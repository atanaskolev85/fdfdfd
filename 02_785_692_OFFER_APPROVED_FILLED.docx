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698" w14:textId="6D6E7356" w:rsidR="0089777F" w:rsidRPr="00EB0E04" w:rsidRDefault="00F36DCD" w:rsidP="00813189">
      <w:pPr>
        <w:pStyle w:val="Title"/>
        <w:spacing w:line="240" w:lineRule="auto"/>
        <w:rPr>
          <w:color w:val="000000" w:themeColor="text1"/>
          <w:sz w:val="40"/>
          <w:szCs w:val="44"/>
        </w:rPr>
      </w:pPr>
      <w:r w:rsidRPr="00F36DCD">
        <w:rPr>
          <w:b w:val="0"/>
          <w:caps w:val="0"/>
          <w:noProof/>
          <w:color w:val="000000" w:themeColor="text1"/>
          <w:sz w:val="40"/>
          <w:szCs w:val="4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1231BE" wp14:editId="0F3F0111">
                <wp:simplePos x="0" y="0"/>
                <wp:positionH relativeFrom="column">
                  <wp:posOffset>4318319</wp:posOffset>
                </wp:positionH>
                <wp:positionV relativeFrom="paragraph">
                  <wp:posOffset>36180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802E6" w14:textId="0DB90824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3 </w:t>
                            </w:r>
                            <w:proofErr w:type="spellStart"/>
                            <w:r w:rsidRPr="006222ED">
                              <w:rPr>
                                <w:sz w:val="16"/>
                                <w:szCs w:val="16"/>
                              </w:rPr>
                              <w:t>Shipka</w:t>
                            </w:r>
                            <w:proofErr w:type="spellEnd"/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 str. 4190 </w:t>
                            </w:r>
                            <w:proofErr w:type="spellStart"/>
                            <w:r w:rsidRPr="006222ED">
                              <w:rPr>
                                <w:sz w:val="16"/>
                                <w:szCs w:val="16"/>
                              </w:rPr>
                              <w:t>Saedinenie</w:t>
                            </w:r>
                            <w:proofErr w:type="spellEnd"/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14:paraId="654F1FE8" w14:textId="77777777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BULGARIA </w:t>
                            </w:r>
                          </w:p>
                          <w:p w14:paraId="252CF8E8" w14:textId="77777777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Tel: +359 32 60 00 00 </w:t>
                            </w:r>
                          </w:p>
                          <w:p w14:paraId="00469227" w14:textId="2787F0C8" w:rsidR="00F36DCD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>Fax: +359 32 60 00 19</w:t>
                            </w:r>
                          </w:p>
                          <w:p w14:paraId="1913B834" w14:textId="77777777" w:rsidR="00504A20" w:rsidRPr="006222ED" w:rsidRDefault="00504A20" w:rsidP="00504A20">
                            <w:pPr>
                              <w:pStyle w:val="Default"/>
                              <w:spacing w:line="0" w:lineRule="atLeast"/>
                              <w:rPr>
                                <w:rFonts w:asciiTheme="minorHAnsi" w:hAnsiTheme="minorHAnsi" w:cstheme="minorBidi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2916863" w14:textId="16CE2289" w:rsidR="00504A20" w:rsidRPr="006222ED" w:rsidRDefault="00504A20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e-mail: </w:t>
                            </w:r>
                            <w:hyperlink r:id="rId11" w:history="1">
                              <w:r w:rsidR="0056370A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office@gotmar.com</w:t>
                              </w:r>
                            </w:hyperlink>
                            <w:r w:rsidR="0056370A">
                              <w:rPr>
                                <w:sz w:val="16"/>
                                <w:szCs w:val="16"/>
                                <w:lang w:val="bg-BG"/>
                              </w:rPr>
                              <w:t xml:space="preserve"> ;</w:t>
                            </w: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2" w:history="1"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office.1@gotmar.com</w:t>
                              </w:r>
                            </w:hyperlink>
                            <w:r w:rsidR="00BD4C0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45AF6" w:rsidRPr="006222E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E4729E0" w14:textId="156D7D3A" w:rsidR="00504A20" w:rsidRPr="0056370A" w:rsidRDefault="007D66E7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  <w:lang w:val="bg-BG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web: </w:t>
                            </w:r>
                            <w:hyperlink r:id="rId13" w:history="1"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http://www.gotmar.com</w:t>
                              </w:r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  <w:lang w:val="bg-BG"/>
                                </w:rPr>
                                <w:t>/</w:t>
                              </w:r>
                            </w:hyperlink>
                            <w:r w:rsidR="00BD4C06">
                              <w:rPr>
                                <w:sz w:val="16"/>
                                <w:szCs w:val="16"/>
                                <w:lang w:val="bg-B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1231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05pt;margin-top:2.8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K6TXjt4AAAAKAQAADwAAAAAAAAAAAAAAAABrBAAAZHJzL2Rvd25yZXYueG1sUEsFBgAAAAAEAAQA&#10;8wAAAHYFAAAAAA==&#10;">
                <v:textbox style="mso-fit-shape-to-text:t">
                  <w:txbxContent>
                    <w:p w14:paraId="24D802E6" w14:textId="0DB90824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3 </w:t>
                      </w:r>
                      <w:proofErr w:type="spellStart"/>
                      <w:r w:rsidRPr="006222ED">
                        <w:rPr>
                          <w:sz w:val="16"/>
                          <w:szCs w:val="16"/>
                        </w:rPr>
                        <w:t>Shipka</w:t>
                      </w:r>
                      <w:proofErr w:type="spellEnd"/>
                      <w:r w:rsidRPr="006222ED">
                        <w:rPr>
                          <w:sz w:val="16"/>
                          <w:szCs w:val="16"/>
                        </w:rPr>
                        <w:t xml:space="preserve"> str. 4190 </w:t>
                      </w:r>
                      <w:proofErr w:type="spellStart"/>
                      <w:r w:rsidRPr="006222ED">
                        <w:rPr>
                          <w:sz w:val="16"/>
                          <w:szCs w:val="16"/>
                        </w:rPr>
                        <w:t>Saedinenie</w:t>
                      </w:r>
                      <w:proofErr w:type="spellEnd"/>
                      <w:r w:rsidRPr="006222ED">
                        <w:rPr>
                          <w:sz w:val="16"/>
                          <w:szCs w:val="16"/>
                        </w:rPr>
                        <w:t xml:space="preserve">, </w:t>
                      </w:r>
                    </w:p>
                    <w:p w14:paraId="654F1FE8" w14:textId="77777777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BULGARIA </w:t>
                      </w:r>
                    </w:p>
                    <w:p w14:paraId="252CF8E8" w14:textId="77777777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Tel: +359 32 60 00 00 </w:t>
                      </w:r>
                    </w:p>
                    <w:p w14:paraId="00469227" w14:textId="2787F0C8" w:rsidR="00F36DCD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>Fax: +359 32 60 00 19</w:t>
                      </w:r>
                    </w:p>
                    <w:p w14:paraId="1913B834" w14:textId="77777777" w:rsidR="00504A20" w:rsidRPr="006222ED" w:rsidRDefault="00504A20" w:rsidP="00504A20">
                      <w:pPr>
                        <w:pStyle w:val="Default"/>
                        <w:spacing w:line="0" w:lineRule="atLeast"/>
                        <w:rPr>
                          <w:rFonts w:asciiTheme="minorHAnsi" w:hAnsiTheme="minorHAnsi" w:cstheme="minorBidi"/>
                          <w:color w:val="auto"/>
                          <w:sz w:val="16"/>
                          <w:szCs w:val="16"/>
                        </w:rPr>
                      </w:pPr>
                    </w:p>
                    <w:p w14:paraId="32916863" w14:textId="16CE2289" w:rsidR="00504A20" w:rsidRPr="006222ED" w:rsidRDefault="00504A20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e-mail: </w:t>
                      </w:r>
                      <w:hyperlink r:id="rId14" w:history="1">
                        <w:r w:rsidR="0056370A" w:rsidRPr="007E6953">
                          <w:rPr>
                            <w:rStyle w:val="Hyperlink"/>
                            <w:sz w:val="16"/>
                            <w:szCs w:val="16"/>
                          </w:rPr>
                          <w:t>office@gotmar.com</w:t>
                        </w:r>
                      </w:hyperlink>
                      <w:r w:rsidR="0056370A">
                        <w:rPr>
                          <w:sz w:val="16"/>
                          <w:szCs w:val="16"/>
                          <w:lang w:val="bg-BG"/>
                        </w:rPr>
                        <w:t xml:space="preserve"> ;</w:t>
                      </w:r>
                      <w:r w:rsidRPr="006222ED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15" w:history="1"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</w:rPr>
                          <w:t>office.1@gotmar.com</w:t>
                        </w:r>
                      </w:hyperlink>
                      <w:r w:rsidR="00BD4C06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45AF6" w:rsidRPr="006222ED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2E4729E0" w14:textId="156D7D3A" w:rsidR="00504A20" w:rsidRPr="0056370A" w:rsidRDefault="007D66E7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  <w:lang w:val="bg-BG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web: </w:t>
                      </w:r>
                      <w:hyperlink r:id="rId16" w:history="1"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</w:rPr>
                          <w:t>http://www.gotmar.com</w:t>
                        </w:r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  <w:lang w:val="bg-BG"/>
                          </w:rPr>
                          <w:t>/</w:t>
                        </w:r>
                      </w:hyperlink>
                      <w:r w:rsidR="00BD4C06">
                        <w:rPr>
                          <w:sz w:val="16"/>
                          <w:szCs w:val="16"/>
                          <w:lang w:val="bg-BG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25A7" w:rsidRPr="00EB0E04">
        <w:rPr>
          <w:color w:val="000000" w:themeColor="text1"/>
          <w:sz w:val="40"/>
          <w:szCs w:val="44"/>
        </w:rPr>
        <w:t>Project</w:t>
      </w:r>
      <w:r w:rsidR="00017776" w:rsidRPr="00EB0E04">
        <w:rPr>
          <w:color w:val="000000" w:themeColor="text1"/>
          <w:sz w:val="40"/>
          <w:szCs w:val="44"/>
        </w:rPr>
        <w:t xml:space="preserve"> Nu:</w:t>
      </w:r>
      <w:r w:rsidR="00F40D29" w:rsidRPr="00EB0E04">
        <w:rPr>
          <w:color w:val="000000" w:themeColor="text1"/>
          <w:sz w:val="40"/>
          <w:szCs w:val="44"/>
        </w:rPr>
        <w:t xml:space="preserve"> </w:t>
      </w:r>
      <w:sdt>
        <w:sdtPr>
          <w:rPr>
            <w:color w:val="000000" w:themeColor="text1"/>
            <w:sz w:val="40"/>
            <w:szCs w:val="44"/>
          </w:rPr>
          <w:alias w:val="Title"/>
          <w:tag w:val=""/>
          <w:id w:val="1259106276"/>
          <w:placeholder>
            <w:docPart w:val="B4996A58EDAF492A833EB24EC41FF9E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63705" w:rsidRPr="00EB0E04">
            <w:rPr>
              <w:color w:val="000000" w:themeColor="text1"/>
              <w:sz w:val="40"/>
              <w:szCs w:val="44"/>
            </w:rPr>
            <w:t>01</w:t>
          </w:r>
        </w:sdtContent>
      </w:sdt>
    </w:p>
    <w:p w14:paraId="3DA90C18" w14:textId="63AFE198" w:rsidR="004E028C" w:rsidRPr="00025DE1" w:rsidRDefault="00000D81" w:rsidP="00813189">
      <w:pPr>
        <w:spacing w:line="240" w:lineRule="auto"/>
        <w:rPr>
          <w:rFonts w:asciiTheme="majorHAnsi" w:hAnsiTheme="majorHAnsi" w:cs="Times New Roman (Body CS)"/>
          <w:b/>
          <w:caps/>
          <w:color w:val="000000" w:themeColor="text1"/>
          <w:spacing w:val="10"/>
          <w:kern w:val="28"/>
          <w:sz w:val="40"/>
          <w:szCs w:val="44"/>
        </w:rPr>
      </w:pPr>
      <w:r w:rsidRPr="00025DE1">
        <w:rPr>
          <w:rFonts w:asciiTheme="majorHAnsi" w:hAnsiTheme="majorHAnsi" w:cs="Times New Roman (Body CS)"/>
          <w:b/>
          <w:caps/>
          <w:color w:val="000000" w:themeColor="text1"/>
          <w:spacing w:val="10"/>
          <w:kern w:val="28"/>
          <w:sz w:val="40"/>
          <w:szCs w:val="44"/>
        </w:rPr>
        <w:t>Offer</w:t>
      </w:r>
    </w:p>
    <w:p w14:paraId="437FB32D" w14:textId="69FABCA7" w:rsidR="00A94975" w:rsidRDefault="00A94975" w:rsidP="00864CB9">
      <w:pPr>
        <w:spacing w:before="0" w:after="0"/>
      </w:pPr>
      <w:r>
        <w:t>Name</w:t>
      </w:r>
      <w:r w:rsidR="0068771F">
        <w:t xml:space="preserve"> of supplier: </w:t>
      </w:r>
      <w:r w:rsidR="009203A6" w:rsidRPr="009203A6">
        <w:rPr>
          <w:b/>
          <w:bCs/>
          <w:i/>
          <w:iCs/>
          <w:lang w:val="bg-BG"/>
        </w:rPr>
        <w:t>GOTMAR</w:t>
      </w:r>
    </w:p>
    <w:p w14:paraId="781C591F" w14:textId="6EA3432C" w:rsidR="00772289" w:rsidRPr="001D078A" w:rsidRDefault="00C62279" w:rsidP="00864CB9">
      <w:pPr>
        <w:spacing w:before="0" w:after="0"/>
        <w:rPr>
          <w:lang w:val="bg-BG"/>
        </w:rPr>
      </w:pPr>
      <w:r>
        <w:t>Priority</w:t>
      </w:r>
      <w:r w:rsidR="00772289" w:rsidRPr="005D5978">
        <w:t>:</w:t>
      </w:r>
      <w:r w:rsidR="005D5978">
        <w:rPr>
          <w:b/>
          <w:bCs/>
          <w:i/>
          <w:iCs/>
        </w:rPr>
        <w:t xml:space="preserve"> </w:t>
      </w:r>
      <w:sdt>
        <w:sdtPr>
          <w:rPr>
            <w:b/>
            <w:bCs/>
            <w:i/>
            <w:iCs/>
          </w:rPr>
          <w:alias w:val="PRIORITY"/>
          <w:tag w:val="PRIORITY"/>
          <w:id w:val="1221332337"/>
          <w:placeholder>
            <w:docPart w:val="56F5BCE003224FD3A812FCC268DCE04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RIORITY[1]" w:storeItemID="{09930F25-5C00-4495-BDBD-3047D96DA48F}"/>
          <w:dropDownList w:lastValue="">
            <w:listItem w:value="[PRIORITY]"/>
          </w:dropDownList>
        </w:sdtPr>
        <w:sdtEndPr>
          <w:rPr>
            <w:b w:val="0"/>
            <w:bCs w:val="0"/>
            <w:i w:val="0"/>
            <w:iCs w:val="0"/>
          </w:rPr>
        </w:sdtEndPr>
        <w:sdtContent>
          <w:r w:rsidR="005D5978" w:rsidRPr="005D5978">
            <w:rPr>
              <w:rStyle w:val="PlaceholderText"/>
              <w:b/>
              <w:bCs/>
              <w:i/>
              <w:iCs/>
            </w:rPr>
            <w:t>[PRIORITY]</w:t>
          </w:r>
        </w:sdtContent>
      </w:sdt>
    </w:p>
    <w:p w14:paraId="6AC30DA1" w14:textId="77777777" w:rsidR="00E87430" w:rsidRDefault="00E87430" w:rsidP="00E87430">
      <w:pPr>
        <w:spacing w:before="0" w:after="0"/>
        <w:rPr>
          <w:sz w:val="12"/>
          <w:szCs w:val="12"/>
        </w:rPr>
      </w:pPr>
      <w:r w:rsidRPr="009B3CF1">
        <w:rPr>
          <w:sz w:val="12"/>
          <w:szCs w:val="12"/>
        </w:rPr>
        <w:t>(</w:t>
      </w:r>
      <w:r w:rsidRPr="0046278A">
        <w:rPr>
          <w:color w:val="2F5496" w:themeColor="accent1" w:themeShade="BF"/>
          <w:sz w:val="12"/>
          <w:szCs w:val="12"/>
        </w:rPr>
        <w:t xml:space="preserve">LOW </w:t>
      </w:r>
      <w:r w:rsidRPr="009B3CF1">
        <w:rPr>
          <w:sz w:val="12"/>
          <w:szCs w:val="12"/>
        </w:rPr>
        <w:t xml:space="preserve">/ </w:t>
      </w:r>
      <w:r w:rsidRPr="0046278A">
        <w:rPr>
          <w:color w:val="C45911" w:themeColor="accent2" w:themeShade="BF"/>
          <w:sz w:val="12"/>
          <w:szCs w:val="12"/>
        </w:rPr>
        <w:t>MEDIUM</w:t>
      </w:r>
      <w:r w:rsidRPr="009B3CF1">
        <w:rPr>
          <w:sz w:val="12"/>
          <w:szCs w:val="12"/>
        </w:rPr>
        <w:t xml:space="preserve"> / </w:t>
      </w:r>
      <w:r w:rsidRPr="0046278A">
        <w:rPr>
          <w:color w:val="2F5496" w:themeColor="accent1" w:themeShade="BF"/>
          <w:sz w:val="12"/>
          <w:szCs w:val="12"/>
        </w:rPr>
        <w:t xml:space="preserve">HIGH </w:t>
      </w:r>
      <w:r w:rsidRPr="009B3CF1">
        <w:rPr>
          <w:sz w:val="12"/>
          <w:szCs w:val="12"/>
        </w:rPr>
        <w:t xml:space="preserve">/ </w:t>
      </w:r>
      <w:r w:rsidRPr="0046278A">
        <w:rPr>
          <w:color w:val="C45911" w:themeColor="accent2" w:themeShade="BF"/>
          <w:sz w:val="12"/>
          <w:szCs w:val="12"/>
        </w:rPr>
        <w:t>CRITICAL</w:t>
      </w:r>
      <w:r w:rsidRPr="0046278A">
        <w:rPr>
          <w:sz w:val="12"/>
          <w:szCs w:val="12"/>
        </w:rPr>
        <w:t>)</w:t>
      </w:r>
    </w:p>
    <w:p w14:paraId="2176EF32" w14:textId="77777777" w:rsidR="00E87430" w:rsidRDefault="00E87430" w:rsidP="00864CB9">
      <w:pPr>
        <w:spacing w:before="0" w:after="0"/>
      </w:pPr>
    </w:p>
    <w:p w14:paraId="4ABD8E82" w14:textId="06AE34A8" w:rsidR="00772289" w:rsidRPr="001D078A" w:rsidRDefault="00F754F7" w:rsidP="00864CB9">
      <w:pPr>
        <w:spacing w:before="0" w:after="0"/>
        <w:rPr>
          <w:lang w:val="bg-BG"/>
        </w:rPr>
      </w:pPr>
      <w:r>
        <w:t xml:space="preserve">Project </w:t>
      </w:r>
      <w:r w:rsidR="00C62279">
        <w:t>Status</w:t>
      </w:r>
      <w:r w:rsidR="00C62279" w:rsidRPr="005D5978">
        <w:t>:</w:t>
      </w:r>
      <w:r w:rsidR="003B66D1" w:rsidRPr="005D5978">
        <w:rPr>
          <w:b/>
          <w:bCs/>
          <w:i/>
          <w:iCs/>
        </w:rPr>
        <w:t xml:space="preserve"> </w:t>
      </w:r>
      <w:sdt>
        <w:sdtPr>
          <w:rPr>
            <w:b/>
            <w:bCs/>
            <w:i/>
            <w:iCs/>
          </w:rPr>
          <w:alias w:val="Project Status"/>
          <w:tag w:val="ProjectStatus"/>
          <w:id w:val="-1936432653"/>
          <w:placeholder>
            <w:docPart w:val="6AB3C9EAD4F24EF190F48B6EE9D41A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rojectStatus[1]" w:storeItemID="{09930F25-5C00-4495-BDBD-3047D96DA48F}"/>
          <w:dropDownList w:lastValue="">
            <w:listItem w:value="[Project Status]"/>
          </w:dropDownList>
        </w:sdtPr>
        <w:sdtContent>
          <w:r w:rsidR="005D5978" w:rsidRPr="005D5978">
            <w:rPr>
              <w:rStyle w:val="PlaceholderText"/>
              <w:b/>
              <w:bCs/>
              <w:i/>
              <w:iCs/>
            </w:rPr>
            <w:t>[Project Status]</w:t>
          </w:r>
        </w:sdtContent>
      </w:sdt>
    </w:p>
    <w:p w14:paraId="2E9B9B64" w14:textId="3C810908" w:rsidR="00D936E3" w:rsidRDefault="00D936E3" w:rsidP="00D936E3">
      <w:pPr>
        <w:spacing w:before="0" w:after="0"/>
        <w:rPr>
          <w:sz w:val="12"/>
          <w:szCs w:val="12"/>
        </w:rPr>
      </w:pPr>
      <w:r w:rsidRPr="009B3CF1">
        <w:rPr>
          <w:sz w:val="12"/>
          <w:szCs w:val="12"/>
        </w:rPr>
        <w:t>(</w:t>
      </w:r>
      <w:r w:rsidR="003D73A0">
        <w:rPr>
          <w:color w:val="2F5496" w:themeColor="accent1" w:themeShade="BF"/>
          <w:sz w:val="12"/>
          <w:szCs w:val="12"/>
        </w:rPr>
        <w:t>DRAFT</w:t>
      </w:r>
      <w:r w:rsidR="003D73A0" w:rsidRPr="009B3CF1">
        <w:rPr>
          <w:sz w:val="12"/>
          <w:szCs w:val="12"/>
        </w:rPr>
        <w:t xml:space="preserve"> / </w:t>
      </w:r>
      <w:r w:rsidR="003D73A0">
        <w:rPr>
          <w:color w:val="C45911" w:themeColor="accent2" w:themeShade="BF"/>
          <w:sz w:val="12"/>
          <w:szCs w:val="12"/>
        </w:rPr>
        <w:t>PENDING</w:t>
      </w:r>
      <w:r w:rsidR="003D73A0" w:rsidRPr="00066EF8">
        <w:rPr>
          <w:color w:val="C45911" w:themeColor="accent2" w:themeShade="BF"/>
          <w:sz w:val="12"/>
          <w:szCs w:val="12"/>
        </w:rPr>
        <w:t xml:space="preserve"> </w:t>
      </w:r>
      <w:r w:rsidR="003D73A0">
        <w:rPr>
          <w:sz w:val="12"/>
          <w:szCs w:val="12"/>
        </w:rPr>
        <w:t xml:space="preserve">/ </w:t>
      </w:r>
      <w:r w:rsidR="003D73A0">
        <w:rPr>
          <w:color w:val="2F5496" w:themeColor="accent1" w:themeShade="BF"/>
          <w:sz w:val="12"/>
          <w:szCs w:val="12"/>
        </w:rPr>
        <w:t>APPROVED BY STS</w:t>
      </w:r>
      <w:r w:rsidRPr="009B3CF1">
        <w:rPr>
          <w:sz w:val="12"/>
          <w:szCs w:val="12"/>
        </w:rPr>
        <w:t>)</w:t>
      </w:r>
    </w:p>
    <w:p w14:paraId="66768947" w14:textId="77777777" w:rsidR="001273C1" w:rsidRPr="005140CB" w:rsidRDefault="00000000" w:rsidP="00163D44">
      <w:pPr>
        <w:pStyle w:val="Heading1"/>
      </w:pPr>
      <w:sdt>
        <w:sdtPr>
          <w:alias w:val="Overview:"/>
          <w:tag w:val="Overview:"/>
          <w:id w:val="-1324508684"/>
          <w:placeholder>
            <w:docPart w:val="11E3808215C64A8BA2CC0E8BC944F64E"/>
          </w:placeholder>
          <w:temporary/>
          <w:showingPlcHdr/>
          <w15:appearance w15:val="hidden"/>
        </w:sdtPr>
        <w:sdtContent>
          <w:r w:rsidR="00386778" w:rsidRPr="0015100C">
            <w:t>Overview</w:t>
          </w:r>
        </w:sdtContent>
      </w:sdt>
    </w:p>
    <w:p w14:paraId="73263A46" w14:textId="77777777" w:rsidR="001273C1" w:rsidRDefault="001273C1">
      <w:pPr>
        <w:pStyle w:val="NoSpacing"/>
      </w:pPr>
    </w:p>
    <w:tbl>
      <w:tblPr>
        <w:tblStyle w:val="TableGrid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2F3876" w14:paraId="344E3453" w14:textId="77777777" w:rsidTr="0080472D">
        <w:tc>
          <w:tcPr>
            <w:tcW w:w="4672" w:type="dxa"/>
          </w:tcPr>
          <w:p w14:paraId="2CA946FA" w14:textId="513389FA" w:rsidR="002F3876" w:rsidRPr="001D6FDF" w:rsidRDefault="009545FD" w:rsidP="00E33BEC">
            <w:pPr>
              <w:spacing w:before="80"/>
              <w:rPr>
                <w:sz w:val="28"/>
                <w:szCs w:val="28"/>
              </w:rPr>
            </w:pPr>
            <w:r w:rsidRPr="009545FD">
              <w:rPr>
                <w:sz w:val="28"/>
                <w:szCs w:val="28"/>
              </w:rPr>
              <w:t>Plant owner</w:t>
            </w:r>
          </w:p>
        </w:tc>
        <w:tc>
          <w:tcPr>
            <w:tcW w:w="4672" w:type="dxa"/>
          </w:tcPr>
          <w:p>
            <w:r>
              <w:t>SE-Plovdiv</w:t>
            </w:r>
          </w:p>
        </w:tc>
      </w:tr>
      <w:tr w:rsidR="00760C32" w14:paraId="35B275B3" w14:textId="77777777" w:rsidTr="0080472D">
        <w:tc>
          <w:tcPr>
            <w:tcW w:w="4672" w:type="dxa"/>
          </w:tcPr>
          <w:p w14:paraId="70838699" w14:textId="0E0A44E7" w:rsidR="00760C32" w:rsidRPr="009545FD" w:rsidRDefault="00B563BF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Plant code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Site name"/>
            <w:tag w:val="Sitename"/>
            <w:id w:val="-343247671"/>
            <w:placeholder>
              <w:docPart w:val="D13DE27B121F4B9DAE84982D1A6CFF2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Sitename[1]" w:storeItemID="{09930F25-5C00-4495-BDBD-3047D96DA48F}"/>
            <w:text/>
          </w:sdtPr>
          <w:sdtContent>
            <w:tc>
              <w:tcPr>
                <w:tcW w:w="4672" w:type="dxa"/>
              </w:tcPr>
              <w:p w14:paraId="00CF8F20" w14:textId="6DCE1526" w:rsidR="00760C32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4E028C" w14:paraId="61DDBB41" w14:textId="77777777" w:rsidTr="0080472D">
        <w:tc>
          <w:tcPr>
            <w:tcW w:w="4672" w:type="dxa"/>
          </w:tcPr>
          <w:p w14:paraId="4162CBD6" w14:textId="6FA48FC7" w:rsidR="004E028C" w:rsidRPr="001D6FDF" w:rsidRDefault="004E028C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Name of the part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Name of the part"/>
            <w:tag w:val="Nameofthepart"/>
            <w:id w:val="1211851754"/>
            <w:placeholder>
              <w:docPart w:val="016D7E10A2134700A8378496D9B8CA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Nameofthepart[1]" w:storeItemID="{09930F25-5C00-4495-BDBD-3047D96DA48F}"/>
            <w:text/>
          </w:sdtPr>
          <w:sdtContent>
            <w:tc>
              <w:tcPr>
                <w:tcW w:w="4672" w:type="dxa"/>
              </w:tcPr>
              <w:p w14:paraId="0632B1DA" w14:textId="7A5B2712" w:rsidR="004E028C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3C7400DA" w14:textId="77777777" w:rsidTr="0080472D">
        <w:tc>
          <w:tcPr>
            <w:tcW w:w="4672" w:type="dxa"/>
          </w:tcPr>
          <w:p w14:paraId="373A1185" w14:textId="4B149E78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Reference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Ref_"/>
            <w:tag w:val="Ref_"/>
            <w:id w:val="1899629648"/>
            <w:placeholder>
              <w:docPart w:val="95BE9AD9379C410B9529DE8D940EE0D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Ref_[1]" w:storeItemID="{09930F25-5C00-4495-BDBD-3047D96DA48F}"/>
            <w:text/>
          </w:sdtPr>
          <w:sdtContent>
            <w:tc>
              <w:tcPr>
                <w:tcW w:w="4672" w:type="dxa"/>
              </w:tcPr>
              <w:p w14:paraId="49BEEC17" w14:textId="3DF825E1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00D7C0B6" w14:textId="77777777" w:rsidTr="0080472D">
        <w:tc>
          <w:tcPr>
            <w:tcW w:w="4672" w:type="dxa"/>
          </w:tcPr>
          <w:p w14:paraId="49518482" w14:textId="170C6708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Tool number</w:t>
            </w:r>
            <w:r w:rsidR="00E66932">
              <w:rPr>
                <w:sz w:val="28"/>
                <w:szCs w:val="28"/>
              </w:rPr>
              <w:t xml:space="preserve"> (</w:t>
            </w:r>
            <w:r w:rsidR="00C6050B">
              <w:rPr>
                <w:sz w:val="28"/>
                <w:szCs w:val="28"/>
              </w:rPr>
              <w:t>Y1, A1, B2…)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Tool number (Y1, A1, B2…)"/>
            <w:tag w:val="Toolnumber_x0028_Y1_x002c_A1_x002c_B2_x2026__x0029_"/>
            <w:id w:val="1191101312"/>
            <w:placeholder>
              <w:docPart w:val="8620EFA7C2DC457686BB5F69C9DCC2D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oolnumber_x0028_Y1_x002c_A1_x002c_B2_x2026__x0029_[1]" w:storeItemID="{09930F25-5C00-4495-BDBD-3047D96DA48F}"/>
            <w:text/>
          </w:sdtPr>
          <w:sdtContent>
            <w:tc>
              <w:tcPr>
                <w:tcW w:w="4672" w:type="dxa"/>
              </w:tcPr>
              <w:p w14:paraId="57555CD8" w14:textId="68AABAA0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55D8F188" w14:textId="77777777" w:rsidTr="0080472D">
        <w:tc>
          <w:tcPr>
            <w:tcW w:w="4672" w:type="dxa"/>
          </w:tcPr>
          <w:p w14:paraId="7008AB5B" w14:textId="14E900B3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SE inventory number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SE inventory number"/>
            <w:tag w:val="SEinventorynumber"/>
            <w:id w:val="2044943239"/>
            <w:placeholder>
              <w:docPart w:val="9E44AD0250EE47AEA462C5BEA54C4AF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SEinventorynumber[1]" w:storeItemID="{09930F25-5C00-4495-BDBD-3047D96DA48F}"/>
            <w:text/>
          </w:sdtPr>
          <w:sdtContent>
            <w:tc>
              <w:tcPr>
                <w:tcW w:w="4672" w:type="dxa"/>
              </w:tcPr>
              <w:p w14:paraId="17A2A677" w14:textId="0353DAAF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7B0DFDCC" w14:textId="77777777" w:rsidTr="0080472D">
        <w:tc>
          <w:tcPr>
            <w:tcW w:w="4672" w:type="dxa"/>
          </w:tcPr>
          <w:p w14:paraId="7EB6C120" w14:textId="1BF7C284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Gotmar Inventory Number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Inventory_number_Gormar"/>
            <w:tag w:val="Inventory_number_Gormar"/>
            <w:id w:val="1292095046"/>
            <w:placeholder>
              <w:docPart w:val="DF75F9E17D3D42D0AD8F1ACB3FA5257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Inventory_number_Gormar[1]" w:storeItemID="{09930F25-5C00-4495-BDBD-3047D96DA48F}"/>
            <w:text/>
          </w:sdtPr>
          <w:sdtContent>
            <w:tc>
              <w:tcPr>
                <w:tcW w:w="4672" w:type="dxa"/>
              </w:tcPr>
              <w:p w14:paraId="441BD6D8" w14:textId="18E4D92A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26D2D72A" w14:textId="77777777" w:rsidTr="0080472D">
        <w:tc>
          <w:tcPr>
            <w:tcW w:w="4672" w:type="dxa"/>
          </w:tcPr>
          <w:p w14:paraId="62CE7970" w14:textId="18C16398" w:rsidR="002F3876" w:rsidRPr="001D6FDF" w:rsidRDefault="001D6FDF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General condition of the tool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GeneralToolCondition"/>
            <w:tag w:val="GeneralToolCondition"/>
            <w:id w:val="-1903901247"/>
            <w:placeholder>
              <w:docPart w:val="8430D434DEFC4BEABB97BA84BE267C2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GeneralToolCondition[1]" w:storeItemID="{09930F25-5C00-4495-BDBD-3047D96DA48F}"/>
            <w:text/>
          </w:sdtPr>
          <w:sdtContent>
            <w:tc>
              <w:tcPr>
                <w:tcW w:w="4672" w:type="dxa"/>
              </w:tcPr>
              <w:p w14:paraId="2615A11F" w14:textId="6BDD5D0E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E36FF" w14:paraId="2660D691" w14:textId="77777777" w:rsidTr="0080472D">
        <w:tc>
          <w:tcPr>
            <w:tcW w:w="4672" w:type="dxa"/>
          </w:tcPr>
          <w:p w14:paraId="11F0C386" w14:textId="225189C5" w:rsidR="002E36FF" w:rsidRDefault="002E36FF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Current safety stock</w:t>
            </w:r>
          </w:p>
        </w:tc>
        <w:tc>
          <w:tcPr>
            <w:tcW w:w="4672" w:type="dxa"/>
          </w:tcPr>
          <w:p w14:paraId="5C899D35" w14:textId="336D7719" w:rsidR="002E36FF" w:rsidRDefault="002E36FF" w:rsidP="00E33BEC">
            <w:pPr>
              <w:spacing w:before="80"/>
            </w:pPr>
          </w:p>
        </w:tc>
      </w:tr>
      <w:tr w:rsidR="002E36FF" w14:paraId="51BE9DCE" w14:textId="77777777" w:rsidTr="0080472D">
        <w:tc>
          <w:tcPr>
            <w:tcW w:w="4672" w:type="dxa"/>
          </w:tcPr>
          <w:p w14:paraId="4BBE3066" w14:textId="56B8B899" w:rsidR="002E36FF" w:rsidRPr="00353104" w:rsidRDefault="002E36FF" w:rsidP="00E33BEC">
            <w:pPr>
              <w:spacing w:before="80"/>
              <w:rPr>
                <w:sz w:val="28"/>
                <w:szCs w:val="28"/>
                <w:lang w:val="bg-BG"/>
              </w:rPr>
            </w:pPr>
            <w:r>
              <w:rPr>
                <w:sz w:val="28"/>
                <w:szCs w:val="28"/>
              </w:rPr>
              <w:t>Da</w:t>
            </w:r>
            <w:r w:rsidR="00171F43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l</w:t>
            </w:r>
            <w:r w:rsidR="00171F43"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</w:rPr>
              <w:t xml:space="preserve"> consummation </w:t>
            </w:r>
          </w:p>
        </w:tc>
        <w:tc>
          <w:tcPr>
            <w:tcW w:w="4672" w:type="dxa"/>
          </w:tcPr>
          <w:p w14:paraId="5A538914" w14:textId="77777777" w:rsidR="002E36FF" w:rsidRDefault="002E36FF" w:rsidP="00E33BEC">
            <w:pPr>
              <w:spacing w:before="80"/>
            </w:pPr>
          </w:p>
        </w:tc>
      </w:tr>
      <w:tr w:rsidR="00725FA6" w14:paraId="5208487D" w14:textId="77777777" w:rsidTr="0080472D">
        <w:tc>
          <w:tcPr>
            <w:tcW w:w="4672" w:type="dxa"/>
          </w:tcPr>
          <w:p w14:paraId="5B846D5A" w14:textId="27C94F81" w:rsidR="00725FA6" w:rsidRDefault="00725FA6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of service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Type of service"/>
            <w:tag w:val="Typeofservice"/>
            <w:id w:val="2135673330"/>
            <w:placeholder>
              <w:docPart w:val="D91F721443EF45F4979FB71857E7509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ypeofservice[1]" w:storeItemID="{09930F25-5C00-4495-BDBD-3047D96DA48F}"/>
            <w:text/>
          </w:sdtPr>
          <w:sdtContent>
            <w:tc>
              <w:tcPr>
                <w:tcW w:w="4672" w:type="dxa"/>
              </w:tcPr>
              <w:p w14:paraId="0264045E" w14:textId="4507EC2E" w:rsidR="00725FA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411200" w14:paraId="1FB781FF" w14:textId="77777777" w:rsidTr="0080472D">
        <w:tc>
          <w:tcPr>
            <w:tcW w:w="4672" w:type="dxa"/>
          </w:tcPr>
          <w:p w14:paraId="0672759A" w14:textId="142E9B52" w:rsidR="00411200" w:rsidRDefault="00411200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 impacted from ser</w:t>
            </w:r>
            <w:r w:rsidR="0070635C">
              <w:rPr>
                <w:sz w:val="28"/>
                <w:szCs w:val="28"/>
              </w:rPr>
              <w:t>vice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Part impacted"/>
            <w:tag w:val="Partimpacted"/>
            <w:id w:val="-1878232143"/>
            <w:placeholder>
              <w:docPart w:val="36F71A5C923D428BA7B3E89BB81F93F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artimpacted[1]" w:storeItemID="{09930F25-5C00-4495-BDBD-3047D96DA48F}"/>
            <w:text/>
          </w:sdtPr>
          <w:sdtContent>
            <w:tc>
              <w:tcPr>
                <w:tcW w:w="4672" w:type="dxa"/>
              </w:tcPr>
              <w:p w14:paraId="701639E2" w14:textId="1726F9C7" w:rsidR="00411200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</w:tbl>
    <w:p w14:paraId="2BB6895A" w14:textId="77777777" w:rsidR="00AC1A6D" w:rsidRDefault="00AC1A6D" w:rsidP="00640FD0"/>
    <w:tbl>
      <w:tblPr>
        <w:tblStyle w:val="TableGrid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A4083" w14:paraId="5662DC22" w14:textId="77777777" w:rsidTr="00CC0F66">
        <w:tc>
          <w:tcPr>
            <w:tcW w:w="4672" w:type="dxa"/>
          </w:tcPr>
          <w:p w14:paraId="14CE6514" w14:textId="12E1F466" w:rsidR="005A4083" w:rsidRPr="001D6FDF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creation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Creation date"/>
            <w:tag w:val="Creationdate"/>
            <w:id w:val="910203197"/>
            <w:placeholder>
              <w:docPart w:val="9DE6FDE9108D43F4A6A055A15025A61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    <w:date>
              <w:dateFormat w:val="d-MMM-yy"/>
              <w:lid w:val="en-US"/>
              <w:storeMappedDataAs w:val="text"/>
              <w:calendar w:val="gregorian"/>
            </w:date>
          </w:sdtPr>
          <w:sdtContent>
            <w:tc>
              <w:tcPr>
                <w:tcW w:w="4672" w:type="dxa"/>
              </w:tcPr>
              <w:p w14:paraId="4D0866F6" w14:textId="10A67D57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4D5EC207" w14:textId="77777777" w:rsidTr="00CC0F66">
        <w:tc>
          <w:tcPr>
            <w:tcW w:w="4672" w:type="dxa"/>
          </w:tcPr>
          <w:p w14:paraId="548EDF09" w14:textId="0EAB266A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Offer creation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Offer creation date"/>
            <w:tag w:val="Offercreationdate"/>
            <w:id w:val="-246341638"/>
            <w:placeholder>
              <w:docPart w:val="2DCEBEA5EF994EC286999BCF68CC9F8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Offercreation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080F488B" w14:textId="7EFC0EC9" w:rsidR="005A4083" w:rsidRPr="00B72C2B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28135BAF" w14:textId="77777777" w:rsidTr="00CC0F66">
        <w:tc>
          <w:tcPr>
            <w:tcW w:w="4672" w:type="dxa"/>
          </w:tcPr>
          <w:p w14:paraId="29A3EC5B" w14:textId="29DB5F94" w:rsidR="005A4083" w:rsidRPr="009545FD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Approval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Approval date"/>
            <w:tag w:val="Approvaldate"/>
            <w:id w:val="1025376409"/>
            <w:placeholder>
              <w:docPart w:val="B2ED82D276E8456F95AB05F8B0F6B7C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Approval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10AF1709" w14:textId="393BB712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2B0A09B0" w14:textId="77777777" w:rsidTr="00CC0F66">
        <w:tc>
          <w:tcPr>
            <w:tcW w:w="4672" w:type="dxa"/>
          </w:tcPr>
          <w:p w14:paraId="09B110E2" w14:textId="3B83E049" w:rsidR="005A4083" w:rsidRPr="001D6FDF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 sent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PO sent date"/>
            <w:tag w:val="POsentdate"/>
            <w:id w:val="-1612575903"/>
            <w:placeholder>
              <w:docPart w:val="F9D31333FC08456AB8F82FD1C9182A9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68E16C71" w14:textId="5E157737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0C72BC55" w14:textId="77777777" w:rsidTr="00CC0F66">
        <w:tc>
          <w:tcPr>
            <w:tcW w:w="4672" w:type="dxa"/>
          </w:tcPr>
          <w:p w14:paraId="41922D7A" w14:textId="0AD7BB13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 w:rsidRPr="00767B0E">
              <w:rPr>
                <w:sz w:val="28"/>
                <w:szCs w:val="28"/>
              </w:rPr>
              <w:t>Finish of the project (estimated)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Finish of the project"/>
            <w:tag w:val="Finishoftheproject"/>
            <w:id w:val="1005245655"/>
            <w:placeholder>
              <w:docPart w:val="929950A27594419FB9FABB3C3D636DB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[1]" w:storeItemID="{09930F25-5C00-4495-BDBD-3047D96DA48F}"/>
            <w:text/>
          </w:sdtPr>
          <w:sdtContent>
            <w:tc>
              <w:tcPr>
                <w:tcW w:w="4672" w:type="dxa"/>
              </w:tcPr>
              <w:p w14:paraId="1FE76DF9" w14:textId="2DB09114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678B23EF" w14:textId="77777777" w:rsidTr="00CC0F66">
        <w:tc>
          <w:tcPr>
            <w:tcW w:w="4672" w:type="dxa"/>
          </w:tcPr>
          <w:p w14:paraId="11E9493B" w14:textId="7F4561DD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 w:rsidRPr="00B87151">
              <w:rPr>
                <w:sz w:val="28"/>
                <w:szCs w:val="28"/>
              </w:rPr>
              <w:t>Finish of the project (official)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Finish of the project (official)"/>
            <w:tag w:val="Finishoftheproject_x0028_official_x0029_"/>
            <w:id w:val="1091978251"/>
            <w:placeholder>
              <w:docPart w:val="A9ACA77294E94F3182E0A425AD2DE56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_x0028_official_x0029_[1]" w:storeItemID="{09930F25-5C00-4495-BDBD-3047D96DA48F}"/>
            <w:text/>
          </w:sdtPr>
          <w:sdtContent>
            <w:tc>
              <w:tcPr>
                <w:tcW w:w="4672" w:type="dxa"/>
              </w:tcPr>
              <w:p w14:paraId="3DAB1681" w14:textId="7E3E6530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3B6614" w14:paraId="64595083" w14:textId="77777777" w:rsidTr="00CC0F66">
        <w:tc>
          <w:tcPr>
            <w:tcW w:w="4672" w:type="dxa"/>
          </w:tcPr>
          <w:p w14:paraId="2F18997B" w14:textId="74478D03" w:rsidR="003B6614" w:rsidRPr="00813189" w:rsidRDefault="006A7901" w:rsidP="005A4083">
            <w:pPr>
              <w:spacing w:before="80"/>
              <w:rPr>
                <w:sz w:val="28"/>
                <w:szCs w:val="28"/>
                <w:lang w:val="bg-BG"/>
              </w:rPr>
            </w:pPr>
            <w:proofErr w:type="spellStart"/>
            <w:r w:rsidRPr="006A7901">
              <w:rPr>
                <w:sz w:val="28"/>
                <w:szCs w:val="28"/>
                <w:lang w:val="bg-BG"/>
              </w:rPr>
              <w:t>The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offer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expires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after</w:t>
            </w:r>
            <w:proofErr w:type="spellEnd"/>
          </w:p>
        </w:tc>
        <w:tc>
          <w:tcPr>
            <w:tcW w:w="4672" w:type="dxa"/>
          </w:tcPr>
          <w:p w14:paraId="5DC4DCD9" w14:textId="2A1CF375" w:rsidR="003B6614" w:rsidRPr="00885EAB" w:rsidRDefault="00885EAB" w:rsidP="005A4083">
            <w:pPr>
              <w:spacing w:before="8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 working days</w:t>
            </w:r>
          </w:p>
        </w:tc>
      </w:tr>
    </w:tbl>
    <w:p w14:paraId="1A57DE3B" w14:textId="673C9923" w:rsidR="001273C1" w:rsidRPr="00813189" w:rsidRDefault="001273C1" w:rsidP="008D6DE1">
      <w:pPr>
        <w:rPr>
          <w:lang w:val="bg-BG"/>
        </w:rPr>
      </w:pPr>
    </w:p>
    <w:p w14:paraId="5F4C7187" w14:textId="77777777" w:rsidR="001273C1" w:rsidRDefault="00000000">
      <w:pPr>
        <w:pStyle w:val="Heading2"/>
      </w:pPr>
      <w:sdt>
        <w:sdtPr>
          <w:alias w:val="Project Deliverables:"/>
          <w:tag w:val="Project Deliverables:"/>
          <w:id w:val="1450042905"/>
          <w:placeholder>
            <w:docPart w:val="EAB19DC254C549BBBC14602674624577"/>
          </w:placeholder>
          <w:temporary/>
          <w:showingPlcHdr/>
          <w15:appearance w15:val="hidden"/>
        </w:sdtPr>
        <w:sdtContent>
          <w:r w:rsidR="00FC68B0" w:rsidRPr="003C0DAF">
            <w:t>Project Deliverables</w:t>
          </w:r>
        </w:sdtContent>
      </w:sdt>
    </w:p>
    <w:p w14:paraId="12AC2987" w14:textId="77777777" w:rsidR="001273C1" w:rsidRPr="003223FD" w:rsidRDefault="00000000" w:rsidP="005140CB">
      <w:pPr>
        <w:keepNext/>
        <w:rPr>
          <w:b/>
          <w:color w:val="1F4E79" w:themeColor="accent5" w:themeShade="80"/>
        </w:rPr>
      </w:pPr>
      <w:sdt>
        <w:sdtPr>
          <w:rPr>
            <w:b/>
            <w:color w:val="1F4E79" w:themeColor="accent5" w:themeShade="80"/>
          </w:rPr>
          <w:alias w:val="Enter description:"/>
          <w:tag w:val="Enter description:"/>
          <w:id w:val="-1933585156"/>
          <w:placeholder>
            <w:docPart w:val="0909F147FC50450CB451ADD4F7058FC4"/>
          </w:placeholder>
          <w:temporary/>
          <w:showingPlcHdr/>
          <w15:appearance w15:val="hidden"/>
        </w:sdtPr>
        <w:sdtContent>
          <w:r w:rsidR="00FC68B0" w:rsidRPr="003223FD">
            <w:rPr>
              <w:b/>
              <w:color w:val="1F4E79" w:themeColor="accent5" w:themeShade="80"/>
            </w:rPr>
            <w:t>Following is a complete list of all project deliverables:</w:t>
          </w:r>
        </w:sdtContent>
      </w:sdt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03"/>
        <w:gridCol w:w="5162"/>
        <w:gridCol w:w="1182"/>
        <w:gridCol w:w="1370"/>
        <w:gridCol w:w="1559"/>
      </w:tblGrid>
      <w:tr w:rsidR="005C7BE4" w:rsidRPr="00997948" w14:paraId="1D6C8042" w14:textId="77777777" w:rsidTr="5CF15ECE">
        <w:tc>
          <w:tcPr>
            <w:tcW w:w="503" w:type="dxa"/>
            <w:shd w:val="clear" w:color="auto" w:fill="92D050"/>
          </w:tcPr>
          <w:p w14:paraId="48E4C4B2" w14:textId="6F2A7A27" w:rsidR="005C7BE4" w:rsidRDefault="005C7BE4" w:rsidP="005140CB">
            <w:pPr>
              <w:keepNext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No.</w:t>
            </w:r>
          </w:p>
        </w:tc>
        <w:tc>
          <w:tcPr>
            <w:tcW w:w="5162" w:type="dxa"/>
            <w:shd w:val="clear" w:color="auto" w:fill="92D050"/>
          </w:tcPr>
          <w:p w14:paraId="58FCC311" w14:textId="1A730072" w:rsidR="005C7BE4" w:rsidRPr="00997948" w:rsidRDefault="00000000" w:rsidP="005140CB">
            <w:pPr>
              <w:keepNext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Deliverable:"/>
                <w:tag w:val="Deliverable:"/>
                <w:id w:val="-2021768783"/>
                <w:placeholder>
                  <w:docPart w:val="B50602A0C0BA49C7B2AC2642617B84B7"/>
                </w:placeholder>
                <w:temporary/>
                <w:showingPlcHdr/>
                <w15:appearance w15:val="hidden"/>
              </w:sdtPr>
              <w:sdtContent>
                <w:r w:rsidR="005C7BE4" w:rsidRPr="00997948">
                  <w:rPr>
                    <w:color w:val="FFFFFF" w:themeColor="background1"/>
                  </w:rPr>
                  <w:t>Deliverable</w:t>
                </w:r>
              </w:sdtContent>
            </w:sdt>
          </w:p>
        </w:tc>
        <w:tc>
          <w:tcPr>
            <w:tcW w:w="1182" w:type="dxa"/>
            <w:shd w:val="clear" w:color="auto" w:fill="92D050"/>
          </w:tcPr>
          <w:p w14:paraId="73D43884" w14:textId="2A1AEC6D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Price</w:t>
            </w:r>
            <w:r w:rsidR="0062450B">
              <w:rPr>
                <w:color w:val="FFFFFF" w:themeColor="background1"/>
              </w:rPr>
              <w:t xml:space="preserve"> [euro]</w:t>
            </w:r>
          </w:p>
        </w:tc>
        <w:tc>
          <w:tcPr>
            <w:tcW w:w="1370" w:type="dxa"/>
            <w:shd w:val="clear" w:color="auto" w:fill="92D050"/>
          </w:tcPr>
          <w:p w14:paraId="2F891BE3" w14:textId="6FEA42F1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Quantity</w:t>
            </w:r>
            <w:r w:rsidR="0062450B">
              <w:rPr>
                <w:color w:val="FFFFFF" w:themeColor="background1"/>
              </w:rPr>
              <w:t xml:space="preserve"> [pcs]</w:t>
            </w:r>
          </w:p>
        </w:tc>
        <w:tc>
          <w:tcPr>
            <w:tcW w:w="1559" w:type="dxa"/>
            <w:shd w:val="clear" w:color="auto" w:fill="92D050"/>
          </w:tcPr>
          <w:p w14:paraId="39FF97BA" w14:textId="6E60CB53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Total price</w:t>
            </w:r>
            <w:r w:rsidR="0062450B">
              <w:rPr>
                <w:color w:val="FFFFFF" w:themeColor="background1"/>
              </w:rPr>
              <w:t xml:space="preserve"> [euro]</w:t>
            </w:r>
          </w:p>
        </w:tc>
      </w:tr>
      <w:tr w:rsidR="005C7BE4" w14:paraId="4CC833E0" w14:textId="77777777" w:rsidTr="5CF15ECE">
        <w:tc>
          <w:tcPr>
            <w:tcW w:w="503" w:type="dxa"/>
          </w:tcPr>
          <w:p w14:paraId="1AC3BE4D" w14:textId="4B9D1B9C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</w:t>
            </w:r>
          </w:p>
        </w:tc>
        <w:sdt>
          <w:sdtPr>
            <w:rPr>
              <w:b/>
              <w:color w:val="1F4E79" w:themeColor="accent5" w:themeShade="80"/>
            </w:rPr>
            <w:alias w:val="1. Description"/>
            <w:tag w:val="_x0031__x002e_Description"/>
            <w:id w:val="-2081586211"/>
            <w:placeholder>
              <w:docPart w:val="80DA4DEBB290425BB5E81C3B10E2425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681149A" w14:textId="50604E2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Price"/>
            <w:tag w:val="_x0031__x002e_Price"/>
            <w:id w:val="-1282881387"/>
            <w:placeholder>
              <w:docPart w:val="39CDEAA0DC454CE6ADC72F9497A739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10053BB" w14:textId="71641BA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Quantity"/>
            <w:tag w:val="_x0031__x002e_Quantity"/>
            <w:id w:val="-1397974004"/>
            <w:placeholder>
              <w:docPart w:val="1735024024574FE08F1A2751CFBD1CE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498E31C" w14:textId="422F1254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Total"/>
            <w:tag w:val="_x0031__x002e_Total"/>
            <w:id w:val="-804009348"/>
            <w:placeholder>
              <w:docPart w:val="396745F42C804961B67C25314DF84E0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784D6929" w14:textId="4779F75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8ED22E2" w14:textId="77777777" w:rsidTr="5CF15ECE">
        <w:tc>
          <w:tcPr>
            <w:tcW w:w="503" w:type="dxa"/>
          </w:tcPr>
          <w:p w14:paraId="54ECF6B0" w14:textId="653909CF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2</w:t>
            </w:r>
          </w:p>
        </w:tc>
        <w:sdt>
          <w:sdtPr>
            <w:rPr>
              <w:b/>
              <w:color w:val="1F4E79" w:themeColor="accent5" w:themeShade="80"/>
            </w:rPr>
            <w:alias w:val="2. Description"/>
            <w:tag w:val="_x0032__x002e_Description"/>
            <w:id w:val="-1726518810"/>
            <w:placeholder>
              <w:docPart w:val="38C0A8CA99664276A4B4B5FCBF35EA0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377AFB35" w14:textId="360BAFCF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Price"/>
            <w:tag w:val="_x0032__x002e_Price"/>
            <w:id w:val="-1639633502"/>
            <w:placeholder>
              <w:docPart w:val="4734CAA56913402F996F969479E349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403EA23" w14:textId="56EDD8E6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Quantity"/>
            <w:tag w:val="_x0032__x002e_Quantity"/>
            <w:id w:val="158432157"/>
            <w:placeholder>
              <w:docPart w:val="01B3A3E4D7C64C33B17F690D47E72A0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2539F7F0" w14:textId="02CA99B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Total"/>
            <w:tag w:val="_x0032__x002e_Total"/>
            <w:id w:val="578868902"/>
            <w:placeholder>
              <w:docPart w:val="C9F72817B512408F88B49BFBB21089B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3BE98702" w14:textId="4879B518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649C1AA7" w14:textId="77777777" w:rsidTr="5CF15ECE">
        <w:tc>
          <w:tcPr>
            <w:tcW w:w="503" w:type="dxa"/>
          </w:tcPr>
          <w:p w14:paraId="0B31A427" w14:textId="583A37BE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3</w:t>
            </w:r>
          </w:p>
        </w:tc>
        <w:sdt>
          <w:sdtPr>
            <w:rPr>
              <w:b/>
              <w:color w:val="1F4E79" w:themeColor="accent5" w:themeShade="80"/>
            </w:rPr>
            <w:alias w:val="3. Description"/>
            <w:tag w:val="_x0033__x002e_Description"/>
            <w:id w:val="178708024"/>
            <w:placeholder>
              <w:docPart w:val="C563A2BD872A4112B77461B1DF68042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0C5FF2B3" w14:textId="13613C9E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Price"/>
            <w:tag w:val="_x0033__x002e_Price"/>
            <w:id w:val="-1256523766"/>
            <w:placeholder>
              <w:docPart w:val="0109C7FC61AB40389247BC6209465A3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57EE7226" w14:textId="17796B6D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Quantity"/>
            <w:tag w:val="_x0033__x002e_Quantity"/>
            <w:id w:val="-1122766724"/>
            <w:placeholder>
              <w:docPart w:val="CCE832B5FD9A41AE9F937B0FF42A6E1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719E13B0" w14:textId="50EC0BC9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Total"/>
            <w:tag w:val="_x0033__x002e_Total"/>
            <w:id w:val="551270378"/>
            <w:placeholder>
              <w:docPart w:val="D8F81C58314D4FB4B73A11416370E44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86638C1" w14:textId="6509C3F7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6276004" w14:textId="77777777" w:rsidTr="5CF15ECE">
        <w:tc>
          <w:tcPr>
            <w:tcW w:w="503" w:type="dxa"/>
          </w:tcPr>
          <w:p w14:paraId="1F64078A" w14:textId="4C79634B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4</w:t>
            </w:r>
          </w:p>
        </w:tc>
        <w:sdt>
          <w:sdtPr>
            <w:rPr>
              <w:b/>
              <w:color w:val="1F4E79" w:themeColor="accent5" w:themeShade="80"/>
            </w:rPr>
            <w:alias w:val="4. Description"/>
            <w:tag w:val="_x0034__x002e_Description"/>
            <w:id w:val="1525440656"/>
            <w:placeholder>
              <w:docPart w:val="2F6FFE7479D249E193018BC7104D250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53B77100" w14:textId="3460639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Price"/>
            <w:tag w:val="_x0034__x002e_Price"/>
            <w:id w:val="1020429859"/>
            <w:placeholder>
              <w:docPart w:val="38C6BEF2BB534752A1BC4A5B43375656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3F770243" w14:textId="59E56D27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Quantity"/>
            <w:tag w:val="_x0034__x002e_Quantity"/>
            <w:id w:val="-860583851"/>
            <w:placeholder>
              <w:docPart w:val="015FA774F3C54672B50FE5828267949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539EA871" w14:textId="7BCE704B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Total"/>
            <w:tag w:val="_x0034__x002e_Total"/>
            <w:id w:val="-602804091"/>
            <w:placeholder>
              <w:docPart w:val="4EB9A993E0BE4F7093B0334273753A6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08B0EAAB" w14:textId="56CEDDEB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4929C384" w14:textId="77777777" w:rsidTr="5CF15ECE">
        <w:tc>
          <w:tcPr>
            <w:tcW w:w="503" w:type="dxa"/>
          </w:tcPr>
          <w:p w14:paraId="6450B84E" w14:textId="67E303F8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5</w:t>
            </w:r>
          </w:p>
        </w:tc>
        <w:sdt>
          <w:sdtPr>
            <w:rPr>
              <w:b/>
              <w:color w:val="1F4E79" w:themeColor="accent5" w:themeShade="80"/>
            </w:rPr>
            <w:alias w:val="5. Description"/>
            <w:tag w:val="_x0035__x002e_Description"/>
            <w:id w:val="-1860271755"/>
            <w:placeholder>
              <w:docPart w:val="4FF0A40F0F1849CB8468BCF67E48D75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2F9B2E47" w14:textId="1FC6A40E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Price"/>
            <w:tag w:val="_x0035__x002e_Price"/>
            <w:id w:val="641386807"/>
            <w:placeholder>
              <w:docPart w:val="C0E9F8CA89EE4F2B86B82DBF10E2350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F4B35CD" w14:textId="022E6E8D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Quantity"/>
            <w:tag w:val="_x0035__x002e_Quantity"/>
            <w:id w:val="-1484455311"/>
            <w:placeholder>
              <w:docPart w:val="0BDF87027E66430F9C68BD503CFD817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335BFBC6" w14:textId="28429998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Total"/>
            <w:tag w:val="_x0035__x002e_Total"/>
            <w:id w:val="248473186"/>
            <w:placeholder>
              <w:docPart w:val="324C2ACCF3D54E22A39ADA267D006D3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6AD6AFF9" w14:textId="6779A24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3C156456" w14:textId="77777777" w:rsidTr="5CF15ECE">
        <w:tc>
          <w:tcPr>
            <w:tcW w:w="503" w:type="dxa"/>
          </w:tcPr>
          <w:p w14:paraId="0A106FC1" w14:textId="0B1C2520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6</w:t>
            </w:r>
          </w:p>
        </w:tc>
        <w:sdt>
          <w:sdtPr>
            <w:rPr>
              <w:b/>
              <w:color w:val="1F4E79" w:themeColor="accent5" w:themeShade="80"/>
            </w:rPr>
            <w:alias w:val="6. Description"/>
            <w:tag w:val="_x0036__x002e_Description"/>
            <w:id w:val="250479679"/>
            <w:placeholder>
              <w:docPart w:val="8D53FAFE3B2E4FF39D5648EF8D981B0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23E73B2" w14:textId="47C84C56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Price"/>
            <w:tag w:val="_x0036__x002e_Price"/>
            <w:id w:val="1256783497"/>
            <w:placeholder>
              <w:docPart w:val="88C3882375154415B36C113250E02F7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10E95E37" w14:textId="51117C5A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Quantity"/>
            <w:tag w:val="_x0036__x002e_Quantity"/>
            <w:id w:val="-1864734860"/>
            <w:placeholder>
              <w:docPart w:val="F58C921639ED4BAEA499461F48754D1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63D022B2" w14:textId="01614E6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Total"/>
            <w:tag w:val="_x0036__x002e_Total"/>
            <w:id w:val="-975292882"/>
            <w:placeholder>
              <w:docPart w:val="18BD7708D65E4C73B330B5F8304F4CF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42CFE1C7" w14:textId="38BF29C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1EE33226" w14:textId="77777777" w:rsidTr="5CF15ECE">
        <w:tc>
          <w:tcPr>
            <w:tcW w:w="503" w:type="dxa"/>
          </w:tcPr>
          <w:p w14:paraId="5AFC426A" w14:textId="51C902E8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7</w:t>
            </w:r>
          </w:p>
        </w:tc>
        <w:sdt>
          <w:sdtPr>
            <w:rPr>
              <w:b/>
              <w:color w:val="1F4E79" w:themeColor="accent5" w:themeShade="80"/>
            </w:rPr>
            <w:alias w:val="7. Description"/>
            <w:tag w:val="_x0037__x002e_Description"/>
            <w:id w:val="-582993379"/>
            <w:placeholder>
              <w:docPart w:val="2F0B64A2BDFD45A1BB4EFEA79D77852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7F046662" w14:textId="4E4BEB3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Price"/>
            <w:tag w:val="_x0037__x002e_Price"/>
            <w:id w:val="-987545076"/>
            <w:placeholder>
              <w:docPart w:val="2190A88E447945B8A2223C5926646D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6D8A8F9" w14:textId="60786C6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Quantity"/>
            <w:tag w:val="_x0037__x002e_Quantity"/>
            <w:id w:val="-690986444"/>
            <w:placeholder>
              <w:docPart w:val="F97EDBDE213942BFA2968451AFAB831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20D73D8A" w14:textId="29A4A6B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Total"/>
            <w:tag w:val="_x0037__x002e_Total"/>
            <w:id w:val="-316576260"/>
            <w:placeholder>
              <w:docPart w:val="8075CDAECC264195869E594EA2ACA20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7C608BE1" w14:textId="5D99F17E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62EC7AE" w14:textId="77777777" w:rsidTr="5CF15ECE">
        <w:tc>
          <w:tcPr>
            <w:tcW w:w="503" w:type="dxa"/>
          </w:tcPr>
          <w:p w14:paraId="1BD5A934" w14:textId="278166A8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8</w:t>
            </w:r>
          </w:p>
        </w:tc>
        <w:sdt>
          <w:sdtPr>
            <w:rPr>
              <w:b/>
              <w:color w:val="1F4E79" w:themeColor="accent5" w:themeShade="80"/>
            </w:rPr>
            <w:alias w:val="8. Description"/>
            <w:tag w:val="_x0038__x002e_Description"/>
            <w:id w:val="-879470652"/>
            <w:placeholder>
              <w:docPart w:val="5956DF4487B94C4A9135D50EFE5CDD6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128D642" w14:textId="0E817D0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Price"/>
            <w:tag w:val="_x0038__x002e_Price"/>
            <w:id w:val="-1306549358"/>
            <w:placeholder>
              <w:docPart w:val="27F5FD9B944F4EBE91250DF339D9B8A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6B055C0" w14:textId="4C37831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Quantity"/>
            <w:tag w:val="_x0038__x002e_Quantity"/>
            <w:id w:val="1784459872"/>
            <w:placeholder>
              <w:docPart w:val="26BA212B741B470DA8635284F9F05CB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15D6944C" w14:textId="00414D86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Total"/>
            <w:tag w:val="_x0038__x002e_Total"/>
            <w:id w:val="1794093887"/>
            <w:placeholder>
              <w:docPart w:val="80C487BC53FB4862829216A3A05289A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6403F083" w14:textId="04D5DE43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535DDDEF" w14:textId="77777777" w:rsidTr="5CF15ECE">
        <w:tc>
          <w:tcPr>
            <w:tcW w:w="503" w:type="dxa"/>
          </w:tcPr>
          <w:p w14:paraId="3830D38D" w14:textId="2A4C15D9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9</w:t>
            </w:r>
          </w:p>
        </w:tc>
        <w:sdt>
          <w:sdtPr>
            <w:rPr>
              <w:b/>
              <w:color w:val="1F4E79" w:themeColor="accent5" w:themeShade="80"/>
            </w:rPr>
            <w:alias w:val="9. Description"/>
            <w:tag w:val="_x0039__x002e_Description"/>
            <w:id w:val="-513531919"/>
            <w:placeholder>
              <w:docPart w:val="7A1132C293DE4ED0A8F13B3891A42A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0CF2B619" w14:textId="57AD95B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Price"/>
            <w:tag w:val="_x0039__x002e_Price"/>
            <w:id w:val="590828330"/>
            <w:placeholder>
              <w:docPart w:val="60F02EBD5E114AF18067CBD81836EB0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56409F2B" w14:textId="675D6BC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Quantity"/>
            <w:tag w:val="_x0039__x002e_Quantity"/>
            <w:id w:val="527457585"/>
            <w:placeholder>
              <w:docPart w:val="5DC91075F83E4B149684D9DCEF4F265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8271668" w14:textId="449095CE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Total"/>
            <w:tag w:val="_x0039__x002e_Total"/>
            <w:id w:val="1981420781"/>
            <w:placeholder>
              <w:docPart w:val="9AB802659A5F4DD48BE15BF42F32040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E9348D4" w14:textId="0C7CD35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6D72FFDA" w14:textId="77777777" w:rsidTr="5CF15ECE">
        <w:tc>
          <w:tcPr>
            <w:tcW w:w="503" w:type="dxa"/>
          </w:tcPr>
          <w:p w14:paraId="188FD75A" w14:textId="3DEDF38B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10</w:t>
            </w:r>
          </w:p>
        </w:tc>
        <w:sdt>
          <w:sdtPr>
            <w:rPr>
              <w:b/>
              <w:color w:val="1F4E79" w:themeColor="accent5" w:themeShade="80"/>
            </w:rPr>
            <w:alias w:val="10. Description"/>
            <w:tag w:val="_x0031_0_x002e_Description"/>
            <w:id w:val="1367788160"/>
            <w:placeholder>
              <w:docPart w:val="C04BD25DB0424EC69475F349B01C5F4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533A50F4" w14:textId="0DC24B1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Price"/>
            <w:tag w:val="_x0031_0_x002e_Price"/>
            <w:id w:val="285317935"/>
            <w:placeholder>
              <w:docPart w:val="EF02E0FE463E4313805D76CE91ABA842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7F407D79" w14:textId="62FAF72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Quantity"/>
            <w:tag w:val="_x0031_0_x002e_Quantity"/>
            <w:id w:val="-1756663706"/>
            <w:placeholder>
              <w:docPart w:val="FC26CF5078EB4C51B5BC73D61603E6A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681A8D2E" w14:textId="09A655B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Total"/>
            <w:tag w:val="_x0031_0_x002e_Total"/>
            <w:id w:val="-1850325617"/>
            <w:placeholder>
              <w:docPart w:val="E5531AE8B1074D70875D36E179D20D8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DA71239" w14:textId="058EC29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30209AEE" w14:textId="77777777" w:rsidTr="5CF15ECE">
        <w:tc>
          <w:tcPr>
            <w:tcW w:w="503" w:type="dxa"/>
          </w:tcPr>
          <w:p w14:paraId="4334801B" w14:textId="7CDFB48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11</w:t>
            </w:r>
          </w:p>
        </w:tc>
        <w:sdt>
          <w:sdtPr>
            <w:rPr>
              <w:b/>
              <w:bCs/>
              <w:color w:val="1F4E79" w:themeColor="accent5" w:themeShade="80"/>
            </w:rPr>
            <w:alias w:val="11. Description"/>
            <w:tag w:val="_x0031_1_x002e_Description"/>
            <w:id w:val="1384756716"/>
            <w:placeholder>
              <w:docPart w:val="54D82D794AB94DACA3BA8BA7731C8D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46477378" w14:textId="4C628211" w:rsidR="005C7BE4" w:rsidRPr="00B91A74" w:rsidRDefault="00CE50C9" w:rsidP="5CF15ECE">
                <w:pPr>
                  <w:keepNext/>
                  <w:rPr>
                    <w:b/>
                    <w:bCs/>
                    <w:color w:val="1F4E79" w:themeColor="accent5" w:themeShade="80"/>
                  </w:rPr>
                </w:pPr>
                <w:r>
                  <w:rPr>
                    <w:b/>
                    <w:bCs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Price"/>
            <w:tag w:val="_x0031_1_x002e_Price"/>
            <w:id w:val="1185474897"/>
            <w:placeholder>
              <w:docPart w:val="67882FDF7D7346B8BEE335ACE095D31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3E25ABA5" w14:textId="53EEE717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Quantity"/>
            <w:tag w:val="_x0031_1_x002e_Quantity"/>
            <w:id w:val="-881242667"/>
            <w:placeholder>
              <w:docPart w:val="0F6902EE996045C1A766A37E9D735C5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4636A5BE" w14:textId="72C1BBC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Total"/>
            <w:tag w:val="_x0031_1_x002e_Total"/>
            <w:id w:val="2032909251"/>
            <w:placeholder>
              <w:docPart w:val="1DF01B21EA9F4A2DA2AB763AADA003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39814AD5" w14:textId="72AAF71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7FF28D17" w14:textId="77777777" w:rsidTr="5CF15ECE">
        <w:tc>
          <w:tcPr>
            <w:tcW w:w="503" w:type="dxa"/>
          </w:tcPr>
          <w:p w14:paraId="2DF74106" w14:textId="66C341EB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12</w:t>
            </w:r>
          </w:p>
        </w:tc>
        <w:sdt>
          <w:sdtPr>
            <w:rPr>
              <w:b/>
              <w:color w:val="1F4E79" w:themeColor="accent5" w:themeShade="80"/>
            </w:rPr>
            <w:alias w:val="12. Description"/>
            <w:tag w:val="_x0031_2_x002e_Description"/>
            <w:id w:val="1838888811"/>
            <w:placeholder>
              <w:docPart w:val="70FC0DDC4870464AA3CC43CD2241833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78F19BD5" w14:textId="15A427C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Price"/>
            <w:tag w:val="_x0031_2_x002e_Price"/>
            <w:id w:val="959539411"/>
            <w:placeholder>
              <w:docPart w:val="1E17EAF77A6C431488F22E4A0618771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7F42CCB" w14:textId="5EFB9D7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Quantity"/>
            <w:tag w:val="_x0031_2_x002e_Quantity"/>
            <w:id w:val="1820305660"/>
            <w:placeholder>
              <w:docPart w:val="8A8C348861724AC6BCE1932F60AADA2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1D674FAD" w14:textId="64C4CE05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Total"/>
            <w:tag w:val="_x0031_2_x002e_Total"/>
            <w:id w:val="-606276065"/>
            <w:placeholder>
              <w:docPart w:val="A8B6358FAAD74CF8BFF5FB3AE930647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1F6850DA" w14:textId="463D93C4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F8D150D" w14:textId="77777777" w:rsidTr="5CF15ECE">
        <w:tc>
          <w:tcPr>
            <w:tcW w:w="503" w:type="dxa"/>
          </w:tcPr>
          <w:p w14:paraId="50C1A982" w14:textId="76F1160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13</w:t>
            </w:r>
          </w:p>
        </w:tc>
        <w:sdt>
          <w:sdtPr>
            <w:rPr>
              <w:b/>
              <w:color w:val="1F4E79" w:themeColor="accent5" w:themeShade="80"/>
            </w:rPr>
            <w:alias w:val="13. Description"/>
            <w:tag w:val="_x0031_3_x002e_Description"/>
            <w:id w:val="2135209470"/>
            <w:placeholder>
              <w:docPart w:val="D303597BC37E48AC927042D1121865D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47CCEAF" w14:textId="16C84A4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Price"/>
            <w:tag w:val="_x0031_3_x002e_Price"/>
            <w:id w:val="-90938510"/>
            <w:placeholder>
              <w:docPart w:val="308FC96A50DD4374AB8FAE361B4535E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2311F913" w14:textId="395CA45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Quantity"/>
            <w:tag w:val="_x0031_3_x002e_Quantity"/>
            <w:id w:val="-2588475"/>
            <w:placeholder>
              <w:docPart w:val="114CF5FAA2C24D249C70B8C87635B0D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38D1E28" w14:textId="1845AE9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Total"/>
            <w:tag w:val="_x0031_3_x002e_Total"/>
            <w:id w:val="149946188"/>
            <w:placeholder>
              <w:docPart w:val="D00B98DE0972487783DB86FF03598FC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7CA863F" w14:textId="2C282AE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4539D059" w14:textId="77777777" w:rsidTr="5CF15ECE">
        <w:tc>
          <w:tcPr>
            <w:tcW w:w="503" w:type="dxa"/>
          </w:tcPr>
          <w:p w14:paraId="5572FD8C" w14:textId="53BBA34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14</w:t>
            </w:r>
          </w:p>
        </w:tc>
        <w:sdt>
          <w:sdtPr>
            <w:rPr>
              <w:b/>
              <w:color w:val="1F4E79" w:themeColor="accent5" w:themeShade="80"/>
            </w:rPr>
            <w:alias w:val="14. Description"/>
            <w:tag w:val="_x0031_4_x002e_Description"/>
            <w:id w:val="665602416"/>
            <w:placeholder>
              <w:docPart w:val="370A42B1FE874C1DABFFAD5F891C364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2FCC6B1" w14:textId="4BE7186B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Price"/>
            <w:tag w:val="_x0031_4_x002e_Price"/>
            <w:id w:val="428005006"/>
            <w:placeholder>
              <w:docPart w:val="CC8ADFA35EED4139B23D7A4D3BB9CB1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65F2409" w14:textId="420C4272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Quantity"/>
            <w:tag w:val="_x0031_4_x002e_Quantity"/>
            <w:id w:val="1415591786"/>
            <w:placeholder>
              <w:docPart w:val="5EE9FA4699884C00AE8E4845C0CE4D1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AF6156F" w14:textId="46C4BF1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Total"/>
            <w:tag w:val="_x0031_4_x002e_Total"/>
            <w:id w:val="-795448238"/>
            <w:placeholder>
              <w:docPart w:val="0C422288A2A7480FBA025ADB9B1899E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1DA10497" w14:textId="7D55EF4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7A626785" w14:textId="77777777" w:rsidTr="5CF15ECE">
        <w:tc>
          <w:tcPr>
            <w:tcW w:w="503" w:type="dxa"/>
          </w:tcPr>
          <w:p w14:paraId="5C11027E" w14:textId="5A14FE3E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15</w:t>
            </w:r>
          </w:p>
        </w:tc>
        <w:sdt>
          <w:sdtPr>
            <w:rPr>
              <w:b/>
              <w:color w:val="1F4E79" w:themeColor="accent5" w:themeShade="80"/>
            </w:rPr>
            <w:alias w:val="15. Description"/>
            <w:tag w:val="_x0031_5_x002e_Description"/>
            <w:id w:val="1387294051"/>
            <w:placeholder>
              <w:docPart w:val="4875192B106D434DB3C9514E6A40615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B0930BF" w14:textId="14C61B6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Price"/>
            <w:tag w:val="_x0031_5_x002e_Price"/>
            <w:id w:val="-171263062"/>
            <w:placeholder>
              <w:docPart w:val="42818344C45B4355B646DB8DBFF6AB2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4A9FD6A5" w14:textId="1263225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Quantity"/>
            <w:tag w:val="_x0031_5_x002e_Quantity"/>
            <w:id w:val="-1747099645"/>
            <w:placeholder>
              <w:docPart w:val="85E01272446E41AE87DF989C8206C07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70FA47D0" w14:textId="51D2474F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Total"/>
            <w:tag w:val="_x0031_5_x002e_Total"/>
            <w:id w:val="-868303985"/>
            <w:placeholder>
              <w:docPart w:val="0F038BC3B6D3464B9F6170DF1AFDE52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4CA1E887" w14:textId="667E2EBA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475258" w14:paraId="3AE15FFC" w14:textId="77777777" w:rsidTr="5CF15ECE">
        <w:tc>
          <w:tcPr>
            <w:tcW w:w="503" w:type="dxa"/>
          </w:tcPr>
          <w:p w14:paraId="37BEEAC1" w14:textId="77777777" w:rsidR="00475258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5162" w:type="dxa"/>
          </w:tcPr>
          <w:p w14:paraId="3240CFAC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182" w:type="dxa"/>
          </w:tcPr>
          <w:p w14:paraId="7B6BBFFD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370" w:type="dxa"/>
          </w:tcPr>
          <w:p w14:paraId="6FB14A30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559" w:type="dxa"/>
          </w:tcPr>
          <w:p w14:paraId="7F78083F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</w:tr>
      <w:tr w:rsidR="00225901" w14:paraId="56A86DDD" w14:textId="77777777" w:rsidTr="5CF15ECE">
        <w:tc>
          <w:tcPr>
            <w:tcW w:w="503" w:type="dxa"/>
          </w:tcPr>
          <w:p>
            <w:r>
              <w:t>3010</w:t>
            </w:r>
          </w:p>
        </w:tc>
        <w:tc>
          <w:tcPr>
            <w:tcW w:w="7714" w:type="dxa"/>
            <w:gridSpan w:val="3"/>
          </w:tcPr>
          <w:p w14:paraId="5C5C68B9" w14:textId="3DCCA6D2" w:rsidR="00225901" w:rsidRPr="00B91A74" w:rsidRDefault="00225901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Total cost</w:t>
            </w:r>
          </w:p>
        </w:tc>
        <w:sdt>
          <w:sdtPr>
            <w:rPr>
              <w:b/>
              <w:color w:val="1F4E79" w:themeColor="accent5" w:themeShade="80"/>
            </w:rPr>
            <w:alias w:val="Total cost"/>
            <w:tag w:val="Totalcost"/>
            <w:id w:val="-1148124594"/>
            <w:placeholder>
              <w:docPart w:val="9A81B34B644940E3BDD5C6DCAC10A86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otalcost[1]" w:storeItemID="{09930F25-5C00-4495-BDBD-3047D96DA48F}"/>
            <w:text/>
          </w:sdtPr>
          <w:sdtContent>
            <w:tc>
              <w:tcPr>
                <w:tcW w:w="1559" w:type="dxa"/>
              </w:tcPr>
              <w:p w14:paraId="602A6D1A" w14:textId="4B341449" w:rsidR="00225901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</w:tbl>
    <w:p w14:paraId="2B04AF9E" w14:textId="77777777" w:rsidR="00D97E40" w:rsidRDefault="00D97E40">
      <w:r>
        <w:br w:type="page"/>
      </w:r>
    </w:p>
    <w:p w14:paraId="17CD4D06" w14:textId="77777777" w:rsidR="009F21D9" w:rsidRDefault="009F21D9" w:rsidP="005140CB">
      <w:pPr>
        <w:keepNext/>
      </w:pPr>
    </w:p>
    <w:p w14:paraId="20AA0BCE" w14:textId="77777777" w:rsidR="001273C1" w:rsidRDefault="00000000">
      <w:pPr>
        <w:pStyle w:val="Heading2"/>
      </w:pPr>
      <w:sdt>
        <w:sdtPr>
          <w:alias w:val="Timeline for Execution:"/>
          <w:tag w:val="Timeline for Execution:"/>
          <w:id w:val="-1282346054"/>
          <w:placeholder>
            <w:docPart w:val="5BAAE9835B50452E8A14BB2B1FADCA16"/>
          </w:placeholder>
          <w:temporary/>
          <w:showingPlcHdr/>
          <w15:appearance w15:val="hidden"/>
        </w:sdtPr>
        <w:sdtContent>
          <w:r w:rsidR="00FC68B0" w:rsidRPr="003C0DAF">
            <w:t>Timeline for Execution</w:t>
          </w:r>
        </w:sdtContent>
      </w:sdt>
    </w:p>
    <w:p w14:paraId="0FFD66CD" w14:textId="0F4EFF2C" w:rsidR="001273C1" w:rsidRDefault="00000000">
      <w:sdt>
        <w:sdtPr>
          <w:rPr>
            <w:b/>
            <w:color w:val="1F4E79" w:themeColor="accent5" w:themeShade="80"/>
          </w:rPr>
          <w:alias w:val="Enter description:"/>
          <w:tag w:val="Enter description:"/>
          <w:id w:val="1109160228"/>
          <w:placeholder>
            <w:docPart w:val="0026E1615268483DA2398BA5C79F8FDF"/>
          </w:placeholder>
          <w:temporary/>
          <w:showingPlcHdr/>
          <w15:appearance w15:val="hidden"/>
        </w:sdtPr>
        <w:sdtContent>
          <w:r w:rsidR="00FC68B0" w:rsidRPr="00CE1290">
            <w:rPr>
              <w:b/>
              <w:bCs/>
              <w:color w:val="1F4E79" w:themeColor="accent5" w:themeShade="80"/>
            </w:rPr>
            <w:t>Key project dates are outlined below. Dates are best-guess estimates and are subject to change until a contract is executed.</w:t>
          </w:r>
        </w:sdtContent>
      </w:sdt>
      <w:r w:rsidR="00CE1290">
        <w:rPr>
          <w:b/>
          <w:color w:val="1F4E79" w:themeColor="accent5" w:themeShade="80"/>
        </w:rPr>
        <w:t xml:space="preserve"> </w:t>
      </w:r>
      <w:r w:rsidR="00CE1290" w:rsidRPr="00CE1290">
        <w:rPr>
          <w:b/>
          <w:color w:val="1F4E79" w:themeColor="accent5" w:themeShade="80"/>
        </w:rPr>
        <w:t xml:space="preserve">In the table that follows are included all important dates related to the project, broken down by date and duration. The descriptions shown are for illustration purposes only. It can </w:t>
      </w:r>
      <w:proofErr w:type="gramStart"/>
      <w:r w:rsidR="00CE1290" w:rsidRPr="00CE1290">
        <w:rPr>
          <w:b/>
          <w:color w:val="1F4E79" w:themeColor="accent5" w:themeShade="80"/>
        </w:rPr>
        <w:t>be</w:t>
      </w:r>
      <w:proofErr w:type="gramEnd"/>
      <w:r w:rsidR="00CE1290" w:rsidRPr="00CE1290">
        <w:rPr>
          <w:b/>
          <w:color w:val="1F4E79" w:themeColor="accent5" w:themeShade="80"/>
        </w:rPr>
        <w:t xml:space="preserve"> replaced them with meaningful descriptions related to your project. Items can include such things as payment and project milestones, installation schedules, meetings, or reviews.</w:t>
      </w:r>
    </w:p>
    <w:p w14:paraId="680829BE" w14:textId="77777777" w:rsidR="00C70FB1" w:rsidRDefault="00C70FB1" w:rsidP="00C70FB1">
      <w:r>
        <w:rPr>
          <w:b/>
          <w:color w:val="1F4E79" w:themeColor="accent5" w:themeShade="80"/>
        </w:rPr>
        <w:t>The official start of the project after receiving an order.</w:t>
      </w:r>
    </w:p>
    <w:tbl>
      <w:tblPr>
        <w:tblStyle w:val="GridTable4-Accent6"/>
        <w:tblW w:w="5152" w:type="pct"/>
        <w:tblLayout w:type="fixed"/>
        <w:tblLook w:val="04A0" w:firstRow="1" w:lastRow="0" w:firstColumn="1" w:lastColumn="0" w:noHBand="0" w:noVBand="1"/>
        <w:tblDescription w:val="Project timeline"/>
      </w:tblPr>
      <w:tblGrid>
        <w:gridCol w:w="5808"/>
        <w:gridCol w:w="3098"/>
        <w:gridCol w:w="728"/>
      </w:tblGrid>
      <w:tr w:rsidR="00261B50" w14:paraId="2E41DEEA" w14:textId="77777777" w:rsidTr="00817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173962A5" w14:textId="77777777" w:rsidR="00261B50" w:rsidRDefault="00000000" w:rsidP="0081752C">
            <w:sdt>
              <w:sdtPr>
                <w:alias w:val="Description:"/>
                <w:tag w:val="Description:"/>
                <w:id w:val="-1811542606"/>
                <w:placeholder>
                  <w:docPart w:val="EE72669DE0E14D5C843777144CDEA112"/>
                </w:placeholder>
                <w:temporary/>
                <w:showingPlcHdr/>
                <w15:appearance w15:val="hidden"/>
              </w:sdtPr>
              <w:sdtContent>
                <w:r w:rsidR="00261B50" w:rsidRPr="003C0DAF">
                  <w:t>Description</w:t>
                </w:r>
              </w:sdtContent>
            </w:sdt>
          </w:p>
        </w:tc>
        <w:tc>
          <w:tcPr>
            <w:tcW w:w="1608" w:type="pct"/>
          </w:tcPr>
          <w:p w14:paraId="0F89FF2E" w14:textId="77777777" w:rsidR="00261B50" w:rsidRDefault="00261B50" w:rsidP="008175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" w:type="pct"/>
          </w:tcPr>
          <w:p w14:paraId="3C0F33C5" w14:textId="77777777" w:rsidR="00261B50" w:rsidRDefault="00261B50" w:rsidP="008175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1B50" w14:paraId="120120B5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0118263" w14:textId="77777777" w:rsidR="00261B50" w:rsidRDefault="00000000" w:rsidP="0081752C">
            <w:sdt>
              <w:sdtPr>
                <w:alias w:val="Project Start:"/>
                <w:tag w:val="Project Start:"/>
                <w:id w:val="1844816578"/>
                <w:placeholder>
                  <w:docPart w:val="461C04A6A43B4296B89DCD59C5DA1A27"/>
                </w:placeholder>
                <w:temporary/>
                <w:showingPlcHdr/>
                <w15:appearance w15:val="hidden"/>
              </w:sdtPr>
              <w:sdtContent>
                <w:r w:rsidR="00261B50">
                  <w:t>Project Start</w:t>
                </w:r>
              </w:sdtContent>
            </w:sdt>
            <w:r w:rsidR="00261B50">
              <w:t xml:space="preserve"> (official starting is after sent of a PO)</w:t>
            </w:r>
          </w:p>
        </w:tc>
        <w:sdt>
          <w:sdtPr>
            <w:alias w:val="Creation date"/>
            <w:tag w:val="Creationdate"/>
            <w:id w:val="2055809451"/>
            <w:placeholder>
              <w:docPart w:val="C18A2596710144AD928A084B4B9D47E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2AC3DF77" w14:textId="07AF0BD4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3760A75B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4DC2A80C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05080A4" w14:textId="77777777" w:rsidR="00261B50" w:rsidRDefault="00261B50" w:rsidP="0081752C">
            <w:pPr>
              <w:ind w:left="720"/>
            </w:pPr>
            <w:r>
              <w:t>Offer creation date</w:t>
            </w:r>
          </w:p>
        </w:tc>
        <w:sdt>
          <w:sdtPr>
            <w:alias w:val="Offer creation date"/>
            <w:tag w:val="Offercreationdate"/>
            <w:id w:val="-1255358816"/>
            <w:placeholder>
              <w:docPart w:val="187A5EA3E1CC4E359B675BC242F9E43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Offercreation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3B63F8F5" w14:textId="1B82A9DF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05529FA1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08EBF7B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FB5B5EB" w14:textId="77777777" w:rsidR="00261B50" w:rsidRDefault="00261B50" w:rsidP="0081752C">
            <w:pPr>
              <w:ind w:left="720"/>
            </w:pPr>
            <w:r>
              <w:t>Approval by SE</w:t>
            </w:r>
          </w:p>
        </w:tc>
        <w:sdt>
          <w:sdtPr>
            <w:alias w:val="Approval date"/>
            <w:tag w:val="Approvaldate"/>
            <w:id w:val="315540270"/>
            <w:placeholder>
              <w:docPart w:val="4ED9F7E426E142CFA2A1998361A197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Approval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3910BEE1" w14:textId="4DB7C3B6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27794A8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1C67C7AC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F54B258" w14:textId="77777777" w:rsidR="00261B50" w:rsidRDefault="00261B50" w:rsidP="0081752C">
            <w:pPr>
              <w:ind w:left="720"/>
            </w:pPr>
            <w:r>
              <w:t>BCI and PO sending (estimated)</w:t>
            </w:r>
          </w:p>
        </w:tc>
        <w:sdt>
          <w:sdtPr>
            <w:alias w:val="PO Sent Date estimated"/>
            <w:tag w:val="POSentDateestimated"/>
            <w:id w:val="1288854198"/>
            <w:placeholder>
              <w:docPart w:val="35E9E2BD217D4849A256C2F5D59F299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estimated[1]" w:storeItemID="{09930F25-5C00-4495-BDBD-3047D96DA48F}"/>
            <w:text/>
          </w:sdtPr>
          <w:sdtContent>
            <w:tc>
              <w:tcPr>
                <w:tcW w:w="1608" w:type="pct"/>
              </w:tcPr>
              <w:p w14:paraId="3F4A9995" w14:textId="3CE088AB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2BF2CB23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24631167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463CFAD" w14:textId="77777777" w:rsidR="00261B50" w:rsidRDefault="00261B50" w:rsidP="0081752C">
            <w:pPr>
              <w:ind w:left="720"/>
            </w:pPr>
            <w:r>
              <w:t>BCI and PO sent</w:t>
            </w:r>
          </w:p>
        </w:tc>
        <w:sdt>
          <w:sdtPr>
            <w:alias w:val="PO sent date"/>
            <w:tag w:val="POsentdate"/>
            <w:id w:val="563605392"/>
            <w:placeholder>
              <w:docPart w:val="8A84B82A062D4EE9942CEF181DDC65F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1422F08C" w14:textId="140C12EE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B72F664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EA8D796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79F634E" w14:textId="77777777" w:rsidR="00261B50" w:rsidRDefault="00261B50" w:rsidP="0081752C">
            <w:r>
              <w:t>Realization stage (estimated)</w:t>
            </w:r>
          </w:p>
        </w:tc>
        <w:sdt>
          <w:sdtPr>
            <w:alias w:val="Machinig And Qualification Time"/>
            <w:tag w:val="MachinigAndQualificationTime"/>
            <w:id w:val="1104925537"/>
            <w:placeholder>
              <w:docPart w:val="3A365A28D2A94520A3F7178BB2EEED72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gAndQualification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08B1545F" w14:textId="248E4EF5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5FE7A5C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34055947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E63903A" w14:textId="77777777" w:rsidR="00261B50" w:rsidRDefault="00261B50" w:rsidP="0081752C">
            <w:pPr>
              <w:ind w:left="720"/>
            </w:pPr>
            <w:r>
              <w:t>Machining and design stage lead time</w:t>
            </w:r>
          </w:p>
        </w:tc>
        <w:sdt>
          <w:sdtPr>
            <w:alias w:val="Machining lead time"/>
            <w:tag w:val="Machiningleadtime"/>
            <w:id w:val="1993364553"/>
            <w:placeholder>
              <w:docPart w:val="C4D2705FB710466BAABDA0D41E8B3CC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lead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1CA0C8C7" w14:textId="02335A22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F434D9D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36D5139F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4C3EB915" w14:textId="77777777" w:rsidR="00261B50" w:rsidRDefault="00261B50" w:rsidP="0081752C">
            <w:pPr>
              <w:ind w:left="720"/>
            </w:pPr>
            <w:r>
              <w:t>Qualification estimated lead time (it’</w:t>
            </w:r>
            <w:r>
              <w:rPr>
                <w:b w:val="0"/>
                <w:bCs w:val="0"/>
              </w:rPr>
              <w:t>s</w:t>
            </w:r>
            <w:r>
              <w:t xml:space="preserve"> up to the SE plant)</w:t>
            </w:r>
          </w:p>
        </w:tc>
        <w:sdt>
          <w:sdtPr>
            <w:alias w:val="Lead time for qualification"/>
            <w:tag w:val="Leadtimeforqualification"/>
            <w:id w:val="-1631935154"/>
            <w:placeholder>
              <w:docPart w:val="B1A1B48138F9444EA9EF3775FF43DDC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Leadtimeforqualification[1]" w:storeItemID="{09930F25-5C00-4495-BDBD-3047D96DA48F}"/>
            <w:text/>
          </w:sdtPr>
          <w:sdtContent>
            <w:tc>
              <w:tcPr>
                <w:tcW w:w="1608" w:type="pct"/>
              </w:tcPr>
              <w:p w14:paraId="1D4F2EA0" w14:textId="2126335E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01BC7B5B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03A7186E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275E9222" w14:textId="77777777" w:rsidR="00261B50" w:rsidRPr="001503C7" w:rsidRDefault="00261B50" w:rsidP="0081752C">
            <w:pPr>
              <w:ind w:left="720"/>
            </w:pPr>
            <w:r>
              <w:t>Finish of machining stage and start qualification</w:t>
            </w:r>
            <w:r>
              <w:rPr>
                <w:lang w:val="bg-BG"/>
              </w:rPr>
              <w:t xml:space="preserve"> </w:t>
            </w:r>
            <w:r>
              <w:t>(estimated)</w:t>
            </w:r>
          </w:p>
        </w:tc>
        <w:sdt>
          <w:sdtPr>
            <w:rPr>
              <w:lang w:val="bg-BG"/>
            </w:rPr>
            <w:alias w:val="Machining stage done"/>
            <w:tag w:val="Machiningstagedone"/>
            <w:id w:val="-1397822416"/>
            <w:placeholder>
              <w:docPart w:val="0F56083A464F46FB8A7EDE91B1A9F716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stagedone[1]" w:storeItemID="{09930F25-5C00-4495-BDBD-3047D96DA48F}"/>
            <w:text/>
          </w:sdtPr>
          <w:sdtContent>
            <w:tc>
              <w:tcPr>
                <w:tcW w:w="1608" w:type="pct"/>
              </w:tcPr>
              <w:p w14:paraId="7218E4E3" w14:textId="7C546A82" w:rsidR="00261B50" w:rsidRPr="001503C7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bg-BG"/>
                  </w:rPr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4011BDB1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2F0BE05D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C60E15E" w14:textId="77777777" w:rsidR="00261B50" w:rsidRDefault="00261B50" w:rsidP="0081752C">
            <w:pPr>
              <w:ind w:left="720"/>
            </w:pPr>
            <w:r>
              <w:t>Finish of the project (estimated - after approval)</w:t>
            </w:r>
          </w:p>
        </w:tc>
        <w:sdt>
          <w:sdtPr>
            <w:alias w:val="Finish of the project"/>
            <w:tag w:val="Finishoftheproject"/>
            <w:id w:val="-1177799930"/>
            <w:placeholder>
              <w:docPart w:val="6F17104502E04ABB93B22FDC0638D97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[1]" w:storeItemID="{09930F25-5C00-4495-BDBD-3047D96DA48F}"/>
            <w:text/>
          </w:sdtPr>
          <w:sdtContent>
            <w:tc>
              <w:tcPr>
                <w:tcW w:w="1608" w:type="pct"/>
              </w:tcPr>
              <w:p w14:paraId="6BB2AFD5" w14:textId="3036B3D5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411072AB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1D5BE2B2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75AB2C3E" w14:textId="77777777" w:rsidR="00261B50" w:rsidRDefault="00261B50" w:rsidP="0081752C">
            <w:r>
              <w:t>Realization stage (official)</w:t>
            </w:r>
          </w:p>
        </w:tc>
        <w:sdt>
          <w:sdtPr>
            <w:alias w:val="Machinig And Qualification Time"/>
            <w:tag w:val="MachinigAndQualificationTime"/>
            <w:id w:val="-869218645"/>
            <w:placeholder>
              <w:docPart w:val="720FA7FEA85440C98CB53CB45977F74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gAndQualification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42CD4C45" w14:textId="4781BBF5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8F3D5BF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4E5DDEBF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69148620" w14:textId="77777777" w:rsidR="00261B50" w:rsidRDefault="00261B50" w:rsidP="0081752C">
            <w:pPr>
              <w:ind w:left="720"/>
            </w:pPr>
            <w:r>
              <w:t>Machining and design stage lead time</w:t>
            </w:r>
          </w:p>
        </w:tc>
        <w:sdt>
          <w:sdtPr>
            <w:alias w:val="Machining lead time"/>
            <w:tag w:val="Machiningleadtime"/>
            <w:id w:val="-388799567"/>
            <w:placeholder>
              <w:docPart w:val="E70EE08B2B1C40AEB601E7450C18F5D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lead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536A740F" w14:textId="5DA02A2A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35F335A6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0A1B7910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2371D22" w14:textId="77777777" w:rsidR="00261B50" w:rsidRDefault="00261B50" w:rsidP="0081752C">
            <w:pPr>
              <w:ind w:left="720"/>
            </w:pPr>
            <w:r>
              <w:t>Qualification estimated lead time (it’</w:t>
            </w:r>
            <w:r>
              <w:rPr>
                <w:b w:val="0"/>
                <w:bCs w:val="0"/>
              </w:rPr>
              <w:t>s</w:t>
            </w:r>
            <w:r>
              <w:t xml:space="preserve"> up to the SE plant)</w:t>
            </w:r>
          </w:p>
        </w:tc>
        <w:sdt>
          <w:sdtPr>
            <w:alias w:val="Lead time for qualification"/>
            <w:tag w:val="Leadtimeforqualification"/>
            <w:id w:val="-507679059"/>
            <w:placeholder>
              <w:docPart w:val="72038D8E504C45B699BC96FBF8339C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Leadtimeforqualification[1]" w:storeItemID="{09930F25-5C00-4495-BDBD-3047D96DA48F}"/>
            <w:text/>
          </w:sdtPr>
          <w:sdtContent>
            <w:tc>
              <w:tcPr>
                <w:tcW w:w="1608" w:type="pct"/>
              </w:tcPr>
              <w:p w14:paraId="1765495E" w14:textId="35AB582D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23BC4E7B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2F43FF9A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B000D03" w14:textId="77777777" w:rsidR="00261B50" w:rsidRDefault="00261B50" w:rsidP="0081752C">
            <w:pPr>
              <w:ind w:left="720"/>
            </w:pPr>
            <w:r>
              <w:t>Finish of machining stage and start qualification</w:t>
            </w:r>
            <w:r>
              <w:rPr>
                <w:lang w:val="bg-BG"/>
              </w:rPr>
              <w:t xml:space="preserve"> </w:t>
            </w:r>
            <w:r w:rsidRPr="00C3234F">
              <w:t>(official</w:t>
            </w:r>
            <w:r>
              <w:t xml:space="preserve"> – PO sent</w:t>
            </w:r>
            <w:r w:rsidRPr="00C3234F">
              <w:t>)</w:t>
            </w:r>
          </w:p>
        </w:tc>
        <w:sdt>
          <w:sdtPr>
            <w:rPr>
              <w:lang w:val="bg-BG"/>
            </w:rPr>
            <w:alias w:val="Finish of machining stage and start qualification official"/>
            <w:tag w:val="Finishofmachiningstageandstartqualificationofficial"/>
            <w:id w:val="1636833113"/>
            <w:placeholder>
              <w:docPart w:val="CD8BC36CB0C8453D990BF67D8247E37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machiningstageandstartqualificationofficial[1]" w:storeItemID="{09930F25-5C00-4495-BDBD-3047D96DA48F}"/>
            <w:text/>
          </w:sdtPr>
          <w:sdtContent>
            <w:tc>
              <w:tcPr>
                <w:tcW w:w="1608" w:type="pct"/>
              </w:tcPr>
              <w:p w14:paraId="2C0020C1" w14:textId="512E7A01" w:rsidR="00261B50" w:rsidRPr="001503C7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bg-BG"/>
                  </w:rPr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BF55ED6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84FB3C8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EB171D6" w14:textId="77777777" w:rsidR="00261B50" w:rsidRDefault="00261B50" w:rsidP="0081752C">
            <w:pPr>
              <w:ind w:left="720"/>
            </w:pPr>
            <w:r w:rsidRPr="00C3234F">
              <w:t>Finish of the project (official</w:t>
            </w:r>
            <w:r>
              <w:t xml:space="preserve"> – PO sent</w:t>
            </w:r>
            <w:r w:rsidRPr="00C3234F">
              <w:t>)</w:t>
            </w:r>
          </w:p>
        </w:tc>
        <w:sdt>
          <w:sdtPr>
            <w:alias w:val="Finish of the project (official)"/>
            <w:tag w:val="Finishoftheproject_x0028_official_x0029_"/>
            <w:id w:val="878593292"/>
            <w:placeholder>
              <w:docPart w:val="080CF164A4BF4205AD40487C3C631C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_x0028_official_x0029_[1]" w:storeItemID="{09930F25-5C00-4495-BDBD-3047D96DA48F}"/>
            <w:text/>
          </w:sdtPr>
          <w:sdtContent>
            <w:tc>
              <w:tcPr>
                <w:tcW w:w="1608" w:type="pct"/>
              </w:tcPr>
              <w:p w14:paraId="5869161A" w14:textId="7B04C2AF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281CAD8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36E03896" w14:textId="77777777" w:rsidR="00017EFD" w:rsidRDefault="00017EFD" w:rsidP="00261B50">
      <w:pPr>
        <w:pStyle w:val="NoSpacing"/>
      </w:pPr>
    </w:p>
    <w:sectPr w:rsidR="00017EFD" w:rsidSect="00A7126D">
      <w:headerReference w:type="default" r:id="rId17"/>
      <w:footerReference w:type="default" r:id="rId18"/>
      <w:pgSz w:w="12240" w:h="15840" w:code="1"/>
      <w:pgMar w:top="720" w:right="1440" w:bottom="720" w:left="1440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0A705" w14:textId="77777777" w:rsidR="0076574D" w:rsidRDefault="0076574D">
      <w:pPr>
        <w:spacing w:after="0" w:line="240" w:lineRule="auto"/>
      </w:pPr>
      <w:r>
        <w:separator/>
      </w:r>
    </w:p>
  </w:endnote>
  <w:endnote w:type="continuationSeparator" w:id="0">
    <w:p w14:paraId="5DE11661" w14:textId="77777777" w:rsidR="0076574D" w:rsidRDefault="0076574D">
      <w:pPr>
        <w:spacing w:after="0" w:line="240" w:lineRule="auto"/>
      </w:pPr>
      <w:r>
        <w:continuationSeparator/>
      </w:r>
    </w:p>
  </w:endnote>
  <w:endnote w:type="continuationNotice" w:id="1">
    <w:p w14:paraId="53481B71" w14:textId="77777777" w:rsidR="0076574D" w:rsidRDefault="0076574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Neue Heav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1A6CD" w14:textId="569C6971" w:rsidR="0088175F" w:rsidRDefault="00B72C2B" w:rsidP="00C603D2">
    <w:pPr>
      <w:pStyle w:val="Footer"/>
    </w:pPr>
    <w:r>
      <mc:AlternateContent>
        <mc:Choice Requires="wps">
          <w:drawing>
            <wp:anchor distT="0" distB="0" distL="114300" distR="114300" simplePos="0" relativeHeight="251658242" behindDoc="0" locked="0" layoutInCell="0" allowOverlap="1" wp14:anchorId="4985E9D8" wp14:editId="230E0433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Text Box 1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1F4D3EA" w14:textId="19DF4BAE" w:rsidR="00B72C2B" w:rsidRPr="00B72C2B" w:rsidRDefault="00B72C2B" w:rsidP="00B72C2B">
                          <w:pPr>
                            <w:spacing w:before="0"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B72C2B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5E9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1235388660,&quot;Height&quot;:792.0,&quot;Width&quot;:612.0,&quot;Placement&quot;:&quot;Footer&quot;,&quot;Index&quot;:&quot;Primary&quot;,&quot;Section&quot;:1,&quot;Top&quot;:0.0,&quot;Left&quot;:0.0}" style="position:absolute;left:0;text-align:left;margin-left:0;margin-top:757.1pt;width:612pt;height:19.8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AH&#10;WcDzEwIAACQEAAAOAAAAAAAAAAAAAAAAAC4CAABkcnMvZTJvRG9jLnhtbFBLAQItABQABgAIAAAA&#10;IQBUrsjL3gAAAAsBAAAPAAAAAAAAAAAAAAAAAG0EAABkcnMvZG93bnJldi54bWxQSwUGAAAAAAQA&#10;BADzAAAAeAUAAAAA&#10;" o:allowincell="f" filled="f" stroked="f" strokeweight=".5pt">
              <v:textbox inset=",0,,0">
                <w:txbxContent>
                  <w:p w14:paraId="31F4D3EA" w14:textId="19DF4BAE" w:rsidR="00B72C2B" w:rsidRPr="00B72C2B" w:rsidRDefault="00B72C2B" w:rsidP="00B72C2B">
                    <w:pPr>
                      <w:spacing w:before="0"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B72C2B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79806133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="00736B29">
              <w:rPr>
                <w:rFonts w:ascii="Times New RomanNeue Heavy" w:hAnsi="Times New RomanNeue Heavy" w:cs="Times New RomanNeue Heavy"/>
                <w:b/>
                <w:bCs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EE77B95" wp14:editId="5FE925D8">
                      <wp:simplePos x="0" y="0"/>
                      <wp:positionH relativeFrom="column">
                        <wp:posOffset>-211582</wp:posOffset>
                      </wp:positionH>
                      <wp:positionV relativeFrom="paragraph">
                        <wp:posOffset>130810</wp:posOffset>
                      </wp:positionV>
                      <wp:extent cx="6847028" cy="22124"/>
                      <wp:effectExtent l="0" t="0" r="30480" b="3556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47028" cy="22124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rto="http://schemas.microsoft.com/office/word/2006/arto">
                  <w:pict>
                    <v:line id="Straight Connector 9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50" strokeweight="1.5pt" from="-16.65pt,10.3pt" to="522.5pt,12.05pt" w14:anchorId="7D03F9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">
                      <v:stroke joinstyle="miter"/>
                    </v:line>
                  </w:pict>
                </mc:Fallback>
              </mc:AlternateContent>
            </w:r>
            <w:r w:rsidR="00945F5D" w:rsidRPr="0015100C">
              <w:rPr>
                <w:b/>
                <w:bCs/>
                <w:color w:val="00B050"/>
              </w:rPr>
              <w:t xml:space="preserve">Page 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begin"/>
            </w:r>
            <w:r w:rsidR="00945F5D" w:rsidRPr="0015100C">
              <w:rPr>
                <w:b/>
                <w:bCs/>
                <w:color w:val="00B050"/>
              </w:rPr>
              <w:instrText xml:space="preserve"> PAGE </w:instrTex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separate"/>
            </w:r>
            <w:r w:rsidR="00945F5D" w:rsidRPr="0015100C">
              <w:rPr>
                <w:b/>
                <w:bCs/>
                <w:color w:val="00B050"/>
              </w:rPr>
              <w:t>2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end"/>
            </w:r>
            <w:r w:rsidR="00945F5D" w:rsidRPr="0015100C">
              <w:rPr>
                <w:b/>
                <w:bCs/>
                <w:color w:val="00B050"/>
              </w:rPr>
              <w:t xml:space="preserve"> of 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begin"/>
            </w:r>
            <w:r w:rsidR="00945F5D" w:rsidRPr="0015100C">
              <w:rPr>
                <w:b/>
                <w:bCs/>
                <w:color w:val="00B050"/>
              </w:rPr>
              <w:instrText xml:space="preserve"> NUMPAGES  </w:instrTex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separate"/>
            </w:r>
            <w:r w:rsidR="00945F5D" w:rsidRPr="0015100C">
              <w:rPr>
                <w:b/>
                <w:bCs/>
                <w:color w:val="00B050"/>
              </w:rPr>
              <w:t>2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end"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945F5D" w:rsidRPr="002706F1">
              <w:rPr>
                <w:b/>
                <w:bCs/>
                <w:color w:val="00B050"/>
                <w:sz w:val="24"/>
                <w:szCs w:val="24"/>
              </w:rPr>
              <w:t>Confidential Property of Schneider Electric</w:t>
            </w:r>
            <w:r w:rsidR="00182EB2">
              <w:rPr>
                <w:b/>
                <w:bCs/>
                <w:color w:val="00B050"/>
                <w:sz w:val="24"/>
                <w:szCs w:val="24"/>
              </w:rPr>
              <w:t xml:space="preserve"> (rev 00)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2E851" w14:textId="77777777" w:rsidR="0076574D" w:rsidRDefault="0076574D">
      <w:pPr>
        <w:spacing w:after="0" w:line="240" w:lineRule="auto"/>
      </w:pPr>
      <w:r>
        <w:separator/>
      </w:r>
    </w:p>
  </w:footnote>
  <w:footnote w:type="continuationSeparator" w:id="0">
    <w:p w14:paraId="67F0E9FD" w14:textId="77777777" w:rsidR="0076574D" w:rsidRDefault="0076574D">
      <w:pPr>
        <w:spacing w:after="0" w:line="240" w:lineRule="auto"/>
      </w:pPr>
      <w:r>
        <w:continuationSeparator/>
      </w:r>
    </w:p>
  </w:footnote>
  <w:footnote w:type="continuationNotice" w:id="1">
    <w:p w14:paraId="583EF6D0" w14:textId="77777777" w:rsidR="0076574D" w:rsidRDefault="0076574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69ADE" w14:textId="0BA619F5" w:rsidR="009367E1" w:rsidRPr="009367E1" w:rsidRDefault="007361B7" w:rsidP="009367E1">
    <w:pPr>
      <w:widowControl w:val="0"/>
      <w:autoSpaceDE w:val="0"/>
      <w:autoSpaceDN w:val="0"/>
      <w:adjustRightInd w:val="0"/>
      <w:snapToGrid w:val="0"/>
      <w:spacing w:before="0" w:line="360" w:lineRule="auto"/>
      <w:ind w:left="-284"/>
      <w:rPr>
        <w:rFonts w:ascii="Times New RomanNeue Heavy" w:hAnsi="Times New RomanNeue Heavy" w:cs="Times New RomanNeue Heavy"/>
        <w:b/>
        <w:bCs/>
        <w:color w:val="00B050"/>
        <w:sz w:val="24"/>
        <w:szCs w:val="24"/>
        <w:shd w:val="clear" w:color="auto" w:fill="FFFFFF" w:themeFill="background1"/>
        <w:lang w:val="en-GB"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20023E9B" wp14:editId="1CAAF50C">
          <wp:simplePos x="0" y="0"/>
          <wp:positionH relativeFrom="column">
            <wp:posOffset>4291318</wp:posOffset>
          </wp:positionH>
          <wp:positionV relativeFrom="paragraph">
            <wp:posOffset>-112197</wp:posOffset>
          </wp:positionV>
          <wp:extent cx="2409190" cy="3835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190" cy="383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2080" w:rsidRPr="00A81384">
      <w:rPr>
        <w:rFonts w:cs="Times New RomanNeue Heavy"/>
        <w:b/>
        <w:bCs/>
        <w:noProof/>
        <w:color w:val="00B050"/>
        <w:sz w:val="24"/>
        <w:szCs w:val="24"/>
        <w:shd w:val="clear" w:color="auto" w:fill="FFFFFF" w:themeFill="background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4D220E" wp14:editId="40B0136C">
              <wp:simplePos x="0" y="0"/>
              <wp:positionH relativeFrom="column">
                <wp:posOffset>-182271</wp:posOffset>
              </wp:positionH>
              <wp:positionV relativeFrom="paragraph">
                <wp:posOffset>303276</wp:posOffset>
              </wp:positionV>
              <wp:extent cx="6847028" cy="22124"/>
              <wp:effectExtent l="0" t="0" r="30480" b="3556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7028" cy="22124"/>
                      </a:xfrm>
                      <a:prstGeom prst="line">
                        <a:avLst/>
                      </a:prstGeom>
                      <a:ln w="1905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2E51FF" id="Straight Connector 8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35pt,23.9pt" to="524.8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" strokecolor="#00b050" strokeweight="1.5pt">
              <v:stroke joinstyle="miter"/>
            </v:line>
          </w:pict>
        </mc:Fallback>
      </mc:AlternateContent>
    </w:r>
    <w:r w:rsidR="00EC6A2C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Project</w:t>
    </w:r>
    <w:r w:rsidR="00142A79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Nu</w:t>
    </w:r>
    <w:r w:rsidR="00EC6A2C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: </w:t>
    </w:r>
    <w:sdt>
      <w:sdtPr>
        <w:rPr>
          <w:rFonts w:cs="Times New RomanNeue Heavy"/>
          <w:b/>
          <w:bCs/>
          <w:color w:val="00B050"/>
          <w:sz w:val="24"/>
          <w:szCs w:val="24"/>
          <w:shd w:val="clear" w:color="auto" w:fill="FFFFFF" w:themeFill="background1"/>
        </w:rPr>
        <w:alias w:val="Title"/>
        <w:tag w:val=""/>
        <w:id w:val="1711917490"/>
        <w:placeholder>
          <w:docPart w:val="9732AAB2FD2A4C1296EDC66FECBC73C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850AF" w:rsidRPr="00A81384">
          <w:rPr>
            <w:rFonts w:cs="Times New RomanNeue Heavy"/>
            <w:b/>
            <w:bCs/>
            <w:color w:val="00B050"/>
            <w:sz w:val="24"/>
            <w:szCs w:val="24"/>
            <w:shd w:val="clear" w:color="auto" w:fill="FFFFFF" w:themeFill="background1"/>
          </w:rPr>
          <w:t>01</w:t>
        </w:r>
      </w:sdtContent>
    </w:sdt>
    <w:r w:rsidR="00B622DF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; </w:t>
    </w:r>
    <w:r w:rsidR="009367E1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</w:t>
    </w:r>
    <w:r w:rsid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Creat</w:t>
    </w:r>
    <w:r w:rsidR="00C531A5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ion</w:t>
    </w:r>
    <w:r w:rsid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</w:t>
    </w:r>
    <w:r w:rsidR="009367E1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Date: </w:t>
    </w:r>
    <w:sdt>
      <w:sdtPr>
        <w:rPr>
          <w:rFonts w:cs="Times New RomanNeue Heavy"/>
          <w:b/>
          <w:bCs/>
          <w:color w:val="00B050"/>
          <w:sz w:val="24"/>
          <w:szCs w:val="24"/>
          <w:shd w:val="clear" w:color="auto" w:fill="FFFFFF" w:themeFill="background1"/>
        </w:rPr>
        <w:alias w:val="Creation date"/>
        <w:tag w:val="Creationdate"/>
        <w:id w:val="663203660"/>
        <w:placeholder>
          <w:docPart w:val="FA2AF3F10E4343DB976EE6268FCACB43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<w:date>
          <w:dateFormat w:val="d-MMM-yy"/>
          <w:lid w:val="en-US"/>
          <w:storeMappedDataAs w:val="text"/>
          <w:calendar w:val="gregorian"/>
        </w:date>
      </w:sdtPr>
      <w:sdtContent>
        <w:r w:rsidR="00CE50C9">
          <w:rPr>
            <w:rFonts w:cs="Times New RomanNeue Heavy"/>
            <w:b/>
            <w:bCs/>
            <w:color w:val="00B050"/>
            <w:sz w:val="24"/>
            <w:szCs w:val="24"/>
            <w:shd w:val="clear" w:color="auto" w:fill="FFFFFF" w:themeFill="background1"/>
          </w:rPr>
          <w:t xml:space="preserve">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D68F5"/>
    <w:multiLevelType w:val="multilevel"/>
    <w:tmpl w:val="8722A9A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9126D14"/>
    <w:multiLevelType w:val="hybridMultilevel"/>
    <w:tmpl w:val="D2F8271C"/>
    <w:lvl w:ilvl="0" w:tplc="F2E4C48C">
      <w:start w:val="6"/>
      <w:numFmt w:val="bullet"/>
      <w:lvlText w:val="-"/>
      <w:lvlJc w:val="left"/>
      <w:pPr>
        <w:ind w:left="213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E903240"/>
    <w:multiLevelType w:val="multilevel"/>
    <w:tmpl w:val="666C9268"/>
    <w:lvl w:ilvl="0">
      <w:start w:val="1"/>
      <w:numFmt w:val="decimal"/>
      <w:pStyle w:val="Style1"/>
      <w:lvlText w:val="%1."/>
      <w:lvlJc w:val="left"/>
      <w:pPr>
        <w:ind w:left="1211" w:hanging="360"/>
      </w:pPr>
      <w:rPr>
        <w:sz w:val="36"/>
      </w:rPr>
    </w:lvl>
    <w:lvl w:ilvl="1">
      <w:start w:val="1"/>
      <w:numFmt w:val="decimal"/>
      <w:pStyle w:val="Style2"/>
      <w:isLgl/>
      <w:lvlText w:val="%1.%2"/>
      <w:lvlJc w:val="left"/>
      <w:pPr>
        <w:ind w:left="644" w:hanging="360"/>
      </w:pPr>
      <w:rPr>
        <w:rFonts w:hint="default"/>
        <w:sz w:val="28"/>
        <w:szCs w:val="28"/>
      </w:rPr>
    </w:lvl>
    <w:lvl w:ilvl="2">
      <w:start w:val="1"/>
      <w:numFmt w:val="decimal"/>
      <w:pStyle w:val="Style3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3" w15:restartNumberingAfterBreak="0">
    <w:nsid w:val="3B37689E"/>
    <w:multiLevelType w:val="hybridMultilevel"/>
    <w:tmpl w:val="8E665E98"/>
    <w:lvl w:ilvl="0" w:tplc="F2E4C48C">
      <w:start w:val="6"/>
      <w:numFmt w:val="bullet"/>
      <w:lvlText w:val="-"/>
      <w:lvlJc w:val="left"/>
      <w:pPr>
        <w:ind w:left="178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4" w15:restartNumberingAfterBreak="0">
    <w:nsid w:val="3BA6224D"/>
    <w:multiLevelType w:val="hybridMultilevel"/>
    <w:tmpl w:val="491AEAEA"/>
    <w:lvl w:ilvl="0" w:tplc="040C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6" w:hanging="360"/>
      </w:pPr>
      <w:rPr>
        <w:rFonts w:ascii="Wingdings" w:hAnsi="Wingdings" w:hint="default"/>
      </w:rPr>
    </w:lvl>
  </w:abstractNum>
  <w:abstractNum w:abstractNumId="15" w15:restartNumberingAfterBreak="0">
    <w:nsid w:val="51016C89"/>
    <w:multiLevelType w:val="hybridMultilevel"/>
    <w:tmpl w:val="0FF816E2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657E5D71"/>
    <w:multiLevelType w:val="multilevel"/>
    <w:tmpl w:val="4470CA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num w:numId="1" w16cid:durableId="583535680">
    <w:abstractNumId w:val="9"/>
  </w:num>
  <w:num w:numId="2" w16cid:durableId="330572392">
    <w:abstractNumId w:val="16"/>
  </w:num>
  <w:num w:numId="3" w16cid:durableId="86969968">
    <w:abstractNumId w:val="16"/>
    <w:lvlOverride w:ilvl="0">
      <w:startOverride w:val="1"/>
    </w:lvlOverride>
  </w:num>
  <w:num w:numId="4" w16cid:durableId="357244820">
    <w:abstractNumId w:val="7"/>
  </w:num>
  <w:num w:numId="5" w16cid:durableId="306398939">
    <w:abstractNumId w:val="6"/>
  </w:num>
  <w:num w:numId="6" w16cid:durableId="2098361964">
    <w:abstractNumId w:val="5"/>
  </w:num>
  <w:num w:numId="7" w16cid:durableId="1279604591">
    <w:abstractNumId w:val="4"/>
  </w:num>
  <w:num w:numId="8" w16cid:durableId="1022708887">
    <w:abstractNumId w:val="8"/>
  </w:num>
  <w:num w:numId="9" w16cid:durableId="1118260501">
    <w:abstractNumId w:val="3"/>
  </w:num>
  <w:num w:numId="10" w16cid:durableId="1356230258">
    <w:abstractNumId w:val="2"/>
  </w:num>
  <w:num w:numId="11" w16cid:durableId="1749427671">
    <w:abstractNumId w:val="1"/>
  </w:num>
  <w:num w:numId="12" w16cid:durableId="1174026740">
    <w:abstractNumId w:val="0"/>
  </w:num>
  <w:num w:numId="13" w16cid:durableId="10238946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216358">
    <w:abstractNumId w:val="12"/>
  </w:num>
  <w:num w:numId="15" w16cid:durableId="559100001">
    <w:abstractNumId w:val="13"/>
  </w:num>
  <w:num w:numId="16" w16cid:durableId="810368977">
    <w:abstractNumId w:val="11"/>
  </w:num>
  <w:num w:numId="17" w16cid:durableId="47072278">
    <w:abstractNumId w:val="14"/>
  </w:num>
  <w:num w:numId="18" w16cid:durableId="925381154">
    <w:abstractNumId w:val="15"/>
  </w:num>
  <w:num w:numId="19" w16cid:durableId="200168699">
    <w:abstractNumId w:val="12"/>
  </w:num>
  <w:num w:numId="20" w16cid:durableId="2102555993">
    <w:abstractNumId w:val="12"/>
  </w:num>
  <w:num w:numId="21" w16cid:durableId="1743406277">
    <w:abstractNumId w:val="12"/>
  </w:num>
  <w:num w:numId="22" w16cid:durableId="2045909006">
    <w:abstractNumId w:val="12"/>
  </w:num>
  <w:num w:numId="23" w16cid:durableId="2045134848">
    <w:abstractNumId w:val="10"/>
  </w:num>
  <w:num w:numId="24" w16cid:durableId="1929270779">
    <w:abstractNumId w:val="16"/>
  </w:num>
  <w:num w:numId="25" w16cid:durableId="2136680908">
    <w:abstractNumId w:val="16"/>
  </w:num>
  <w:num w:numId="26" w16cid:durableId="7524348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3B"/>
    <w:rsid w:val="00000D81"/>
    <w:rsid w:val="000036CF"/>
    <w:rsid w:val="0001116A"/>
    <w:rsid w:val="00017776"/>
    <w:rsid w:val="00017EFD"/>
    <w:rsid w:val="00022F22"/>
    <w:rsid w:val="00025DE1"/>
    <w:rsid w:val="000322BF"/>
    <w:rsid w:val="00040BF6"/>
    <w:rsid w:val="000446C2"/>
    <w:rsid w:val="000462E0"/>
    <w:rsid w:val="00050190"/>
    <w:rsid w:val="00051908"/>
    <w:rsid w:val="0005553D"/>
    <w:rsid w:val="0006378A"/>
    <w:rsid w:val="000658B8"/>
    <w:rsid w:val="00066025"/>
    <w:rsid w:val="00066469"/>
    <w:rsid w:val="000721A3"/>
    <w:rsid w:val="00082EA1"/>
    <w:rsid w:val="0009059B"/>
    <w:rsid w:val="00092805"/>
    <w:rsid w:val="00092EA4"/>
    <w:rsid w:val="000A15E2"/>
    <w:rsid w:val="000A562D"/>
    <w:rsid w:val="000B112D"/>
    <w:rsid w:val="000C6A97"/>
    <w:rsid w:val="000D14C8"/>
    <w:rsid w:val="000D219A"/>
    <w:rsid w:val="000D390F"/>
    <w:rsid w:val="000E2221"/>
    <w:rsid w:val="000E664B"/>
    <w:rsid w:val="000E697B"/>
    <w:rsid w:val="000E782F"/>
    <w:rsid w:val="000E7C74"/>
    <w:rsid w:val="000F0764"/>
    <w:rsid w:val="000F3E34"/>
    <w:rsid w:val="000F59B1"/>
    <w:rsid w:val="000F7C48"/>
    <w:rsid w:val="00101993"/>
    <w:rsid w:val="00107065"/>
    <w:rsid w:val="00115998"/>
    <w:rsid w:val="00117948"/>
    <w:rsid w:val="00122001"/>
    <w:rsid w:val="001238BC"/>
    <w:rsid w:val="001239F4"/>
    <w:rsid w:val="001273C1"/>
    <w:rsid w:val="00142623"/>
    <w:rsid w:val="00142797"/>
    <w:rsid w:val="00142A79"/>
    <w:rsid w:val="00146BC1"/>
    <w:rsid w:val="0015100C"/>
    <w:rsid w:val="0015733E"/>
    <w:rsid w:val="00160B7B"/>
    <w:rsid w:val="00162405"/>
    <w:rsid w:val="00163705"/>
    <w:rsid w:val="00163D44"/>
    <w:rsid w:val="00170C8C"/>
    <w:rsid w:val="00170FC0"/>
    <w:rsid w:val="001717E1"/>
    <w:rsid w:val="00171F43"/>
    <w:rsid w:val="00176F26"/>
    <w:rsid w:val="001807A4"/>
    <w:rsid w:val="001813CF"/>
    <w:rsid w:val="001825FE"/>
    <w:rsid w:val="00182EB2"/>
    <w:rsid w:val="001830DC"/>
    <w:rsid w:val="00184165"/>
    <w:rsid w:val="001844E6"/>
    <w:rsid w:val="0018625A"/>
    <w:rsid w:val="00196D47"/>
    <w:rsid w:val="001A466E"/>
    <w:rsid w:val="001A4C6A"/>
    <w:rsid w:val="001A6056"/>
    <w:rsid w:val="001B2194"/>
    <w:rsid w:val="001C789B"/>
    <w:rsid w:val="001D078A"/>
    <w:rsid w:val="001D6FDF"/>
    <w:rsid w:val="001E2453"/>
    <w:rsid w:val="001E2472"/>
    <w:rsid w:val="001E30CF"/>
    <w:rsid w:val="001E6CF7"/>
    <w:rsid w:val="001F13E7"/>
    <w:rsid w:val="001F16C1"/>
    <w:rsid w:val="0020619E"/>
    <w:rsid w:val="002129B0"/>
    <w:rsid w:val="00216EBF"/>
    <w:rsid w:val="0021727C"/>
    <w:rsid w:val="002216B4"/>
    <w:rsid w:val="00222241"/>
    <w:rsid w:val="00225901"/>
    <w:rsid w:val="002379B9"/>
    <w:rsid w:val="00245AF6"/>
    <w:rsid w:val="00250F99"/>
    <w:rsid w:val="002552CB"/>
    <w:rsid w:val="00260453"/>
    <w:rsid w:val="00260B00"/>
    <w:rsid w:val="00261B50"/>
    <w:rsid w:val="00261DD0"/>
    <w:rsid w:val="002706F1"/>
    <w:rsid w:val="00270BE3"/>
    <w:rsid w:val="00272393"/>
    <w:rsid w:val="002727FD"/>
    <w:rsid w:val="0027332C"/>
    <w:rsid w:val="00273973"/>
    <w:rsid w:val="00280D48"/>
    <w:rsid w:val="0028543A"/>
    <w:rsid w:val="0028558B"/>
    <w:rsid w:val="00294F58"/>
    <w:rsid w:val="00295C0C"/>
    <w:rsid w:val="00297E4B"/>
    <w:rsid w:val="002A04F7"/>
    <w:rsid w:val="002A0F31"/>
    <w:rsid w:val="002A3619"/>
    <w:rsid w:val="002C2DAF"/>
    <w:rsid w:val="002D0EBF"/>
    <w:rsid w:val="002D28C2"/>
    <w:rsid w:val="002D318A"/>
    <w:rsid w:val="002D4152"/>
    <w:rsid w:val="002D641A"/>
    <w:rsid w:val="002E1FA3"/>
    <w:rsid w:val="002E36FF"/>
    <w:rsid w:val="002E52EE"/>
    <w:rsid w:val="002E5F5A"/>
    <w:rsid w:val="002E7173"/>
    <w:rsid w:val="002F1030"/>
    <w:rsid w:val="002F3285"/>
    <w:rsid w:val="002F3876"/>
    <w:rsid w:val="002F5C92"/>
    <w:rsid w:val="0030289A"/>
    <w:rsid w:val="00303996"/>
    <w:rsid w:val="00306272"/>
    <w:rsid w:val="00312840"/>
    <w:rsid w:val="003140B4"/>
    <w:rsid w:val="00314CE0"/>
    <w:rsid w:val="003178B5"/>
    <w:rsid w:val="003200DB"/>
    <w:rsid w:val="003223FD"/>
    <w:rsid w:val="00322820"/>
    <w:rsid w:val="003262F3"/>
    <w:rsid w:val="00331C03"/>
    <w:rsid w:val="00334A59"/>
    <w:rsid w:val="00345007"/>
    <w:rsid w:val="00346E61"/>
    <w:rsid w:val="00346FDE"/>
    <w:rsid w:val="0035139F"/>
    <w:rsid w:val="00353104"/>
    <w:rsid w:val="003548B3"/>
    <w:rsid w:val="003646B5"/>
    <w:rsid w:val="00374116"/>
    <w:rsid w:val="00376425"/>
    <w:rsid w:val="003766A1"/>
    <w:rsid w:val="003813C1"/>
    <w:rsid w:val="00386770"/>
    <w:rsid w:val="00386778"/>
    <w:rsid w:val="003939E3"/>
    <w:rsid w:val="003A3491"/>
    <w:rsid w:val="003A76FB"/>
    <w:rsid w:val="003B6614"/>
    <w:rsid w:val="003B66D1"/>
    <w:rsid w:val="003B6A38"/>
    <w:rsid w:val="003C06C3"/>
    <w:rsid w:val="003C0C3D"/>
    <w:rsid w:val="003C0DAF"/>
    <w:rsid w:val="003C1632"/>
    <w:rsid w:val="003C477A"/>
    <w:rsid w:val="003C5DA8"/>
    <w:rsid w:val="003D2B80"/>
    <w:rsid w:val="003D73A0"/>
    <w:rsid w:val="003E07EB"/>
    <w:rsid w:val="003E0898"/>
    <w:rsid w:val="003E2B9F"/>
    <w:rsid w:val="003E2FA1"/>
    <w:rsid w:val="003E3F8B"/>
    <w:rsid w:val="003E55C6"/>
    <w:rsid w:val="003E67B3"/>
    <w:rsid w:val="003F2F11"/>
    <w:rsid w:val="0040300E"/>
    <w:rsid w:val="00403116"/>
    <w:rsid w:val="00403323"/>
    <w:rsid w:val="00404601"/>
    <w:rsid w:val="004079F8"/>
    <w:rsid w:val="00410067"/>
    <w:rsid w:val="00411200"/>
    <w:rsid w:val="004234AC"/>
    <w:rsid w:val="00425F23"/>
    <w:rsid w:val="004331D8"/>
    <w:rsid w:val="00435D79"/>
    <w:rsid w:val="00435E70"/>
    <w:rsid w:val="00437583"/>
    <w:rsid w:val="00442080"/>
    <w:rsid w:val="00443871"/>
    <w:rsid w:val="00444503"/>
    <w:rsid w:val="004549A4"/>
    <w:rsid w:val="004549B7"/>
    <w:rsid w:val="0046017C"/>
    <w:rsid w:val="004607F4"/>
    <w:rsid w:val="0046278A"/>
    <w:rsid w:val="0046523A"/>
    <w:rsid w:val="004661BE"/>
    <w:rsid w:val="00475258"/>
    <w:rsid w:val="00475906"/>
    <w:rsid w:val="00481052"/>
    <w:rsid w:val="004950DE"/>
    <w:rsid w:val="004A33CE"/>
    <w:rsid w:val="004A4B64"/>
    <w:rsid w:val="004B0861"/>
    <w:rsid w:val="004B5850"/>
    <w:rsid w:val="004B6087"/>
    <w:rsid w:val="004C0104"/>
    <w:rsid w:val="004C2919"/>
    <w:rsid w:val="004C644C"/>
    <w:rsid w:val="004D18A9"/>
    <w:rsid w:val="004E028C"/>
    <w:rsid w:val="004E4B4A"/>
    <w:rsid w:val="004E5035"/>
    <w:rsid w:val="004F5C8E"/>
    <w:rsid w:val="00504A20"/>
    <w:rsid w:val="005058C8"/>
    <w:rsid w:val="005064F6"/>
    <w:rsid w:val="00507DA3"/>
    <w:rsid w:val="005140CB"/>
    <w:rsid w:val="00517215"/>
    <w:rsid w:val="00524104"/>
    <w:rsid w:val="005268DA"/>
    <w:rsid w:val="00531F77"/>
    <w:rsid w:val="00533A0E"/>
    <w:rsid w:val="0053407E"/>
    <w:rsid w:val="005348C1"/>
    <w:rsid w:val="005377B5"/>
    <w:rsid w:val="00544C1C"/>
    <w:rsid w:val="00544F23"/>
    <w:rsid w:val="00545041"/>
    <w:rsid w:val="0054511E"/>
    <w:rsid w:val="005468DF"/>
    <w:rsid w:val="005471AF"/>
    <w:rsid w:val="00551354"/>
    <w:rsid w:val="005515C1"/>
    <w:rsid w:val="00553A03"/>
    <w:rsid w:val="00561521"/>
    <w:rsid w:val="0056370A"/>
    <w:rsid w:val="00571837"/>
    <w:rsid w:val="005720CD"/>
    <w:rsid w:val="00575DCF"/>
    <w:rsid w:val="00577C40"/>
    <w:rsid w:val="00583166"/>
    <w:rsid w:val="005836BC"/>
    <w:rsid w:val="00583A86"/>
    <w:rsid w:val="00585BF4"/>
    <w:rsid w:val="00590B0E"/>
    <w:rsid w:val="005929E6"/>
    <w:rsid w:val="00595D4B"/>
    <w:rsid w:val="00596F69"/>
    <w:rsid w:val="00597224"/>
    <w:rsid w:val="005A4083"/>
    <w:rsid w:val="005A51C9"/>
    <w:rsid w:val="005A58E6"/>
    <w:rsid w:val="005A717D"/>
    <w:rsid w:val="005C65BA"/>
    <w:rsid w:val="005C7BE4"/>
    <w:rsid w:val="005D0F14"/>
    <w:rsid w:val="005D17FB"/>
    <w:rsid w:val="005D1F41"/>
    <w:rsid w:val="005D5978"/>
    <w:rsid w:val="005D6ACD"/>
    <w:rsid w:val="005E039D"/>
    <w:rsid w:val="005E39C1"/>
    <w:rsid w:val="00605347"/>
    <w:rsid w:val="006075CD"/>
    <w:rsid w:val="006120E1"/>
    <w:rsid w:val="006222ED"/>
    <w:rsid w:val="00622F85"/>
    <w:rsid w:val="0062450B"/>
    <w:rsid w:val="006264E8"/>
    <w:rsid w:val="00627A92"/>
    <w:rsid w:val="00630704"/>
    <w:rsid w:val="00632C02"/>
    <w:rsid w:val="00635E6C"/>
    <w:rsid w:val="00640FD0"/>
    <w:rsid w:val="00642490"/>
    <w:rsid w:val="006453D3"/>
    <w:rsid w:val="00650188"/>
    <w:rsid w:val="00653045"/>
    <w:rsid w:val="00657967"/>
    <w:rsid w:val="00667694"/>
    <w:rsid w:val="00673D68"/>
    <w:rsid w:val="00677161"/>
    <w:rsid w:val="00680F61"/>
    <w:rsid w:val="00685BC1"/>
    <w:rsid w:val="00686374"/>
    <w:rsid w:val="0068698F"/>
    <w:rsid w:val="0068771F"/>
    <w:rsid w:val="00687B0F"/>
    <w:rsid w:val="00691DE4"/>
    <w:rsid w:val="006A043C"/>
    <w:rsid w:val="006A4810"/>
    <w:rsid w:val="006A7035"/>
    <w:rsid w:val="006A7901"/>
    <w:rsid w:val="006B03F2"/>
    <w:rsid w:val="006C098C"/>
    <w:rsid w:val="006C33F5"/>
    <w:rsid w:val="006C4D42"/>
    <w:rsid w:val="006C5ECB"/>
    <w:rsid w:val="006D2B9F"/>
    <w:rsid w:val="006D31CE"/>
    <w:rsid w:val="006D3627"/>
    <w:rsid w:val="006D3E46"/>
    <w:rsid w:val="006D4046"/>
    <w:rsid w:val="006D495C"/>
    <w:rsid w:val="006E2994"/>
    <w:rsid w:val="006E2FBD"/>
    <w:rsid w:val="006E7A47"/>
    <w:rsid w:val="0070328B"/>
    <w:rsid w:val="00704004"/>
    <w:rsid w:val="007048F4"/>
    <w:rsid w:val="0070635C"/>
    <w:rsid w:val="00714826"/>
    <w:rsid w:val="0071603F"/>
    <w:rsid w:val="007204D9"/>
    <w:rsid w:val="0072470F"/>
    <w:rsid w:val="00725FA6"/>
    <w:rsid w:val="00726965"/>
    <w:rsid w:val="007361B7"/>
    <w:rsid w:val="00736B29"/>
    <w:rsid w:val="00736DC7"/>
    <w:rsid w:val="00741991"/>
    <w:rsid w:val="0075746A"/>
    <w:rsid w:val="0076017A"/>
    <w:rsid w:val="00760C32"/>
    <w:rsid w:val="0076574D"/>
    <w:rsid w:val="00765A60"/>
    <w:rsid w:val="00772289"/>
    <w:rsid w:val="007A5C3A"/>
    <w:rsid w:val="007A6C69"/>
    <w:rsid w:val="007B4B72"/>
    <w:rsid w:val="007C13B2"/>
    <w:rsid w:val="007C2178"/>
    <w:rsid w:val="007C7858"/>
    <w:rsid w:val="007D1468"/>
    <w:rsid w:val="007D66E7"/>
    <w:rsid w:val="0080472D"/>
    <w:rsid w:val="00805667"/>
    <w:rsid w:val="008065D1"/>
    <w:rsid w:val="008125B2"/>
    <w:rsid w:val="00813189"/>
    <w:rsid w:val="00820FA0"/>
    <w:rsid w:val="0082263B"/>
    <w:rsid w:val="00826F58"/>
    <w:rsid w:val="00834177"/>
    <w:rsid w:val="00850EC5"/>
    <w:rsid w:val="0085761F"/>
    <w:rsid w:val="00864CB9"/>
    <w:rsid w:val="00872781"/>
    <w:rsid w:val="00873C6B"/>
    <w:rsid w:val="0088175F"/>
    <w:rsid w:val="008850AF"/>
    <w:rsid w:val="00885EAB"/>
    <w:rsid w:val="00891720"/>
    <w:rsid w:val="008961F2"/>
    <w:rsid w:val="0089777F"/>
    <w:rsid w:val="008977F0"/>
    <w:rsid w:val="008A13CB"/>
    <w:rsid w:val="008A403A"/>
    <w:rsid w:val="008A53FA"/>
    <w:rsid w:val="008A71B6"/>
    <w:rsid w:val="008B376C"/>
    <w:rsid w:val="008B651F"/>
    <w:rsid w:val="008B7FE0"/>
    <w:rsid w:val="008C1BD4"/>
    <w:rsid w:val="008C2860"/>
    <w:rsid w:val="008C7253"/>
    <w:rsid w:val="008D24D7"/>
    <w:rsid w:val="008D6DE1"/>
    <w:rsid w:val="008E7A3B"/>
    <w:rsid w:val="008F0570"/>
    <w:rsid w:val="008F0E66"/>
    <w:rsid w:val="008F2109"/>
    <w:rsid w:val="008F3585"/>
    <w:rsid w:val="008F4E62"/>
    <w:rsid w:val="008F6436"/>
    <w:rsid w:val="008F65E9"/>
    <w:rsid w:val="00907570"/>
    <w:rsid w:val="00907E8F"/>
    <w:rsid w:val="00917466"/>
    <w:rsid w:val="009203A6"/>
    <w:rsid w:val="00920712"/>
    <w:rsid w:val="00920AC1"/>
    <w:rsid w:val="00920AF3"/>
    <w:rsid w:val="0092225C"/>
    <w:rsid w:val="009260A9"/>
    <w:rsid w:val="00926D45"/>
    <w:rsid w:val="00927DB0"/>
    <w:rsid w:val="00931827"/>
    <w:rsid w:val="009332C3"/>
    <w:rsid w:val="009367E1"/>
    <w:rsid w:val="00940C1D"/>
    <w:rsid w:val="00943DCA"/>
    <w:rsid w:val="00945F5D"/>
    <w:rsid w:val="0094646E"/>
    <w:rsid w:val="009476B9"/>
    <w:rsid w:val="0095165A"/>
    <w:rsid w:val="009545FD"/>
    <w:rsid w:val="0095612B"/>
    <w:rsid w:val="00956BEE"/>
    <w:rsid w:val="009575CE"/>
    <w:rsid w:val="00960126"/>
    <w:rsid w:val="00961446"/>
    <w:rsid w:val="00964BA9"/>
    <w:rsid w:val="0096614C"/>
    <w:rsid w:val="0097091B"/>
    <w:rsid w:val="00971CA2"/>
    <w:rsid w:val="009737C5"/>
    <w:rsid w:val="00987BCC"/>
    <w:rsid w:val="00992847"/>
    <w:rsid w:val="009957CE"/>
    <w:rsid w:val="00997948"/>
    <w:rsid w:val="009A3E0F"/>
    <w:rsid w:val="009B5657"/>
    <w:rsid w:val="009B58A7"/>
    <w:rsid w:val="009B5D53"/>
    <w:rsid w:val="009B5DB7"/>
    <w:rsid w:val="009B77E5"/>
    <w:rsid w:val="009C6076"/>
    <w:rsid w:val="009D403F"/>
    <w:rsid w:val="009D74E5"/>
    <w:rsid w:val="009E046B"/>
    <w:rsid w:val="009E07E5"/>
    <w:rsid w:val="009E2BCB"/>
    <w:rsid w:val="009E452E"/>
    <w:rsid w:val="009E5E20"/>
    <w:rsid w:val="009F21D9"/>
    <w:rsid w:val="009F3F07"/>
    <w:rsid w:val="009F66C8"/>
    <w:rsid w:val="009F6D9F"/>
    <w:rsid w:val="009F729F"/>
    <w:rsid w:val="00A010ED"/>
    <w:rsid w:val="00A04742"/>
    <w:rsid w:val="00A060F7"/>
    <w:rsid w:val="00A23EE5"/>
    <w:rsid w:val="00A2402D"/>
    <w:rsid w:val="00A26D65"/>
    <w:rsid w:val="00A30D28"/>
    <w:rsid w:val="00A32845"/>
    <w:rsid w:val="00A33DC8"/>
    <w:rsid w:val="00A431EA"/>
    <w:rsid w:val="00A504BA"/>
    <w:rsid w:val="00A5113F"/>
    <w:rsid w:val="00A51379"/>
    <w:rsid w:val="00A54BD5"/>
    <w:rsid w:val="00A618AB"/>
    <w:rsid w:val="00A62796"/>
    <w:rsid w:val="00A64707"/>
    <w:rsid w:val="00A7126D"/>
    <w:rsid w:val="00A71E15"/>
    <w:rsid w:val="00A81384"/>
    <w:rsid w:val="00A831BA"/>
    <w:rsid w:val="00A8670D"/>
    <w:rsid w:val="00A86F21"/>
    <w:rsid w:val="00A91CC9"/>
    <w:rsid w:val="00A94975"/>
    <w:rsid w:val="00A96490"/>
    <w:rsid w:val="00A97CC8"/>
    <w:rsid w:val="00AA4E06"/>
    <w:rsid w:val="00AA528E"/>
    <w:rsid w:val="00AB131D"/>
    <w:rsid w:val="00AB3609"/>
    <w:rsid w:val="00AB7E36"/>
    <w:rsid w:val="00AC1A6D"/>
    <w:rsid w:val="00AC20E7"/>
    <w:rsid w:val="00AC2D93"/>
    <w:rsid w:val="00AC7902"/>
    <w:rsid w:val="00AD7A97"/>
    <w:rsid w:val="00AE112B"/>
    <w:rsid w:val="00AE58CB"/>
    <w:rsid w:val="00AF42C0"/>
    <w:rsid w:val="00AF452C"/>
    <w:rsid w:val="00AF6626"/>
    <w:rsid w:val="00AF7DA1"/>
    <w:rsid w:val="00B0209E"/>
    <w:rsid w:val="00B11B23"/>
    <w:rsid w:val="00B13AE2"/>
    <w:rsid w:val="00B24DB8"/>
    <w:rsid w:val="00B3001C"/>
    <w:rsid w:val="00B4250A"/>
    <w:rsid w:val="00B5080F"/>
    <w:rsid w:val="00B563BF"/>
    <w:rsid w:val="00B622DF"/>
    <w:rsid w:val="00B64381"/>
    <w:rsid w:val="00B64618"/>
    <w:rsid w:val="00B72C2B"/>
    <w:rsid w:val="00B82BA0"/>
    <w:rsid w:val="00B847EA"/>
    <w:rsid w:val="00B91A74"/>
    <w:rsid w:val="00B96CCD"/>
    <w:rsid w:val="00BA0F6F"/>
    <w:rsid w:val="00BA17DF"/>
    <w:rsid w:val="00BA6951"/>
    <w:rsid w:val="00BB16D4"/>
    <w:rsid w:val="00BB1F64"/>
    <w:rsid w:val="00BC2B5F"/>
    <w:rsid w:val="00BC3A08"/>
    <w:rsid w:val="00BC47EC"/>
    <w:rsid w:val="00BC617C"/>
    <w:rsid w:val="00BD4C06"/>
    <w:rsid w:val="00BD5C6A"/>
    <w:rsid w:val="00BE220D"/>
    <w:rsid w:val="00BE3CD6"/>
    <w:rsid w:val="00BF2DDC"/>
    <w:rsid w:val="00BF3050"/>
    <w:rsid w:val="00BF3804"/>
    <w:rsid w:val="00BF3FD9"/>
    <w:rsid w:val="00BF6507"/>
    <w:rsid w:val="00BF78FF"/>
    <w:rsid w:val="00BF7905"/>
    <w:rsid w:val="00C01FCE"/>
    <w:rsid w:val="00C023DE"/>
    <w:rsid w:val="00C13D4C"/>
    <w:rsid w:val="00C156DC"/>
    <w:rsid w:val="00C16778"/>
    <w:rsid w:val="00C16B71"/>
    <w:rsid w:val="00C2026F"/>
    <w:rsid w:val="00C22A70"/>
    <w:rsid w:val="00C27980"/>
    <w:rsid w:val="00C27CA3"/>
    <w:rsid w:val="00C35915"/>
    <w:rsid w:val="00C47E7B"/>
    <w:rsid w:val="00C5060E"/>
    <w:rsid w:val="00C531A5"/>
    <w:rsid w:val="00C567D6"/>
    <w:rsid w:val="00C603D2"/>
    <w:rsid w:val="00C6050B"/>
    <w:rsid w:val="00C62279"/>
    <w:rsid w:val="00C62876"/>
    <w:rsid w:val="00C70FB1"/>
    <w:rsid w:val="00C73D88"/>
    <w:rsid w:val="00C7562D"/>
    <w:rsid w:val="00C7764C"/>
    <w:rsid w:val="00C831DB"/>
    <w:rsid w:val="00C86CC2"/>
    <w:rsid w:val="00C87184"/>
    <w:rsid w:val="00C97029"/>
    <w:rsid w:val="00CA280A"/>
    <w:rsid w:val="00CA39F4"/>
    <w:rsid w:val="00CA44CE"/>
    <w:rsid w:val="00CB1E47"/>
    <w:rsid w:val="00CB7E21"/>
    <w:rsid w:val="00CC0F66"/>
    <w:rsid w:val="00CC2E7C"/>
    <w:rsid w:val="00CC4E29"/>
    <w:rsid w:val="00CC612B"/>
    <w:rsid w:val="00CE1290"/>
    <w:rsid w:val="00CE3B5D"/>
    <w:rsid w:val="00CE50C9"/>
    <w:rsid w:val="00CF00B5"/>
    <w:rsid w:val="00CF0AFF"/>
    <w:rsid w:val="00D01844"/>
    <w:rsid w:val="00D045A3"/>
    <w:rsid w:val="00D07F68"/>
    <w:rsid w:val="00D16EFA"/>
    <w:rsid w:val="00D2224F"/>
    <w:rsid w:val="00D30BDF"/>
    <w:rsid w:val="00D31D4F"/>
    <w:rsid w:val="00D35B3C"/>
    <w:rsid w:val="00D40610"/>
    <w:rsid w:val="00D50DC6"/>
    <w:rsid w:val="00D5374F"/>
    <w:rsid w:val="00D543EA"/>
    <w:rsid w:val="00D54F69"/>
    <w:rsid w:val="00D56893"/>
    <w:rsid w:val="00D56B46"/>
    <w:rsid w:val="00D5704E"/>
    <w:rsid w:val="00D6315F"/>
    <w:rsid w:val="00D65CCD"/>
    <w:rsid w:val="00D7063B"/>
    <w:rsid w:val="00D85A82"/>
    <w:rsid w:val="00D8649D"/>
    <w:rsid w:val="00D936E3"/>
    <w:rsid w:val="00D963D6"/>
    <w:rsid w:val="00D97E40"/>
    <w:rsid w:val="00D97E82"/>
    <w:rsid w:val="00DA1C8E"/>
    <w:rsid w:val="00DA7021"/>
    <w:rsid w:val="00DB2951"/>
    <w:rsid w:val="00DB4035"/>
    <w:rsid w:val="00DB64A9"/>
    <w:rsid w:val="00DB7E7C"/>
    <w:rsid w:val="00DC0878"/>
    <w:rsid w:val="00DC2EDF"/>
    <w:rsid w:val="00DC41EF"/>
    <w:rsid w:val="00DC5534"/>
    <w:rsid w:val="00DD3056"/>
    <w:rsid w:val="00DD3389"/>
    <w:rsid w:val="00DD4EEE"/>
    <w:rsid w:val="00DD62DA"/>
    <w:rsid w:val="00DD666B"/>
    <w:rsid w:val="00DE25A7"/>
    <w:rsid w:val="00DE43E0"/>
    <w:rsid w:val="00DE4674"/>
    <w:rsid w:val="00DF3A3D"/>
    <w:rsid w:val="00DF667D"/>
    <w:rsid w:val="00DF7CF6"/>
    <w:rsid w:val="00E0401F"/>
    <w:rsid w:val="00E05D7B"/>
    <w:rsid w:val="00E1561D"/>
    <w:rsid w:val="00E16BD3"/>
    <w:rsid w:val="00E33BEC"/>
    <w:rsid w:val="00E3576F"/>
    <w:rsid w:val="00E36564"/>
    <w:rsid w:val="00E365D6"/>
    <w:rsid w:val="00E4423B"/>
    <w:rsid w:val="00E46427"/>
    <w:rsid w:val="00E4658D"/>
    <w:rsid w:val="00E504FC"/>
    <w:rsid w:val="00E629AC"/>
    <w:rsid w:val="00E63047"/>
    <w:rsid w:val="00E6324E"/>
    <w:rsid w:val="00E65BA4"/>
    <w:rsid w:val="00E65F32"/>
    <w:rsid w:val="00E66932"/>
    <w:rsid w:val="00E87430"/>
    <w:rsid w:val="00E92598"/>
    <w:rsid w:val="00E950AD"/>
    <w:rsid w:val="00E95A84"/>
    <w:rsid w:val="00EA06FB"/>
    <w:rsid w:val="00EA2199"/>
    <w:rsid w:val="00EA66F7"/>
    <w:rsid w:val="00EA7C1A"/>
    <w:rsid w:val="00EB0E04"/>
    <w:rsid w:val="00EB0F79"/>
    <w:rsid w:val="00EB3E2F"/>
    <w:rsid w:val="00EC02FB"/>
    <w:rsid w:val="00EC6A2C"/>
    <w:rsid w:val="00EC7107"/>
    <w:rsid w:val="00EE1FAE"/>
    <w:rsid w:val="00EE3187"/>
    <w:rsid w:val="00EF326F"/>
    <w:rsid w:val="00EF40ED"/>
    <w:rsid w:val="00F00444"/>
    <w:rsid w:val="00F03343"/>
    <w:rsid w:val="00F0644A"/>
    <w:rsid w:val="00F07118"/>
    <w:rsid w:val="00F11C3F"/>
    <w:rsid w:val="00F154FB"/>
    <w:rsid w:val="00F23ED1"/>
    <w:rsid w:val="00F263E6"/>
    <w:rsid w:val="00F3054C"/>
    <w:rsid w:val="00F31DB8"/>
    <w:rsid w:val="00F36DCD"/>
    <w:rsid w:val="00F40D29"/>
    <w:rsid w:val="00F41FB7"/>
    <w:rsid w:val="00F42EAE"/>
    <w:rsid w:val="00F46710"/>
    <w:rsid w:val="00F474FC"/>
    <w:rsid w:val="00F535B0"/>
    <w:rsid w:val="00F54332"/>
    <w:rsid w:val="00F54400"/>
    <w:rsid w:val="00F645B5"/>
    <w:rsid w:val="00F74D3A"/>
    <w:rsid w:val="00F7501B"/>
    <w:rsid w:val="00F754F7"/>
    <w:rsid w:val="00F973D5"/>
    <w:rsid w:val="00F9769D"/>
    <w:rsid w:val="00FA09C0"/>
    <w:rsid w:val="00FA5319"/>
    <w:rsid w:val="00FB2EE0"/>
    <w:rsid w:val="00FB2FFF"/>
    <w:rsid w:val="00FC0324"/>
    <w:rsid w:val="00FC5E06"/>
    <w:rsid w:val="00FC68B0"/>
    <w:rsid w:val="00FD4800"/>
    <w:rsid w:val="00FD7D1C"/>
    <w:rsid w:val="00FE3090"/>
    <w:rsid w:val="00FE399B"/>
    <w:rsid w:val="00FE499A"/>
    <w:rsid w:val="00FE5802"/>
    <w:rsid w:val="00FF287D"/>
    <w:rsid w:val="00FF4748"/>
    <w:rsid w:val="0179E58F"/>
    <w:rsid w:val="14E129C5"/>
    <w:rsid w:val="20C6478F"/>
    <w:rsid w:val="25130D48"/>
    <w:rsid w:val="29108318"/>
    <w:rsid w:val="2C5756B9"/>
    <w:rsid w:val="3414F6E1"/>
    <w:rsid w:val="4ADFB0EE"/>
    <w:rsid w:val="55D8B7FD"/>
    <w:rsid w:val="5CF15ECE"/>
    <w:rsid w:val="5D37FD3A"/>
    <w:rsid w:val="791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2F2B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12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F99"/>
    <w:pPr>
      <w:keepNext/>
      <w:shd w:val="clear" w:color="auto" w:fill="00B050"/>
      <w:spacing w:after="0"/>
      <w:ind w:left="-1355" w:right="-1440" w:firstLine="1355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C02FB"/>
    <w:pPr>
      <w:keepNext/>
      <w:spacing w:after="0"/>
      <w:outlineLvl w:val="1"/>
    </w:pPr>
    <w:rPr>
      <w:rFonts w:asciiTheme="majorHAnsi" w:hAnsiTheme="majorHAnsi" w:cs="Times New Roman (Body CS)"/>
      <w:b/>
      <w:color w:val="00B050"/>
      <w:spacing w:val="15"/>
      <w:sz w:val="28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0F99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00B050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basedOn w:val="Normal"/>
    <w:link w:val="NoSpacingChar"/>
    <w:uiPriority w:val="1"/>
    <w:qFormat/>
    <w:rsid w:val="004B6087"/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C02FB"/>
    <w:rPr>
      <w:rFonts w:asciiTheme="majorHAnsi" w:hAnsiTheme="majorHAnsi" w:cs="Times New Roman (Body CS)"/>
      <w:b/>
      <w:color w:val="00B050"/>
      <w:spacing w:val="15"/>
      <w:sz w:val="28"/>
    </w:rPr>
  </w:style>
  <w:style w:type="paragraph" w:styleId="ListBullet">
    <w:name w:val="List Bullet"/>
    <w:basedOn w:val="Normal"/>
    <w:uiPriority w:val="1"/>
    <w:qFormat/>
    <w:rsid w:val="007A6C69"/>
    <w:pPr>
      <w:numPr>
        <w:numId w:val="2"/>
      </w:numPr>
      <w:spacing w:after="60"/>
    </w:pPr>
    <w:rPr>
      <w:b/>
      <w:color w:val="1F4E79" w:themeColor="accent5" w:themeShade="8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12D"/>
    <w:rPr>
      <w:sz w:val="20"/>
      <w:szCs w:val="20"/>
    </w:rPr>
  </w:style>
  <w:style w:type="paragraph" w:styleId="Footer">
    <w:name w:val="footer"/>
    <w:basedOn w:val="Normal"/>
    <w:link w:val="FooterChar"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FootnoteText">
    <w:name w:val="footnote text"/>
    <w:basedOn w:val="Normal"/>
    <w:link w:val="FootnoteText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0B112D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  <w:rsid w:val="000B112D"/>
    <w:rPr>
      <w:sz w:val="20"/>
      <w:szCs w:val="20"/>
    </w:rPr>
  </w:style>
  <w:style w:type="character" w:styleId="Strong">
    <w:name w:val="Strong"/>
    <w:uiPriority w:val="22"/>
    <w:qFormat/>
    <w:rsid w:val="004B608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87"/>
    <w:rPr>
      <w:i/>
      <w:caps/>
      <w:spacing w:val="10"/>
      <w:sz w:val="18"/>
      <w:szCs w:val="18"/>
    </w:rPr>
  </w:style>
  <w:style w:type="character" w:styleId="IntenseEmphasis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IntenseReference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4B6087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B60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4B608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B112D"/>
    <w:rPr>
      <w:i/>
      <w:iCs/>
      <w:sz w:val="20"/>
      <w:szCs w:val="20"/>
    </w:rPr>
  </w:style>
  <w:style w:type="character" w:styleId="SubtleEmphasis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BookTitle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6087"/>
    <w:pPr>
      <w:outlineLvl w:val="9"/>
    </w:pPr>
  </w:style>
  <w:style w:type="table" w:styleId="ListTable1Light-Accent1">
    <w:name w:val="List Table 1 Light Accent 1"/>
    <w:basedOn w:val="Table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4">
    <w:name w:val="List Table 1 Light Accent 4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">
    <w:name w:val="Grid Table 3"/>
    <w:basedOn w:val="Table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F645B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nhideWhenUsed/>
    <w:rsid w:val="00A6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Style1">
    <w:name w:val="Style1"/>
    <w:basedOn w:val="ListParagraph"/>
    <w:link w:val="Style1Car"/>
    <w:qFormat/>
    <w:rsid w:val="00A62796"/>
    <w:pPr>
      <w:numPr>
        <w:numId w:val="14"/>
      </w:numPr>
      <w:spacing w:before="0"/>
      <w:outlineLvl w:val="0"/>
    </w:pPr>
    <w:rPr>
      <w:rFonts w:ascii="Arial" w:hAnsi="Arial" w:cs="Arial"/>
      <w:color w:val="696667"/>
      <w:sz w:val="56"/>
      <w:szCs w:val="56"/>
    </w:rPr>
  </w:style>
  <w:style w:type="paragraph" w:customStyle="1" w:styleId="Style2">
    <w:name w:val="Style2"/>
    <w:basedOn w:val="ListParagraph"/>
    <w:link w:val="Style2Car"/>
    <w:qFormat/>
    <w:rsid w:val="00A62796"/>
    <w:pPr>
      <w:numPr>
        <w:ilvl w:val="1"/>
        <w:numId w:val="14"/>
      </w:numPr>
      <w:spacing w:before="0" w:after="0" w:line="240" w:lineRule="auto"/>
    </w:pPr>
    <w:rPr>
      <w:rFonts w:ascii="Arial" w:hAnsi="Arial" w:cs="Arial"/>
      <w:color w:val="595959" w:themeColor="text1" w:themeTint="A6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62796"/>
    <w:rPr>
      <w:sz w:val="20"/>
      <w:szCs w:val="20"/>
    </w:rPr>
  </w:style>
  <w:style w:type="character" w:customStyle="1" w:styleId="Style1Car">
    <w:name w:val="Style1 Car"/>
    <w:basedOn w:val="ListParagraphChar"/>
    <w:link w:val="Style1"/>
    <w:rsid w:val="00A62796"/>
    <w:rPr>
      <w:rFonts w:ascii="Arial" w:hAnsi="Arial" w:cs="Arial"/>
      <w:color w:val="696667"/>
      <w:sz w:val="56"/>
      <w:szCs w:val="56"/>
    </w:rPr>
  </w:style>
  <w:style w:type="paragraph" w:customStyle="1" w:styleId="Style3">
    <w:name w:val="Style3"/>
    <w:basedOn w:val="ListParagraph"/>
    <w:qFormat/>
    <w:rsid w:val="00A62796"/>
    <w:pPr>
      <w:numPr>
        <w:ilvl w:val="2"/>
        <w:numId w:val="14"/>
      </w:numPr>
      <w:spacing w:before="0" w:after="0" w:line="240" w:lineRule="auto"/>
    </w:pPr>
    <w:rPr>
      <w:rFonts w:ascii="Arial" w:hAnsi="Arial" w:cs="Arial"/>
      <w:color w:val="595959" w:themeColor="text1" w:themeTint="A6"/>
      <w:sz w:val="40"/>
      <w:szCs w:val="40"/>
      <w:lang w:eastAsia="fr-FR"/>
    </w:rPr>
  </w:style>
  <w:style w:type="character" w:customStyle="1" w:styleId="Style2Car">
    <w:name w:val="Style2 Car"/>
    <w:basedOn w:val="ListParagraphChar"/>
    <w:link w:val="Style2"/>
    <w:rsid w:val="00A62796"/>
    <w:rPr>
      <w:rFonts w:ascii="Arial" w:hAnsi="Arial" w:cs="Arial"/>
      <w:color w:val="595959" w:themeColor="text1" w:themeTint="A6"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6C098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D4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80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8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800"/>
    <w:rPr>
      <w:b/>
      <w:bCs/>
      <w:sz w:val="20"/>
      <w:szCs w:val="20"/>
    </w:rPr>
  </w:style>
  <w:style w:type="character" w:customStyle="1" w:styleId="hljs-keyword">
    <w:name w:val="hljs-keyword"/>
    <w:basedOn w:val="DefaultParagraphFont"/>
    <w:rsid w:val="003F2F11"/>
  </w:style>
  <w:style w:type="character" w:customStyle="1" w:styleId="hljs-meta">
    <w:name w:val="hljs-meta"/>
    <w:basedOn w:val="DefaultParagraphFont"/>
    <w:rsid w:val="003F2F11"/>
  </w:style>
  <w:style w:type="paragraph" w:customStyle="1" w:styleId="Default">
    <w:name w:val="Default"/>
    <w:rsid w:val="003C1632"/>
    <w:pPr>
      <w:autoSpaceDE w:val="0"/>
      <w:autoSpaceDN w:val="0"/>
      <w:adjustRightInd w:val="0"/>
      <w:spacing w:before="0"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gotmar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office.1@gotmar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gotmar.com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ffice@gotmar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office.1@gotmar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office@gotmar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sa511475\AppData\Local\Microsoft\Office\16.0\DTS\en-US%7bBD8D974E-3F61-4E97-AA21-A8FE08E87D37%7d\%7bC7B0637A-0459-4700-804E-D881D646105A%7dtf02911896_win3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E3808215C64A8BA2CC0E8BC944F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5C537-D0B7-4BE2-A382-954FC0A2C775}"/>
      </w:docPartPr>
      <w:docPartBody>
        <w:p w:rsidR="006E4171" w:rsidRDefault="00B4250A">
          <w:pPr>
            <w:pStyle w:val="11E3808215C64A8BA2CC0E8BC944F64E"/>
          </w:pPr>
          <w:r w:rsidRPr="005140CB">
            <w:t>Overview</w:t>
          </w:r>
        </w:p>
      </w:docPartBody>
    </w:docPart>
    <w:docPart>
      <w:docPartPr>
        <w:name w:val="EAB19DC254C549BBBC14602674624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A9220-B845-45CF-B535-535E626DDD37}"/>
      </w:docPartPr>
      <w:docPartBody>
        <w:p w:rsidR="006E4171" w:rsidRDefault="00B4250A">
          <w:pPr>
            <w:pStyle w:val="EAB19DC254C549BBBC14602674624577"/>
          </w:pPr>
          <w:r w:rsidRPr="003C0DAF">
            <w:t>Project Deliverables</w:t>
          </w:r>
        </w:p>
      </w:docPartBody>
    </w:docPart>
    <w:docPart>
      <w:docPartPr>
        <w:name w:val="0909F147FC50450CB451ADD4F7058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2E5E9-566B-47B0-8184-C4064B7D418C}"/>
      </w:docPartPr>
      <w:docPartBody>
        <w:p w:rsidR="006E4171" w:rsidRDefault="00B4250A">
          <w:pPr>
            <w:pStyle w:val="0909F147FC50450CB451ADD4F7058FC4"/>
          </w:pPr>
          <w:r>
            <w:t>Following is a complete list of all project deliverables:</w:t>
          </w:r>
        </w:p>
      </w:docPartBody>
    </w:docPart>
    <w:docPart>
      <w:docPartPr>
        <w:name w:val="5BAAE9835B50452E8A14BB2B1FADC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A5C0E-A1D5-4262-B8B8-FAF34996E935}"/>
      </w:docPartPr>
      <w:docPartBody>
        <w:p w:rsidR="006E4171" w:rsidRDefault="00B4250A">
          <w:pPr>
            <w:pStyle w:val="5BAAE9835B50452E8A14BB2B1FADCA16"/>
          </w:pPr>
          <w:r w:rsidRPr="003C0DAF">
            <w:t>Timeline for Execution</w:t>
          </w:r>
        </w:p>
      </w:docPartBody>
    </w:docPart>
    <w:docPart>
      <w:docPartPr>
        <w:name w:val="0026E1615268483DA2398BA5C79F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11A84-E17E-4436-922C-B569CDD8EDCE}"/>
      </w:docPartPr>
      <w:docPartBody>
        <w:p w:rsidR="006E4171" w:rsidRDefault="00B4250A">
          <w:pPr>
            <w:pStyle w:val="0026E1615268483DA2398BA5C79F8FDF"/>
          </w:pPr>
          <w:r>
            <w:t>Key project dates are outlined below. Dates are best-guess estimates and are subject to change until a contract is executed.</w:t>
          </w:r>
        </w:p>
      </w:docPartBody>
    </w:docPart>
    <w:docPart>
      <w:docPartPr>
        <w:name w:val="D91F721443EF45F4979FB71857E75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CEBFC-75CF-4C3A-B2D0-2ED000D1C8E2}"/>
      </w:docPartPr>
      <w:docPartBody>
        <w:p w:rsidR="00404CD6" w:rsidRDefault="00066469">
          <w:r w:rsidRPr="00073EC6">
            <w:rPr>
              <w:rStyle w:val="PlaceholderText"/>
            </w:rPr>
            <w:t>[Type of service]</w:t>
          </w:r>
        </w:p>
      </w:docPartBody>
    </w:docPart>
    <w:docPart>
      <w:docPartPr>
        <w:name w:val="36F71A5C923D428BA7B3E89BB81F9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ABC37-585D-43D5-B6AA-2FED19C90D2D}"/>
      </w:docPartPr>
      <w:docPartBody>
        <w:p w:rsidR="00404CD6" w:rsidRDefault="00066469">
          <w:r w:rsidRPr="00073EC6">
            <w:rPr>
              <w:rStyle w:val="PlaceholderText"/>
            </w:rPr>
            <w:t>[Part impacted]</w:t>
          </w:r>
        </w:p>
      </w:docPartBody>
    </w:docPart>
    <w:docPart>
      <w:docPartPr>
        <w:name w:val="E968CB604F054092B7A28F2A46CCC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9DB99-1170-4F98-9953-7B2B30893C20}"/>
      </w:docPartPr>
      <w:docPartBody>
        <w:p w:rsidR="00404CD6" w:rsidRDefault="00066469">
          <w:r w:rsidRPr="00073EC6">
            <w:rPr>
              <w:rStyle w:val="PlaceholderText"/>
            </w:rPr>
            <w:t>[Plant owner]</w:t>
          </w:r>
        </w:p>
      </w:docPartBody>
    </w:docPart>
    <w:docPart>
      <w:docPartPr>
        <w:name w:val="DF75F9E17D3D42D0AD8F1ACB3FA52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A84C8-3004-4789-A505-61D4007DCB9E}"/>
      </w:docPartPr>
      <w:docPartBody>
        <w:p w:rsidR="00404CD6" w:rsidRDefault="00066469">
          <w:r w:rsidRPr="00073EC6">
            <w:rPr>
              <w:rStyle w:val="PlaceholderText"/>
            </w:rPr>
            <w:t>[Inventory_number_Gormar]</w:t>
          </w:r>
        </w:p>
      </w:docPartBody>
    </w:docPart>
    <w:docPart>
      <w:docPartPr>
        <w:name w:val="B4996A58EDAF492A833EB24EC41FF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4418-AACB-45BF-8E86-686FD955F57B}"/>
      </w:docPartPr>
      <w:docPartBody>
        <w:p w:rsidR="00650188" w:rsidRDefault="005C65BA">
          <w:r w:rsidRPr="00A207B1">
            <w:rPr>
              <w:rStyle w:val="PlaceholderText"/>
            </w:rPr>
            <w:t>[Title]</w:t>
          </w:r>
        </w:p>
      </w:docPartBody>
    </w:docPart>
    <w:docPart>
      <w:docPartPr>
        <w:name w:val="9732AAB2FD2A4C1296EDC66FECBC7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666A-5FB4-4765-A521-C4C0B73ACC7A}"/>
      </w:docPartPr>
      <w:docPartBody>
        <w:p w:rsidR="00650188" w:rsidRDefault="005C65BA">
          <w:r w:rsidRPr="00A207B1">
            <w:rPr>
              <w:rStyle w:val="PlaceholderText"/>
            </w:rPr>
            <w:t>[Title]</w:t>
          </w:r>
        </w:p>
      </w:docPartBody>
    </w:docPart>
    <w:docPart>
      <w:docPartPr>
        <w:name w:val="016D7E10A2134700A8378496D9B8C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37A8C-A6F8-4532-9BCC-712D85EC7322}"/>
      </w:docPartPr>
      <w:docPartBody>
        <w:p w:rsidR="00E17BB7" w:rsidRDefault="00650188">
          <w:r w:rsidRPr="00C17B7D">
            <w:rPr>
              <w:rStyle w:val="PlaceholderText"/>
            </w:rPr>
            <w:t>[Name of the part]</w:t>
          </w:r>
        </w:p>
      </w:docPartBody>
    </w:docPart>
    <w:docPart>
      <w:docPartPr>
        <w:name w:val="95BE9AD9379C410B9529DE8D940EE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34061-14EA-4B53-BBF7-3BDF8DB0C5F3}"/>
      </w:docPartPr>
      <w:docPartBody>
        <w:p w:rsidR="00E17BB7" w:rsidRDefault="00650188">
          <w:r w:rsidRPr="00C17B7D">
            <w:rPr>
              <w:rStyle w:val="PlaceholderText"/>
            </w:rPr>
            <w:t>[Ref_]</w:t>
          </w:r>
        </w:p>
      </w:docPartBody>
    </w:docPart>
    <w:docPart>
      <w:docPartPr>
        <w:name w:val="8430D434DEFC4BEABB97BA84BE267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8341C-6351-44F3-8DF4-25B3C70D4E6A}"/>
      </w:docPartPr>
      <w:docPartBody>
        <w:p w:rsidR="00A2402D" w:rsidRDefault="008977F0">
          <w:r w:rsidRPr="006E17B0">
            <w:rPr>
              <w:rStyle w:val="PlaceholderText"/>
            </w:rPr>
            <w:t>[GeneralToolCondition]</w:t>
          </w:r>
        </w:p>
      </w:docPartBody>
    </w:docPart>
    <w:docPart>
      <w:docPartPr>
        <w:name w:val="9E44AD0250EE47AEA462C5BEA54C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C9D15-67C0-4EF8-AD67-EA8D3191BDD4}"/>
      </w:docPartPr>
      <w:docPartBody>
        <w:p w:rsidR="00531F77" w:rsidRDefault="00A30D28">
          <w:r w:rsidRPr="00EB4C14">
            <w:rPr>
              <w:rStyle w:val="PlaceholderText"/>
            </w:rPr>
            <w:t>[SE inventory number]</w:t>
          </w:r>
        </w:p>
      </w:docPartBody>
    </w:docPart>
    <w:docPart>
      <w:docPartPr>
        <w:name w:val="8620EFA7C2DC457686BB5F69C9DCC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E7973-3B06-4AEA-AA25-BECCBC38C521}"/>
      </w:docPartPr>
      <w:docPartBody>
        <w:p w:rsidR="008E7A3B" w:rsidRDefault="00531F77">
          <w:r w:rsidRPr="0047193B">
            <w:rPr>
              <w:rStyle w:val="PlaceholderText"/>
            </w:rPr>
            <w:t>[Tool number (Y1, A1, B2…)]</w:t>
          </w:r>
        </w:p>
      </w:docPartBody>
    </w:docPart>
    <w:docPart>
      <w:docPartPr>
        <w:name w:val="D13DE27B121F4B9DAE84982D1A6CF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B726A-EAD2-4AD8-9834-0D4644C3B7F7}"/>
      </w:docPartPr>
      <w:docPartBody>
        <w:p w:rsidR="00B54BFA" w:rsidRDefault="008E7A3B">
          <w:r w:rsidRPr="008739B0">
            <w:rPr>
              <w:rStyle w:val="PlaceholderText"/>
            </w:rPr>
            <w:t>[Site name]</w:t>
          </w:r>
        </w:p>
      </w:docPartBody>
    </w:docPart>
    <w:docPart>
      <w:docPartPr>
        <w:name w:val="56F5BCE003224FD3A812FCC268DCE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800FF-8782-407D-A525-8D77049D08E1}"/>
      </w:docPartPr>
      <w:docPartBody>
        <w:p w:rsidR="000722B3" w:rsidRDefault="00820FA0">
          <w:r w:rsidRPr="001A64A1">
            <w:rPr>
              <w:rStyle w:val="PlaceholderText"/>
            </w:rPr>
            <w:t>[PRIORITY]</w:t>
          </w:r>
        </w:p>
      </w:docPartBody>
    </w:docPart>
    <w:docPart>
      <w:docPartPr>
        <w:name w:val="6AB3C9EAD4F24EF190F48B6EE9D41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0793C-24C3-49C7-9EAB-14DB944410F4}"/>
      </w:docPartPr>
      <w:docPartBody>
        <w:p w:rsidR="000722B3" w:rsidRDefault="00820FA0">
          <w:r w:rsidRPr="001A64A1">
            <w:rPr>
              <w:rStyle w:val="PlaceholderText"/>
            </w:rPr>
            <w:t>[Project Status]</w:t>
          </w:r>
        </w:p>
      </w:docPartBody>
    </w:docPart>
    <w:docPart>
      <w:docPartPr>
        <w:name w:val="FA2AF3F10E4343DB976EE6268FCAC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F8659-C964-41AF-A393-DC7EACED6C0C}"/>
      </w:docPartPr>
      <w:docPartBody>
        <w:p w:rsidR="007C39DE" w:rsidRDefault="0072470F">
          <w:r w:rsidRPr="006C21C2">
            <w:rPr>
              <w:rStyle w:val="PlaceholderText"/>
            </w:rPr>
            <w:t>[Creation date]</w:t>
          </w:r>
        </w:p>
      </w:docPartBody>
    </w:docPart>
    <w:docPart>
      <w:docPartPr>
        <w:name w:val="B50602A0C0BA49C7B2AC2642617B8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A8436-DA3D-453B-9AB3-00D97B0722AA}"/>
      </w:docPartPr>
      <w:docPartBody>
        <w:p w:rsidR="00395847" w:rsidRDefault="00F74D3A" w:rsidP="00F74D3A">
          <w:pPr>
            <w:pStyle w:val="B50602A0C0BA49C7B2AC2642617B84B7"/>
          </w:pPr>
          <w:r>
            <w:t>Deliverable</w:t>
          </w:r>
        </w:p>
      </w:docPartBody>
    </w:docPart>
    <w:docPart>
      <w:docPartPr>
        <w:name w:val="39CDEAA0DC454CE6ADC72F9497A73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A67CC-D094-47FF-9BBB-FA6712CC600B}"/>
      </w:docPartPr>
      <w:docPartBody>
        <w:p w:rsidR="00395847" w:rsidRDefault="00F74D3A" w:rsidP="00F74D3A">
          <w:pPr>
            <w:pStyle w:val="39CDEAA0DC454CE6ADC72F9497A73920"/>
          </w:pPr>
          <w:r w:rsidRPr="00F23B3A">
            <w:rPr>
              <w:rStyle w:val="PlaceholderText"/>
            </w:rPr>
            <w:t>[1. Price]</w:t>
          </w:r>
        </w:p>
      </w:docPartBody>
    </w:docPart>
    <w:docPart>
      <w:docPartPr>
        <w:name w:val="1735024024574FE08F1A2751CFBD1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98A23-06B2-4928-9DC9-270DADCC0A4B}"/>
      </w:docPartPr>
      <w:docPartBody>
        <w:p w:rsidR="00395847" w:rsidRDefault="00F74D3A" w:rsidP="00F74D3A">
          <w:pPr>
            <w:pStyle w:val="1735024024574FE08F1A2751CFBD1CED"/>
          </w:pPr>
          <w:r w:rsidRPr="00F23B3A">
            <w:rPr>
              <w:rStyle w:val="PlaceholderText"/>
            </w:rPr>
            <w:t>[1. Quantity]</w:t>
          </w:r>
        </w:p>
      </w:docPartBody>
    </w:docPart>
    <w:docPart>
      <w:docPartPr>
        <w:name w:val="396745F42C804961B67C25314DF84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15F5-DB85-4D1E-9E1E-93971ABA818D}"/>
      </w:docPartPr>
      <w:docPartBody>
        <w:p w:rsidR="00395847" w:rsidRDefault="00F74D3A" w:rsidP="00F74D3A">
          <w:pPr>
            <w:pStyle w:val="396745F42C804961B67C25314DF84E0A"/>
          </w:pPr>
          <w:r w:rsidRPr="00F23B3A">
            <w:rPr>
              <w:rStyle w:val="PlaceholderText"/>
            </w:rPr>
            <w:t>[1. Total]</w:t>
          </w:r>
        </w:p>
      </w:docPartBody>
    </w:docPart>
    <w:docPart>
      <w:docPartPr>
        <w:name w:val="4734CAA56913402F996F969479E34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33A09-4E10-4FB7-B061-17E0BA1C970E}"/>
      </w:docPartPr>
      <w:docPartBody>
        <w:p w:rsidR="00395847" w:rsidRDefault="00F74D3A" w:rsidP="00F74D3A">
          <w:pPr>
            <w:pStyle w:val="4734CAA56913402F996F969479E349E4"/>
          </w:pPr>
          <w:r w:rsidRPr="00F23B3A">
            <w:rPr>
              <w:rStyle w:val="PlaceholderText"/>
            </w:rPr>
            <w:t>[2. Price]</w:t>
          </w:r>
        </w:p>
      </w:docPartBody>
    </w:docPart>
    <w:docPart>
      <w:docPartPr>
        <w:name w:val="01B3A3E4D7C64C33B17F690D47E72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1123-D5CC-45EA-9F57-F39D2DD041E8}"/>
      </w:docPartPr>
      <w:docPartBody>
        <w:p w:rsidR="00395847" w:rsidRDefault="00F74D3A" w:rsidP="00F74D3A">
          <w:pPr>
            <w:pStyle w:val="01B3A3E4D7C64C33B17F690D47E72A03"/>
          </w:pPr>
          <w:r w:rsidRPr="00F23B3A">
            <w:rPr>
              <w:rStyle w:val="PlaceholderText"/>
            </w:rPr>
            <w:t>[2. Quantity]</w:t>
          </w:r>
        </w:p>
      </w:docPartBody>
    </w:docPart>
    <w:docPart>
      <w:docPartPr>
        <w:name w:val="C9F72817B512408F88B49BFBB2108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6E025-B2B0-423C-9B3C-095B7FB9B940}"/>
      </w:docPartPr>
      <w:docPartBody>
        <w:p w:rsidR="00395847" w:rsidRDefault="00F74D3A" w:rsidP="00F74D3A">
          <w:pPr>
            <w:pStyle w:val="C9F72817B512408F88B49BFBB21089B7"/>
          </w:pPr>
          <w:r w:rsidRPr="00F23B3A">
            <w:rPr>
              <w:rStyle w:val="PlaceholderText"/>
            </w:rPr>
            <w:t>[2. Total]</w:t>
          </w:r>
        </w:p>
      </w:docPartBody>
    </w:docPart>
    <w:docPart>
      <w:docPartPr>
        <w:name w:val="0109C7FC61AB40389247BC6209465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DA7D-84ED-443B-ACDD-0A4B6BA3A752}"/>
      </w:docPartPr>
      <w:docPartBody>
        <w:p w:rsidR="00395847" w:rsidRDefault="00F74D3A" w:rsidP="00F74D3A">
          <w:pPr>
            <w:pStyle w:val="0109C7FC61AB40389247BC6209465A33"/>
          </w:pPr>
          <w:r w:rsidRPr="00F23B3A">
            <w:rPr>
              <w:rStyle w:val="PlaceholderText"/>
            </w:rPr>
            <w:t>[3. Price]</w:t>
          </w:r>
        </w:p>
      </w:docPartBody>
    </w:docPart>
    <w:docPart>
      <w:docPartPr>
        <w:name w:val="CCE832B5FD9A41AE9F937B0FF42A6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73287-BD5A-48E7-BB6E-2AA78312A406}"/>
      </w:docPartPr>
      <w:docPartBody>
        <w:p w:rsidR="00395847" w:rsidRDefault="00F74D3A" w:rsidP="00F74D3A">
          <w:pPr>
            <w:pStyle w:val="CCE832B5FD9A41AE9F937B0FF42A6E1D"/>
          </w:pPr>
          <w:r w:rsidRPr="00F23B3A">
            <w:rPr>
              <w:rStyle w:val="PlaceholderText"/>
            </w:rPr>
            <w:t>[3. Quantity]</w:t>
          </w:r>
        </w:p>
      </w:docPartBody>
    </w:docPart>
    <w:docPart>
      <w:docPartPr>
        <w:name w:val="D8F81C58314D4FB4B73A11416370E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0D366-0B4A-4614-A1D0-664F3AF8B036}"/>
      </w:docPartPr>
      <w:docPartBody>
        <w:p w:rsidR="00395847" w:rsidRDefault="00F74D3A" w:rsidP="00F74D3A">
          <w:pPr>
            <w:pStyle w:val="D8F81C58314D4FB4B73A11416370E44A"/>
          </w:pPr>
          <w:r w:rsidRPr="00F23B3A">
            <w:rPr>
              <w:rStyle w:val="PlaceholderText"/>
            </w:rPr>
            <w:t>[3. Total]</w:t>
          </w:r>
        </w:p>
      </w:docPartBody>
    </w:docPart>
    <w:docPart>
      <w:docPartPr>
        <w:name w:val="38C6BEF2BB534752A1BC4A5B43375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DAE1B-126C-49DA-8C56-1BD866B4DB14}"/>
      </w:docPartPr>
      <w:docPartBody>
        <w:p w:rsidR="00395847" w:rsidRDefault="00F74D3A" w:rsidP="00F74D3A">
          <w:pPr>
            <w:pStyle w:val="38C6BEF2BB534752A1BC4A5B43375656"/>
          </w:pPr>
          <w:r w:rsidRPr="00F23B3A">
            <w:rPr>
              <w:rStyle w:val="PlaceholderText"/>
            </w:rPr>
            <w:t>[4. Price]</w:t>
          </w:r>
        </w:p>
      </w:docPartBody>
    </w:docPart>
    <w:docPart>
      <w:docPartPr>
        <w:name w:val="015FA774F3C54672B50FE58282679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FECAD-BB1F-4F9B-84E0-E0E8110B68CE}"/>
      </w:docPartPr>
      <w:docPartBody>
        <w:p w:rsidR="00395847" w:rsidRDefault="00F74D3A" w:rsidP="00F74D3A">
          <w:pPr>
            <w:pStyle w:val="015FA774F3C54672B50FE5828267949C"/>
          </w:pPr>
          <w:r w:rsidRPr="00F23B3A">
            <w:rPr>
              <w:rStyle w:val="PlaceholderText"/>
            </w:rPr>
            <w:t>[4. Quantity]</w:t>
          </w:r>
        </w:p>
      </w:docPartBody>
    </w:docPart>
    <w:docPart>
      <w:docPartPr>
        <w:name w:val="4EB9A993E0BE4F7093B0334273753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5BE8A-1420-475D-97F9-49400B587DD0}"/>
      </w:docPartPr>
      <w:docPartBody>
        <w:p w:rsidR="00395847" w:rsidRDefault="00F74D3A" w:rsidP="00F74D3A">
          <w:pPr>
            <w:pStyle w:val="4EB9A993E0BE4F7093B0334273753A6E"/>
          </w:pPr>
          <w:r w:rsidRPr="00F23B3A">
            <w:rPr>
              <w:rStyle w:val="PlaceholderText"/>
            </w:rPr>
            <w:t>[4. Total]</w:t>
          </w:r>
        </w:p>
      </w:docPartBody>
    </w:docPart>
    <w:docPart>
      <w:docPartPr>
        <w:name w:val="C0E9F8CA89EE4F2B86B82DBF10E23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5DC4-9255-44E4-A554-DD7DD42EA3DB}"/>
      </w:docPartPr>
      <w:docPartBody>
        <w:p w:rsidR="00395847" w:rsidRDefault="00F74D3A" w:rsidP="00F74D3A">
          <w:pPr>
            <w:pStyle w:val="C0E9F8CA89EE4F2B86B82DBF10E2350C"/>
          </w:pPr>
          <w:r w:rsidRPr="00F23B3A">
            <w:rPr>
              <w:rStyle w:val="PlaceholderText"/>
            </w:rPr>
            <w:t>[5. Price]</w:t>
          </w:r>
        </w:p>
      </w:docPartBody>
    </w:docPart>
    <w:docPart>
      <w:docPartPr>
        <w:name w:val="0BDF87027E66430F9C68BD503CFD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96118-7A4E-4EA8-8F1B-DEABDC3AA04A}"/>
      </w:docPartPr>
      <w:docPartBody>
        <w:p w:rsidR="00395847" w:rsidRDefault="00F74D3A" w:rsidP="00F74D3A">
          <w:pPr>
            <w:pStyle w:val="0BDF87027E66430F9C68BD503CFD8170"/>
          </w:pPr>
          <w:r w:rsidRPr="00F23B3A">
            <w:rPr>
              <w:rStyle w:val="PlaceholderText"/>
            </w:rPr>
            <w:t>[5. Quantity]</w:t>
          </w:r>
        </w:p>
      </w:docPartBody>
    </w:docPart>
    <w:docPart>
      <w:docPartPr>
        <w:name w:val="324C2ACCF3D54E22A39ADA267D006D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E8379-73B2-4C36-9F68-9954D2783B14}"/>
      </w:docPartPr>
      <w:docPartBody>
        <w:p w:rsidR="00395847" w:rsidRDefault="00F74D3A" w:rsidP="00F74D3A">
          <w:pPr>
            <w:pStyle w:val="324C2ACCF3D54E22A39ADA267D006D37"/>
          </w:pPr>
          <w:r w:rsidRPr="00F23B3A">
            <w:rPr>
              <w:rStyle w:val="PlaceholderText"/>
            </w:rPr>
            <w:t>[5. Total]</w:t>
          </w:r>
        </w:p>
      </w:docPartBody>
    </w:docPart>
    <w:docPart>
      <w:docPartPr>
        <w:name w:val="88C3882375154415B36C113250E02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0DE48-8B26-4D0A-8F00-09FD659CD24F}"/>
      </w:docPartPr>
      <w:docPartBody>
        <w:p w:rsidR="00395847" w:rsidRDefault="00F74D3A" w:rsidP="00F74D3A">
          <w:pPr>
            <w:pStyle w:val="88C3882375154415B36C113250E02F75"/>
          </w:pPr>
          <w:r w:rsidRPr="00F23B3A">
            <w:rPr>
              <w:rStyle w:val="PlaceholderText"/>
            </w:rPr>
            <w:t>[6. Price]</w:t>
          </w:r>
        </w:p>
      </w:docPartBody>
    </w:docPart>
    <w:docPart>
      <w:docPartPr>
        <w:name w:val="F58C921639ED4BAEA499461F48754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951F7-3A7D-455B-B58A-A80533FE1A06}"/>
      </w:docPartPr>
      <w:docPartBody>
        <w:p w:rsidR="00395847" w:rsidRDefault="00F74D3A" w:rsidP="00F74D3A">
          <w:pPr>
            <w:pStyle w:val="F58C921639ED4BAEA499461F48754D10"/>
          </w:pPr>
          <w:r w:rsidRPr="00F23B3A">
            <w:rPr>
              <w:rStyle w:val="PlaceholderText"/>
            </w:rPr>
            <w:t>[6. Quantity]</w:t>
          </w:r>
        </w:p>
      </w:docPartBody>
    </w:docPart>
    <w:docPart>
      <w:docPartPr>
        <w:name w:val="18BD7708D65E4C73B330B5F8304F4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0461C-E96A-4F16-871A-A17E7A299803}"/>
      </w:docPartPr>
      <w:docPartBody>
        <w:p w:rsidR="00395847" w:rsidRDefault="00F74D3A" w:rsidP="00F74D3A">
          <w:pPr>
            <w:pStyle w:val="18BD7708D65E4C73B330B5F8304F4CFD"/>
          </w:pPr>
          <w:r w:rsidRPr="00F23B3A">
            <w:rPr>
              <w:rStyle w:val="PlaceholderText"/>
            </w:rPr>
            <w:t>[6. Total]</w:t>
          </w:r>
        </w:p>
      </w:docPartBody>
    </w:docPart>
    <w:docPart>
      <w:docPartPr>
        <w:name w:val="2190A88E447945B8A2223C5926646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21978-045C-4C48-84B6-7350F17D3BAA}"/>
      </w:docPartPr>
      <w:docPartBody>
        <w:p w:rsidR="00395847" w:rsidRDefault="00F74D3A" w:rsidP="00F74D3A">
          <w:pPr>
            <w:pStyle w:val="2190A88E447945B8A2223C5926646DAB"/>
          </w:pPr>
          <w:r w:rsidRPr="00F23B3A">
            <w:rPr>
              <w:rStyle w:val="PlaceholderText"/>
            </w:rPr>
            <w:t>[7. Price]</w:t>
          </w:r>
        </w:p>
      </w:docPartBody>
    </w:docPart>
    <w:docPart>
      <w:docPartPr>
        <w:name w:val="F97EDBDE213942BFA2968451AFAB8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44FE9-19DB-483E-AF3A-0D334BF36AB8}"/>
      </w:docPartPr>
      <w:docPartBody>
        <w:p w:rsidR="00395847" w:rsidRDefault="00F74D3A" w:rsidP="00F74D3A">
          <w:pPr>
            <w:pStyle w:val="F97EDBDE213942BFA2968451AFAB831A"/>
          </w:pPr>
          <w:r w:rsidRPr="00F23B3A">
            <w:rPr>
              <w:rStyle w:val="PlaceholderText"/>
            </w:rPr>
            <w:t>[7. Quantity]</w:t>
          </w:r>
        </w:p>
      </w:docPartBody>
    </w:docPart>
    <w:docPart>
      <w:docPartPr>
        <w:name w:val="8075CDAECC264195869E594EA2ACA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4733F-943D-4599-AD22-3B43C88D3C12}"/>
      </w:docPartPr>
      <w:docPartBody>
        <w:p w:rsidR="00395847" w:rsidRDefault="00F74D3A" w:rsidP="00F74D3A">
          <w:pPr>
            <w:pStyle w:val="8075CDAECC264195869E594EA2ACA20F"/>
          </w:pPr>
          <w:r w:rsidRPr="00F23B3A">
            <w:rPr>
              <w:rStyle w:val="PlaceholderText"/>
            </w:rPr>
            <w:t>[7. Total]</w:t>
          </w:r>
        </w:p>
      </w:docPartBody>
    </w:docPart>
    <w:docPart>
      <w:docPartPr>
        <w:name w:val="27F5FD9B944F4EBE91250DF339D9B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2C650-3E7D-4C0D-AD49-AD3C39A4642F}"/>
      </w:docPartPr>
      <w:docPartBody>
        <w:p w:rsidR="00395847" w:rsidRDefault="00F74D3A" w:rsidP="00F74D3A">
          <w:pPr>
            <w:pStyle w:val="27F5FD9B944F4EBE91250DF339D9B8A0"/>
          </w:pPr>
          <w:r w:rsidRPr="00F23B3A">
            <w:rPr>
              <w:rStyle w:val="PlaceholderText"/>
            </w:rPr>
            <w:t>[8. Price]</w:t>
          </w:r>
        </w:p>
      </w:docPartBody>
    </w:docPart>
    <w:docPart>
      <w:docPartPr>
        <w:name w:val="26BA212B741B470DA8635284F9F05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E86CD-C909-4C94-8BDF-77B3809A3CD4}"/>
      </w:docPartPr>
      <w:docPartBody>
        <w:p w:rsidR="00395847" w:rsidRDefault="00F74D3A" w:rsidP="00F74D3A">
          <w:pPr>
            <w:pStyle w:val="26BA212B741B470DA8635284F9F05CBE"/>
          </w:pPr>
          <w:r w:rsidRPr="00F23B3A">
            <w:rPr>
              <w:rStyle w:val="PlaceholderText"/>
            </w:rPr>
            <w:t>[8. Quantity]</w:t>
          </w:r>
        </w:p>
      </w:docPartBody>
    </w:docPart>
    <w:docPart>
      <w:docPartPr>
        <w:name w:val="80C487BC53FB4862829216A3A052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B1479-5874-4B85-AF40-519A322DD43D}"/>
      </w:docPartPr>
      <w:docPartBody>
        <w:p w:rsidR="00395847" w:rsidRDefault="00F74D3A" w:rsidP="00F74D3A">
          <w:pPr>
            <w:pStyle w:val="80C487BC53FB4862829216A3A05289AD"/>
          </w:pPr>
          <w:r w:rsidRPr="00F23B3A">
            <w:rPr>
              <w:rStyle w:val="PlaceholderText"/>
            </w:rPr>
            <w:t>[8. Total]</w:t>
          </w:r>
        </w:p>
      </w:docPartBody>
    </w:docPart>
    <w:docPart>
      <w:docPartPr>
        <w:name w:val="60F02EBD5E114AF18067CBD81836E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0AED7-655E-43C8-B509-0FEF37A2E01C}"/>
      </w:docPartPr>
      <w:docPartBody>
        <w:p w:rsidR="00395847" w:rsidRDefault="00F74D3A" w:rsidP="00F74D3A">
          <w:pPr>
            <w:pStyle w:val="60F02EBD5E114AF18067CBD81836EB0E"/>
          </w:pPr>
          <w:r w:rsidRPr="00F23B3A">
            <w:rPr>
              <w:rStyle w:val="PlaceholderText"/>
            </w:rPr>
            <w:t>[9. Price]</w:t>
          </w:r>
        </w:p>
      </w:docPartBody>
    </w:docPart>
    <w:docPart>
      <w:docPartPr>
        <w:name w:val="5DC91075F83E4B149684D9DCEF4F2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C9757-ECC2-4613-BA50-A5BCF48D3570}"/>
      </w:docPartPr>
      <w:docPartBody>
        <w:p w:rsidR="00395847" w:rsidRDefault="00F74D3A" w:rsidP="00F74D3A">
          <w:pPr>
            <w:pStyle w:val="5DC91075F83E4B149684D9DCEF4F2650"/>
          </w:pPr>
          <w:r w:rsidRPr="00F23B3A">
            <w:rPr>
              <w:rStyle w:val="PlaceholderText"/>
            </w:rPr>
            <w:t>[9. Quantity]</w:t>
          </w:r>
        </w:p>
      </w:docPartBody>
    </w:docPart>
    <w:docPart>
      <w:docPartPr>
        <w:name w:val="9AB802659A5F4DD48BE15BF42F320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F4840-022F-48CD-AFE0-D09D03AB199E}"/>
      </w:docPartPr>
      <w:docPartBody>
        <w:p w:rsidR="00395847" w:rsidRDefault="00F74D3A" w:rsidP="00F74D3A">
          <w:pPr>
            <w:pStyle w:val="9AB802659A5F4DD48BE15BF42F320404"/>
          </w:pPr>
          <w:r w:rsidRPr="00F23B3A">
            <w:rPr>
              <w:rStyle w:val="PlaceholderText"/>
            </w:rPr>
            <w:t>[9. Total]</w:t>
          </w:r>
        </w:p>
      </w:docPartBody>
    </w:docPart>
    <w:docPart>
      <w:docPartPr>
        <w:name w:val="EF02E0FE463E4313805D76CE91ABA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50638-9E9C-4898-9AC5-397CC5AFCBD2}"/>
      </w:docPartPr>
      <w:docPartBody>
        <w:p w:rsidR="00395847" w:rsidRDefault="00F74D3A" w:rsidP="00F74D3A">
          <w:pPr>
            <w:pStyle w:val="EF02E0FE463E4313805D76CE91ABA842"/>
          </w:pPr>
          <w:r w:rsidRPr="00F23B3A">
            <w:rPr>
              <w:rStyle w:val="PlaceholderText"/>
            </w:rPr>
            <w:t>[10. Price]</w:t>
          </w:r>
        </w:p>
      </w:docPartBody>
    </w:docPart>
    <w:docPart>
      <w:docPartPr>
        <w:name w:val="FC26CF5078EB4C51B5BC73D61603E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8ECC9-926B-46F3-877E-B1F30D0D1FDD}"/>
      </w:docPartPr>
      <w:docPartBody>
        <w:p w:rsidR="00395847" w:rsidRDefault="00F74D3A" w:rsidP="00F74D3A">
          <w:pPr>
            <w:pStyle w:val="FC26CF5078EB4C51B5BC73D61603E6A1"/>
          </w:pPr>
          <w:r w:rsidRPr="00F23B3A">
            <w:rPr>
              <w:rStyle w:val="PlaceholderText"/>
            </w:rPr>
            <w:t>[10. Quantity]</w:t>
          </w:r>
        </w:p>
      </w:docPartBody>
    </w:docPart>
    <w:docPart>
      <w:docPartPr>
        <w:name w:val="E5531AE8B1074D70875D36E179D20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1A759-A88A-4570-8081-E962322B978D}"/>
      </w:docPartPr>
      <w:docPartBody>
        <w:p w:rsidR="00395847" w:rsidRDefault="00F74D3A" w:rsidP="00F74D3A">
          <w:pPr>
            <w:pStyle w:val="E5531AE8B1074D70875D36E179D20D88"/>
          </w:pPr>
          <w:r w:rsidRPr="00F23B3A">
            <w:rPr>
              <w:rStyle w:val="PlaceholderText"/>
            </w:rPr>
            <w:t>[10. Total]</w:t>
          </w:r>
        </w:p>
      </w:docPartBody>
    </w:docPart>
    <w:docPart>
      <w:docPartPr>
        <w:name w:val="9A81B34B644940E3BDD5C6DCAC10A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846EE-82DD-4111-AF36-977544528AD2}"/>
      </w:docPartPr>
      <w:docPartBody>
        <w:p w:rsidR="008B651F" w:rsidRDefault="00260B00" w:rsidP="00260B00">
          <w:pPr>
            <w:pStyle w:val="9A81B34B644940E3BDD5C6DCAC10A868"/>
          </w:pPr>
          <w:r w:rsidRPr="009F194D">
            <w:rPr>
              <w:rStyle w:val="PlaceholderText"/>
            </w:rPr>
            <w:t>[Total cost]</w:t>
          </w:r>
        </w:p>
      </w:docPartBody>
    </w:docPart>
    <w:docPart>
      <w:docPartPr>
        <w:name w:val="67882FDF7D7346B8BEE335ACE095D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E18B7-49B0-4FC5-BD74-7562AF98C273}"/>
      </w:docPartPr>
      <w:docPartBody>
        <w:p w:rsidR="00CF2009" w:rsidRDefault="008B651F">
          <w:r w:rsidRPr="00936691">
            <w:rPr>
              <w:rStyle w:val="PlaceholderText"/>
            </w:rPr>
            <w:t>[11. Price]</w:t>
          </w:r>
        </w:p>
      </w:docPartBody>
    </w:docPart>
    <w:docPart>
      <w:docPartPr>
        <w:name w:val="0F6902EE996045C1A766A37E9D735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6824B-2CD0-49DB-B293-B56AB8946E20}"/>
      </w:docPartPr>
      <w:docPartBody>
        <w:p w:rsidR="00CF2009" w:rsidRDefault="008B651F">
          <w:r w:rsidRPr="00936691">
            <w:rPr>
              <w:rStyle w:val="PlaceholderText"/>
            </w:rPr>
            <w:t>[11. Quantity]</w:t>
          </w:r>
        </w:p>
      </w:docPartBody>
    </w:docPart>
    <w:docPart>
      <w:docPartPr>
        <w:name w:val="1DF01B21EA9F4A2DA2AB763AADA00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42BF9-9D12-4A23-B0CB-FBA55AC8AAB7}"/>
      </w:docPartPr>
      <w:docPartBody>
        <w:p w:rsidR="00CF2009" w:rsidRDefault="008B651F">
          <w:r w:rsidRPr="00936691">
            <w:rPr>
              <w:rStyle w:val="PlaceholderText"/>
            </w:rPr>
            <w:t>[11. Total]</w:t>
          </w:r>
        </w:p>
      </w:docPartBody>
    </w:docPart>
    <w:docPart>
      <w:docPartPr>
        <w:name w:val="54D82D794AB94DACA3BA8BA7731C8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C1C4F-91D9-4D5E-AE7E-8AF5BC739F7D}"/>
      </w:docPartPr>
      <w:docPartBody>
        <w:p w:rsidR="00CF2009" w:rsidRDefault="008B651F">
          <w:r w:rsidRPr="00936691">
            <w:rPr>
              <w:rStyle w:val="PlaceholderText"/>
            </w:rPr>
            <w:t>[11. Description]</w:t>
          </w:r>
        </w:p>
      </w:docPartBody>
    </w:docPart>
    <w:docPart>
      <w:docPartPr>
        <w:name w:val="80DA4DEBB290425BB5E81C3B10E24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9F7F4-30B5-447C-AF53-38FCE0FB1392}"/>
      </w:docPartPr>
      <w:docPartBody>
        <w:p w:rsidR="00CF2009" w:rsidRDefault="008B651F">
          <w:r w:rsidRPr="00936691">
            <w:rPr>
              <w:rStyle w:val="PlaceholderText"/>
            </w:rPr>
            <w:t>[1. Description]</w:t>
          </w:r>
        </w:p>
      </w:docPartBody>
    </w:docPart>
    <w:docPart>
      <w:docPartPr>
        <w:name w:val="38C0A8CA99664276A4B4B5FCBF35E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8D0DC-452F-4F85-8273-7B45E747C985}"/>
      </w:docPartPr>
      <w:docPartBody>
        <w:p w:rsidR="00CF2009" w:rsidRDefault="008B651F">
          <w:r w:rsidRPr="00936691">
            <w:rPr>
              <w:rStyle w:val="PlaceholderText"/>
            </w:rPr>
            <w:t>[2. Description]</w:t>
          </w:r>
        </w:p>
      </w:docPartBody>
    </w:docPart>
    <w:docPart>
      <w:docPartPr>
        <w:name w:val="C563A2BD872A4112B77461B1DF680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242F0-48A3-43D3-8580-B42E8A61EE2E}"/>
      </w:docPartPr>
      <w:docPartBody>
        <w:p w:rsidR="00CF2009" w:rsidRDefault="008B651F">
          <w:r w:rsidRPr="00936691">
            <w:rPr>
              <w:rStyle w:val="PlaceholderText"/>
            </w:rPr>
            <w:t>[3. Description]</w:t>
          </w:r>
        </w:p>
      </w:docPartBody>
    </w:docPart>
    <w:docPart>
      <w:docPartPr>
        <w:name w:val="2F6FFE7479D249E193018BC7104D2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4DF0-661C-4805-A355-0A7032446726}"/>
      </w:docPartPr>
      <w:docPartBody>
        <w:p w:rsidR="00CF2009" w:rsidRDefault="008B651F">
          <w:r w:rsidRPr="00936691">
            <w:rPr>
              <w:rStyle w:val="PlaceholderText"/>
            </w:rPr>
            <w:t>[4. Description]</w:t>
          </w:r>
        </w:p>
      </w:docPartBody>
    </w:docPart>
    <w:docPart>
      <w:docPartPr>
        <w:name w:val="4FF0A40F0F1849CB8468BCF67E48D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712E2-4A9B-4C98-B7F6-B714D047EC40}"/>
      </w:docPartPr>
      <w:docPartBody>
        <w:p w:rsidR="00CF2009" w:rsidRDefault="008B651F">
          <w:r w:rsidRPr="00936691">
            <w:rPr>
              <w:rStyle w:val="PlaceholderText"/>
            </w:rPr>
            <w:t>[5. Description]</w:t>
          </w:r>
        </w:p>
      </w:docPartBody>
    </w:docPart>
    <w:docPart>
      <w:docPartPr>
        <w:name w:val="8D53FAFE3B2E4FF39D5648EF8D981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5D45D-B5B2-4E08-AB34-BDA1917DB8EB}"/>
      </w:docPartPr>
      <w:docPartBody>
        <w:p w:rsidR="00CF2009" w:rsidRDefault="008B651F">
          <w:r w:rsidRPr="00936691">
            <w:rPr>
              <w:rStyle w:val="PlaceholderText"/>
            </w:rPr>
            <w:t>[6. Description]</w:t>
          </w:r>
        </w:p>
      </w:docPartBody>
    </w:docPart>
    <w:docPart>
      <w:docPartPr>
        <w:name w:val="2F0B64A2BDFD45A1BB4EFEA79D778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899EB-654A-49AC-A056-934CFD06F91F}"/>
      </w:docPartPr>
      <w:docPartBody>
        <w:p w:rsidR="00CF2009" w:rsidRDefault="008B651F">
          <w:r w:rsidRPr="00936691">
            <w:rPr>
              <w:rStyle w:val="PlaceholderText"/>
            </w:rPr>
            <w:t>[7. Description]</w:t>
          </w:r>
        </w:p>
      </w:docPartBody>
    </w:docPart>
    <w:docPart>
      <w:docPartPr>
        <w:name w:val="5956DF4487B94C4A9135D50EFE5CD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43537-79D9-4B4D-A703-18DF92B7B2F2}"/>
      </w:docPartPr>
      <w:docPartBody>
        <w:p w:rsidR="00CF2009" w:rsidRDefault="008B651F">
          <w:r w:rsidRPr="00936691">
            <w:rPr>
              <w:rStyle w:val="PlaceholderText"/>
            </w:rPr>
            <w:t>[8. Description]</w:t>
          </w:r>
        </w:p>
      </w:docPartBody>
    </w:docPart>
    <w:docPart>
      <w:docPartPr>
        <w:name w:val="7A1132C293DE4ED0A8F13B3891A42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93D1B-BBEF-42B0-9886-1987B9291AE7}"/>
      </w:docPartPr>
      <w:docPartBody>
        <w:p w:rsidR="00CF2009" w:rsidRDefault="008B651F">
          <w:r w:rsidRPr="00936691">
            <w:rPr>
              <w:rStyle w:val="PlaceholderText"/>
            </w:rPr>
            <w:t>[9. Description]</w:t>
          </w:r>
        </w:p>
      </w:docPartBody>
    </w:docPart>
    <w:docPart>
      <w:docPartPr>
        <w:name w:val="C04BD25DB0424EC69475F349B01C5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F6F1E-1A4A-4942-A58E-D83325E9A77F}"/>
      </w:docPartPr>
      <w:docPartBody>
        <w:p w:rsidR="00CF2009" w:rsidRDefault="008B651F">
          <w:r w:rsidRPr="00936691">
            <w:rPr>
              <w:rStyle w:val="PlaceholderText"/>
            </w:rPr>
            <w:t>[10. Description]</w:t>
          </w:r>
        </w:p>
      </w:docPartBody>
    </w:docPart>
    <w:docPart>
      <w:docPartPr>
        <w:name w:val="70FC0DDC4870464AA3CC43CD2241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F2CE5-E7E4-4D72-A995-473E9F2C8B35}"/>
      </w:docPartPr>
      <w:docPartBody>
        <w:p w:rsidR="00CF2009" w:rsidRDefault="008B651F">
          <w:r w:rsidRPr="00936691">
            <w:rPr>
              <w:rStyle w:val="PlaceholderText"/>
            </w:rPr>
            <w:t>[12. Description]</w:t>
          </w:r>
        </w:p>
      </w:docPartBody>
    </w:docPart>
    <w:docPart>
      <w:docPartPr>
        <w:name w:val="1E17EAF77A6C431488F22E4A06187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C5FE1-8777-44A0-AB48-18E062BFD201}"/>
      </w:docPartPr>
      <w:docPartBody>
        <w:p w:rsidR="00CF2009" w:rsidRDefault="008B651F">
          <w:r w:rsidRPr="00936691">
            <w:rPr>
              <w:rStyle w:val="PlaceholderText"/>
            </w:rPr>
            <w:t>[12. Price]</w:t>
          </w:r>
        </w:p>
      </w:docPartBody>
    </w:docPart>
    <w:docPart>
      <w:docPartPr>
        <w:name w:val="8A8C348861724AC6BCE1932F60AAD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477B6-33EB-4281-8AFF-5571A6B83A66}"/>
      </w:docPartPr>
      <w:docPartBody>
        <w:p w:rsidR="00CF2009" w:rsidRDefault="008B651F">
          <w:r w:rsidRPr="00936691">
            <w:rPr>
              <w:rStyle w:val="PlaceholderText"/>
            </w:rPr>
            <w:t>[12. Quantity]</w:t>
          </w:r>
        </w:p>
      </w:docPartBody>
    </w:docPart>
    <w:docPart>
      <w:docPartPr>
        <w:name w:val="A8B6358FAAD74CF8BFF5FB3AE9306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48D87-A03B-40C4-9780-932705C6E724}"/>
      </w:docPartPr>
      <w:docPartBody>
        <w:p w:rsidR="00CF2009" w:rsidRDefault="008B651F">
          <w:r w:rsidRPr="00936691">
            <w:rPr>
              <w:rStyle w:val="PlaceholderText"/>
            </w:rPr>
            <w:t>[12. Total]</w:t>
          </w:r>
        </w:p>
      </w:docPartBody>
    </w:docPart>
    <w:docPart>
      <w:docPartPr>
        <w:name w:val="D303597BC37E48AC927042D112186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5AFC9-E418-45AE-B0FE-A10D4EBFB879}"/>
      </w:docPartPr>
      <w:docPartBody>
        <w:p w:rsidR="00CF2009" w:rsidRDefault="008B651F">
          <w:r w:rsidRPr="00936691">
            <w:rPr>
              <w:rStyle w:val="PlaceholderText"/>
            </w:rPr>
            <w:t>[13. Description]</w:t>
          </w:r>
        </w:p>
      </w:docPartBody>
    </w:docPart>
    <w:docPart>
      <w:docPartPr>
        <w:name w:val="308FC96A50DD4374AB8FAE361B453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550E4-235F-489F-8EF9-3F2E4E1313DE}"/>
      </w:docPartPr>
      <w:docPartBody>
        <w:p w:rsidR="00CF2009" w:rsidRDefault="008B651F">
          <w:r w:rsidRPr="00936691">
            <w:rPr>
              <w:rStyle w:val="PlaceholderText"/>
            </w:rPr>
            <w:t>[13. Price]</w:t>
          </w:r>
        </w:p>
      </w:docPartBody>
    </w:docPart>
    <w:docPart>
      <w:docPartPr>
        <w:name w:val="114CF5FAA2C24D249C70B8C87635B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777F6-DA19-481C-B50B-1D9AD577F211}"/>
      </w:docPartPr>
      <w:docPartBody>
        <w:p w:rsidR="00CF2009" w:rsidRDefault="008B651F">
          <w:r w:rsidRPr="00936691">
            <w:rPr>
              <w:rStyle w:val="PlaceholderText"/>
            </w:rPr>
            <w:t>[13. Quantity]</w:t>
          </w:r>
        </w:p>
      </w:docPartBody>
    </w:docPart>
    <w:docPart>
      <w:docPartPr>
        <w:name w:val="D00B98DE0972487783DB86FF03598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CF433-9DF6-4016-9054-3379DF3CB391}"/>
      </w:docPartPr>
      <w:docPartBody>
        <w:p w:rsidR="00CF2009" w:rsidRDefault="008B651F">
          <w:r w:rsidRPr="00936691">
            <w:rPr>
              <w:rStyle w:val="PlaceholderText"/>
            </w:rPr>
            <w:t>[13. Total]</w:t>
          </w:r>
        </w:p>
      </w:docPartBody>
    </w:docPart>
    <w:docPart>
      <w:docPartPr>
        <w:name w:val="370A42B1FE874C1DABFFAD5F891C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3DA4E-76FA-4FAB-A810-2BB5BE374A12}"/>
      </w:docPartPr>
      <w:docPartBody>
        <w:p w:rsidR="00CF2009" w:rsidRDefault="008B651F">
          <w:r w:rsidRPr="00936691">
            <w:rPr>
              <w:rStyle w:val="PlaceholderText"/>
            </w:rPr>
            <w:t>[14. Description]</w:t>
          </w:r>
        </w:p>
      </w:docPartBody>
    </w:docPart>
    <w:docPart>
      <w:docPartPr>
        <w:name w:val="CC8ADFA35EED4139B23D7A4D3BB9C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4C85D-8FE8-4113-8242-C6A939FB981F}"/>
      </w:docPartPr>
      <w:docPartBody>
        <w:p w:rsidR="00CF2009" w:rsidRDefault="008B651F">
          <w:r w:rsidRPr="00936691">
            <w:rPr>
              <w:rStyle w:val="PlaceholderText"/>
            </w:rPr>
            <w:t>[14. Price]</w:t>
          </w:r>
        </w:p>
      </w:docPartBody>
    </w:docPart>
    <w:docPart>
      <w:docPartPr>
        <w:name w:val="5EE9FA4699884C00AE8E4845C0CE4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632A8-E0E3-49A6-A28C-4CF8D2B229E1}"/>
      </w:docPartPr>
      <w:docPartBody>
        <w:p w:rsidR="00CF2009" w:rsidRDefault="008B651F">
          <w:r w:rsidRPr="00936691">
            <w:rPr>
              <w:rStyle w:val="PlaceholderText"/>
            </w:rPr>
            <w:t>[14. Quantity]</w:t>
          </w:r>
        </w:p>
      </w:docPartBody>
    </w:docPart>
    <w:docPart>
      <w:docPartPr>
        <w:name w:val="0C422288A2A7480FBA025ADB9B189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E81F7-F09B-4E2E-9905-E97ED5044B05}"/>
      </w:docPartPr>
      <w:docPartBody>
        <w:p w:rsidR="00CF2009" w:rsidRDefault="008B651F">
          <w:r w:rsidRPr="00936691">
            <w:rPr>
              <w:rStyle w:val="PlaceholderText"/>
            </w:rPr>
            <w:t>[14. Total]</w:t>
          </w:r>
        </w:p>
      </w:docPartBody>
    </w:docPart>
    <w:docPart>
      <w:docPartPr>
        <w:name w:val="4875192B106D434DB3C9514E6A406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8E90C-A0E7-4062-9ABC-4F0D5164FE4C}"/>
      </w:docPartPr>
      <w:docPartBody>
        <w:p w:rsidR="00CF2009" w:rsidRDefault="008B651F">
          <w:r w:rsidRPr="00936691">
            <w:rPr>
              <w:rStyle w:val="PlaceholderText"/>
            </w:rPr>
            <w:t>[15. Description]</w:t>
          </w:r>
        </w:p>
      </w:docPartBody>
    </w:docPart>
    <w:docPart>
      <w:docPartPr>
        <w:name w:val="42818344C45B4355B646DB8DBFF6A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B4F4C-4F02-456D-B3E2-6FFBACA39C51}"/>
      </w:docPartPr>
      <w:docPartBody>
        <w:p w:rsidR="00CF2009" w:rsidRDefault="008B651F">
          <w:r w:rsidRPr="00936691">
            <w:rPr>
              <w:rStyle w:val="PlaceholderText"/>
            </w:rPr>
            <w:t>[15. Price]</w:t>
          </w:r>
        </w:p>
      </w:docPartBody>
    </w:docPart>
    <w:docPart>
      <w:docPartPr>
        <w:name w:val="85E01272446E41AE87DF989C8206C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3F204-F401-4E0B-AD85-347337080D2D}"/>
      </w:docPartPr>
      <w:docPartBody>
        <w:p w:rsidR="00CF2009" w:rsidRDefault="008B651F">
          <w:r w:rsidRPr="00936691">
            <w:rPr>
              <w:rStyle w:val="PlaceholderText"/>
            </w:rPr>
            <w:t>[15. Quantity]</w:t>
          </w:r>
        </w:p>
      </w:docPartBody>
    </w:docPart>
    <w:docPart>
      <w:docPartPr>
        <w:name w:val="0F038BC3B6D3464B9F6170DF1AFD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B9D25-0449-48ED-9950-D8C3B405D153}"/>
      </w:docPartPr>
      <w:docPartBody>
        <w:p w:rsidR="00CF2009" w:rsidRDefault="008B651F">
          <w:r w:rsidRPr="00936691">
            <w:rPr>
              <w:rStyle w:val="PlaceholderText"/>
            </w:rPr>
            <w:t>[15. Total]</w:t>
          </w:r>
        </w:p>
      </w:docPartBody>
    </w:docPart>
    <w:docPart>
      <w:docPartPr>
        <w:name w:val="9DE6FDE9108D43F4A6A055A15025A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CFB5-0ECB-423E-8CDB-5EA73A1F64AC}"/>
      </w:docPartPr>
      <w:docPartBody>
        <w:p w:rsidR="0087336C" w:rsidRDefault="00751C02" w:rsidP="00751C02">
          <w:pPr>
            <w:pStyle w:val="9DE6FDE9108D43F4A6A055A15025A613"/>
          </w:pPr>
          <w:r w:rsidRPr="006C21C2">
            <w:rPr>
              <w:rStyle w:val="PlaceholderText"/>
            </w:rPr>
            <w:t>[Creation date]</w:t>
          </w:r>
        </w:p>
      </w:docPartBody>
    </w:docPart>
    <w:docPart>
      <w:docPartPr>
        <w:name w:val="2DCEBEA5EF994EC286999BCF68CC9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04832-7F60-4699-886A-EDAF82D7A934}"/>
      </w:docPartPr>
      <w:docPartBody>
        <w:p w:rsidR="0087336C" w:rsidRDefault="00751C02" w:rsidP="00751C02">
          <w:pPr>
            <w:pStyle w:val="2DCEBEA5EF994EC286999BCF68CC9F8D"/>
          </w:pPr>
          <w:r w:rsidRPr="00B735A9">
            <w:rPr>
              <w:rStyle w:val="PlaceholderText"/>
            </w:rPr>
            <w:t>[Offer creation date]</w:t>
          </w:r>
        </w:p>
      </w:docPartBody>
    </w:docPart>
    <w:docPart>
      <w:docPartPr>
        <w:name w:val="B2ED82D276E8456F95AB05F8B0F6B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D50B2-3201-4725-A3BD-234868584778}"/>
      </w:docPartPr>
      <w:docPartBody>
        <w:p w:rsidR="0087336C" w:rsidRDefault="00751C02" w:rsidP="00751C02">
          <w:pPr>
            <w:pStyle w:val="B2ED82D276E8456F95AB05F8B0F6B7C8"/>
          </w:pPr>
          <w:r w:rsidRPr="008A460E">
            <w:rPr>
              <w:rStyle w:val="PlaceholderText"/>
            </w:rPr>
            <w:t>[Approval date]</w:t>
          </w:r>
        </w:p>
      </w:docPartBody>
    </w:docPart>
    <w:docPart>
      <w:docPartPr>
        <w:name w:val="F9D31333FC08456AB8F82FD1C9182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18FB2-D746-4D37-A1A2-EDB18C28CBBF}"/>
      </w:docPartPr>
      <w:docPartBody>
        <w:p w:rsidR="0087336C" w:rsidRDefault="00751C02" w:rsidP="00751C02">
          <w:pPr>
            <w:pStyle w:val="F9D31333FC08456AB8F82FD1C9182A9F"/>
          </w:pPr>
          <w:r w:rsidRPr="00F054EB">
            <w:rPr>
              <w:rStyle w:val="PlaceholderText"/>
            </w:rPr>
            <w:t>[PO sent date]</w:t>
          </w:r>
        </w:p>
      </w:docPartBody>
    </w:docPart>
    <w:docPart>
      <w:docPartPr>
        <w:name w:val="929950A27594419FB9FABB3C3D636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996C7-7D5E-492C-9CC5-982FAABF73C7}"/>
      </w:docPartPr>
      <w:docPartBody>
        <w:p w:rsidR="0087336C" w:rsidRDefault="00751C02" w:rsidP="00751C02">
          <w:pPr>
            <w:pStyle w:val="929950A27594419FB9FABB3C3D636DB5"/>
          </w:pPr>
          <w:r w:rsidRPr="00C47A40">
            <w:rPr>
              <w:rStyle w:val="PlaceholderText"/>
            </w:rPr>
            <w:t>[Finish of the project]</w:t>
          </w:r>
        </w:p>
      </w:docPartBody>
    </w:docPart>
    <w:docPart>
      <w:docPartPr>
        <w:name w:val="A9ACA77294E94F3182E0A425AD2DE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2B908-55B3-425B-818F-5C7317EF3A20}"/>
      </w:docPartPr>
      <w:docPartBody>
        <w:p w:rsidR="0087336C" w:rsidRDefault="00751C02" w:rsidP="00751C02">
          <w:pPr>
            <w:pStyle w:val="A9ACA77294E94F3182E0A425AD2DE56F"/>
          </w:pPr>
          <w:r w:rsidRPr="00A07A44">
            <w:rPr>
              <w:rStyle w:val="PlaceholderText"/>
            </w:rPr>
            <w:t>[Finish of the project (official)]</w:t>
          </w:r>
        </w:p>
      </w:docPartBody>
    </w:docPart>
    <w:docPart>
      <w:docPartPr>
        <w:name w:val="EE72669DE0E14D5C843777144CDEA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3E303-08D0-4E54-A96C-E9FBDD32FC4E}"/>
      </w:docPartPr>
      <w:docPartBody>
        <w:p w:rsidR="0087336C" w:rsidRDefault="00751C02" w:rsidP="00751C02">
          <w:pPr>
            <w:pStyle w:val="EE72669DE0E14D5C843777144CDEA112"/>
          </w:pPr>
          <w:r w:rsidRPr="003C0DAF">
            <w:t>Description</w:t>
          </w:r>
        </w:p>
      </w:docPartBody>
    </w:docPart>
    <w:docPart>
      <w:docPartPr>
        <w:name w:val="461C04A6A43B4296B89DCD59C5DA1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6469A-394B-4297-9112-5818BC46A216}"/>
      </w:docPartPr>
      <w:docPartBody>
        <w:p w:rsidR="0087336C" w:rsidRDefault="00751C02" w:rsidP="00751C02">
          <w:pPr>
            <w:pStyle w:val="461C04A6A43B4296B89DCD59C5DA1A27"/>
          </w:pPr>
          <w:r>
            <w:t>Project Start</w:t>
          </w:r>
        </w:p>
      </w:docPartBody>
    </w:docPart>
    <w:docPart>
      <w:docPartPr>
        <w:name w:val="C18A2596710144AD928A084B4B9D4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23127-AEBA-4A39-A10C-9B3AF0298B27}"/>
      </w:docPartPr>
      <w:docPartBody>
        <w:p w:rsidR="0087336C" w:rsidRDefault="00751C02" w:rsidP="00751C02">
          <w:pPr>
            <w:pStyle w:val="C18A2596710144AD928A084B4B9D47E8"/>
          </w:pPr>
          <w:r w:rsidRPr="001673C9">
            <w:rPr>
              <w:rStyle w:val="PlaceholderText"/>
            </w:rPr>
            <w:t>[Creation date]</w:t>
          </w:r>
        </w:p>
      </w:docPartBody>
    </w:docPart>
    <w:docPart>
      <w:docPartPr>
        <w:name w:val="187A5EA3E1CC4E359B675BC242F9E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5F63E-4ED9-4576-AF04-86F445A978B9}"/>
      </w:docPartPr>
      <w:docPartBody>
        <w:p w:rsidR="0087336C" w:rsidRDefault="00751C02" w:rsidP="00751C02">
          <w:pPr>
            <w:pStyle w:val="187A5EA3E1CC4E359B675BC242F9E434"/>
          </w:pPr>
          <w:r w:rsidRPr="00257C6A">
            <w:rPr>
              <w:rStyle w:val="PlaceholderText"/>
            </w:rPr>
            <w:t>[Offer creation date]</w:t>
          </w:r>
        </w:p>
      </w:docPartBody>
    </w:docPart>
    <w:docPart>
      <w:docPartPr>
        <w:name w:val="4ED9F7E426E142CFA2A1998361A19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1F717-B64A-48F0-9517-6AB34BE5FD6F}"/>
      </w:docPartPr>
      <w:docPartBody>
        <w:p w:rsidR="0087336C" w:rsidRDefault="00751C02" w:rsidP="00751C02">
          <w:pPr>
            <w:pStyle w:val="4ED9F7E426E142CFA2A1998361A197AB"/>
          </w:pPr>
          <w:r w:rsidRPr="008A460E">
            <w:rPr>
              <w:rStyle w:val="PlaceholderText"/>
            </w:rPr>
            <w:t>[Approval date]</w:t>
          </w:r>
        </w:p>
      </w:docPartBody>
    </w:docPart>
    <w:docPart>
      <w:docPartPr>
        <w:name w:val="35E9E2BD217D4849A256C2F5D59F2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6CBCA-99B3-45DD-BEDC-00022BD4390C}"/>
      </w:docPartPr>
      <w:docPartBody>
        <w:p w:rsidR="0087336C" w:rsidRDefault="00751C02" w:rsidP="00751C02">
          <w:pPr>
            <w:pStyle w:val="35E9E2BD217D4849A256C2F5D59F299E"/>
          </w:pPr>
          <w:r w:rsidRPr="00D95A07">
            <w:rPr>
              <w:rStyle w:val="PlaceholderText"/>
            </w:rPr>
            <w:t>[PO Sent Date estimated]</w:t>
          </w:r>
        </w:p>
      </w:docPartBody>
    </w:docPart>
    <w:docPart>
      <w:docPartPr>
        <w:name w:val="8A84B82A062D4EE9942CEF181DDC6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86CEA-2457-4804-85EA-EF350BE9CF3E}"/>
      </w:docPartPr>
      <w:docPartBody>
        <w:p w:rsidR="0087336C" w:rsidRDefault="00751C02" w:rsidP="00751C02">
          <w:pPr>
            <w:pStyle w:val="8A84B82A062D4EE9942CEF181DDC65F9"/>
          </w:pPr>
          <w:r w:rsidRPr="00F054EB">
            <w:rPr>
              <w:rStyle w:val="PlaceholderText"/>
            </w:rPr>
            <w:t>[PO sent date]</w:t>
          </w:r>
        </w:p>
      </w:docPartBody>
    </w:docPart>
    <w:docPart>
      <w:docPartPr>
        <w:name w:val="3A365A28D2A94520A3F7178BB2EEE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AB712-184D-4289-9189-DBFA0E6BBC2B}"/>
      </w:docPartPr>
      <w:docPartBody>
        <w:p w:rsidR="0087336C" w:rsidRDefault="00751C02" w:rsidP="00751C02">
          <w:pPr>
            <w:pStyle w:val="3A365A28D2A94520A3F7178BB2EEED72"/>
          </w:pPr>
          <w:r w:rsidRPr="00467376">
            <w:rPr>
              <w:rStyle w:val="PlaceholderText"/>
            </w:rPr>
            <w:t>[Machinig And Qualification Time]</w:t>
          </w:r>
        </w:p>
      </w:docPartBody>
    </w:docPart>
    <w:docPart>
      <w:docPartPr>
        <w:name w:val="C4D2705FB710466BAABDA0D41E8B3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726A7-2B56-4ECA-8A46-865B18D85039}"/>
      </w:docPartPr>
      <w:docPartBody>
        <w:p w:rsidR="0087336C" w:rsidRDefault="00751C02" w:rsidP="00751C02">
          <w:pPr>
            <w:pStyle w:val="C4D2705FB710466BAABDA0D41E8B3CC1"/>
          </w:pPr>
          <w:r w:rsidRPr="00BB3AD7">
            <w:rPr>
              <w:rStyle w:val="PlaceholderText"/>
            </w:rPr>
            <w:t>[Machining lead time]</w:t>
          </w:r>
        </w:p>
      </w:docPartBody>
    </w:docPart>
    <w:docPart>
      <w:docPartPr>
        <w:name w:val="B1A1B48138F9444EA9EF3775FF43D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AA796-4D2E-43DD-9821-5429EE32FEB4}"/>
      </w:docPartPr>
      <w:docPartBody>
        <w:p w:rsidR="0087336C" w:rsidRDefault="00751C02" w:rsidP="00751C02">
          <w:pPr>
            <w:pStyle w:val="B1A1B48138F9444EA9EF3775FF43DDCD"/>
          </w:pPr>
          <w:r w:rsidRPr="00257C6A">
            <w:rPr>
              <w:rStyle w:val="PlaceholderText"/>
            </w:rPr>
            <w:t>[Lead time for qualification]</w:t>
          </w:r>
        </w:p>
      </w:docPartBody>
    </w:docPart>
    <w:docPart>
      <w:docPartPr>
        <w:name w:val="0F56083A464F46FB8A7EDE91B1A9F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FF9A4-0719-4F14-BB9D-7CB4F89E365F}"/>
      </w:docPartPr>
      <w:docPartBody>
        <w:p w:rsidR="0087336C" w:rsidRDefault="00751C02" w:rsidP="00751C02">
          <w:pPr>
            <w:pStyle w:val="0F56083A464F46FB8A7EDE91B1A9F716"/>
          </w:pPr>
          <w:r w:rsidRPr="008020B4">
            <w:rPr>
              <w:rStyle w:val="PlaceholderText"/>
            </w:rPr>
            <w:t>[Machining stage done]</w:t>
          </w:r>
        </w:p>
      </w:docPartBody>
    </w:docPart>
    <w:docPart>
      <w:docPartPr>
        <w:name w:val="6F17104502E04ABB93B22FDC0638D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76CA1-24B2-4908-9436-43BE8B0C35BB}"/>
      </w:docPartPr>
      <w:docPartBody>
        <w:p w:rsidR="0087336C" w:rsidRDefault="00751C02" w:rsidP="00751C02">
          <w:pPr>
            <w:pStyle w:val="6F17104502E04ABB93B22FDC0638D977"/>
          </w:pPr>
          <w:r w:rsidRPr="00C47A40">
            <w:rPr>
              <w:rStyle w:val="PlaceholderText"/>
            </w:rPr>
            <w:t>[Finish of the project]</w:t>
          </w:r>
        </w:p>
      </w:docPartBody>
    </w:docPart>
    <w:docPart>
      <w:docPartPr>
        <w:name w:val="720FA7FEA85440C98CB53CB45977F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A605F-B5A8-4A9A-AB4D-87B261B53FA6}"/>
      </w:docPartPr>
      <w:docPartBody>
        <w:p w:rsidR="0087336C" w:rsidRDefault="00751C02" w:rsidP="00751C02">
          <w:pPr>
            <w:pStyle w:val="720FA7FEA85440C98CB53CB45977F745"/>
          </w:pPr>
          <w:r w:rsidRPr="00467376">
            <w:rPr>
              <w:rStyle w:val="PlaceholderText"/>
            </w:rPr>
            <w:t>[Machinig And Qualification Time]</w:t>
          </w:r>
        </w:p>
      </w:docPartBody>
    </w:docPart>
    <w:docPart>
      <w:docPartPr>
        <w:name w:val="E70EE08B2B1C40AEB601E7450C18F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CB946-C8AC-4C30-BA03-AD335FF4B8FC}"/>
      </w:docPartPr>
      <w:docPartBody>
        <w:p w:rsidR="0087336C" w:rsidRDefault="00751C02" w:rsidP="00751C02">
          <w:pPr>
            <w:pStyle w:val="E70EE08B2B1C40AEB601E7450C18F5D9"/>
          </w:pPr>
          <w:r w:rsidRPr="00BB3AD7">
            <w:rPr>
              <w:rStyle w:val="PlaceholderText"/>
            </w:rPr>
            <w:t>[Machining lead time]</w:t>
          </w:r>
        </w:p>
      </w:docPartBody>
    </w:docPart>
    <w:docPart>
      <w:docPartPr>
        <w:name w:val="72038D8E504C45B699BC96FBF8339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DD261-F3D6-40D6-96AD-792C7005A712}"/>
      </w:docPartPr>
      <w:docPartBody>
        <w:p w:rsidR="0087336C" w:rsidRDefault="00751C02" w:rsidP="00751C02">
          <w:pPr>
            <w:pStyle w:val="72038D8E504C45B699BC96FBF8339C20"/>
          </w:pPr>
          <w:r w:rsidRPr="00257C6A">
            <w:rPr>
              <w:rStyle w:val="PlaceholderText"/>
            </w:rPr>
            <w:t>[Lead time for qualification]</w:t>
          </w:r>
        </w:p>
      </w:docPartBody>
    </w:docPart>
    <w:docPart>
      <w:docPartPr>
        <w:name w:val="CD8BC36CB0C8453D990BF67D8247E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ECB85-BDB4-46C7-BF51-15C23D53131A}"/>
      </w:docPartPr>
      <w:docPartBody>
        <w:p w:rsidR="0087336C" w:rsidRDefault="00751C02" w:rsidP="00751C02">
          <w:pPr>
            <w:pStyle w:val="CD8BC36CB0C8453D990BF67D8247E37B"/>
          </w:pPr>
          <w:r w:rsidRPr="00F054EB">
            <w:rPr>
              <w:rStyle w:val="PlaceholderText"/>
            </w:rPr>
            <w:t>[Finish of machining stage and start qualification official]</w:t>
          </w:r>
        </w:p>
      </w:docPartBody>
    </w:docPart>
    <w:docPart>
      <w:docPartPr>
        <w:name w:val="080CF164A4BF4205AD40487C3C631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098FB-4BB4-428D-80C6-3D8149A88C81}"/>
      </w:docPartPr>
      <w:docPartBody>
        <w:p w:rsidR="0087336C" w:rsidRDefault="00751C02" w:rsidP="00751C02">
          <w:pPr>
            <w:pStyle w:val="080CF164A4BF4205AD40487C3C631CE4"/>
          </w:pPr>
          <w:r w:rsidRPr="00A07A44">
            <w:rPr>
              <w:rStyle w:val="PlaceholderText"/>
            </w:rPr>
            <w:t>[Finish of the project (official)]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Neue Heav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71"/>
    <w:rsid w:val="00002D0C"/>
    <w:rsid w:val="000061DF"/>
    <w:rsid w:val="00066469"/>
    <w:rsid w:val="000722B3"/>
    <w:rsid w:val="0007550D"/>
    <w:rsid w:val="000945BF"/>
    <w:rsid w:val="000B653B"/>
    <w:rsid w:val="001479AB"/>
    <w:rsid w:val="00160B7B"/>
    <w:rsid w:val="00163C3A"/>
    <w:rsid w:val="001A4AAD"/>
    <w:rsid w:val="001C3FEE"/>
    <w:rsid w:val="00260B00"/>
    <w:rsid w:val="00272393"/>
    <w:rsid w:val="002937F8"/>
    <w:rsid w:val="002D63A1"/>
    <w:rsid w:val="003232AD"/>
    <w:rsid w:val="00324CA7"/>
    <w:rsid w:val="00395847"/>
    <w:rsid w:val="003E2FA1"/>
    <w:rsid w:val="003F179C"/>
    <w:rsid w:val="00404CD6"/>
    <w:rsid w:val="00437583"/>
    <w:rsid w:val="004B49FF"/>
    <w:rsid w:val="004F0FF7"/>
    <w:rsid w:val="00531F77"/>
    <w:rsid w:val="005755B0"/>
    <w:rsid w:val="0058484B"/>
    <w:rsid w:val="00592187"/>
    <w:rsid w:val="005A58E6"/>
    <w:rsid w:val="005C65BA"/>
    <w:rsid w:val="005D3E88"/>
    <w:rsid w:val="005D4C1D"/>
    <w:rsid w:val="00605683"/>
    <w:rsid w:val="00617080"/>
    <w:rsid w:val="00621592"/>
    <w:rsid w:val="006402F4"/>
    <w:rsid w:val="00650188"/>
    <w:rsid w:val="006865DC"/>
    <w:rsid w:val="006E4171"/>
    <w:rsid w:val="0072470F"/>
    <w:rsid w:val="0073198D"/>
    <w:rsid w:val="007514EF"/>
    <w:rsid w:val="00751C02"/>
    <w:rsid w:val="007A6B08"/>
    <w:rsid w:val="007C39DE"/>
    <w:rsid w:val="00820FA0"/>
    <w:rsid w:val="0087336C"/>
    <w:rsid w:val="008977F0"/>
    <w:rsid w:val="008B651F"/>
    <w:rsid w:val="008C4003"/>
    <w:rsid w:val="008E7A3B"/>
    <w:rsid w:val="0091468C"/>
    <w:rsid w:val="00A060F7"/>
    <w:rsid w:val="00A10AB0"/>
    <w:rsid w:val="00A2402D"/>
    <w:rsid w:val="00A30D28"/>
    <w:rsid w:val="00A37B39"/>
    <w:rsid w:val="00A85454"/>
    <w:rsid w:val="00A91CC9"/>
    <w:rsid w:val="00A92523"/>
    <w:rsid w:val="00A94F16"/>
    <w:rsid w:val="00B4250A"/>
    <w:rsid w:val="00B54BFA"/>
    <w:rsid w:val="00C120FD"/>
    <w:rsid w:val="00C20C47"/>
    <w:rsid w:val="00CE455C"/>
    <w:rsid w:val="00CF2009"/>
    <w:rsid w:val="00D115A8"/>
    <w:rsid w:val="00D963D6"/>
    <w:rsid w:val="00E17BB7"/>
    <w:rsid w:val="00E20C39"/>
    <w:rsid w:val="00E738BF"/>
    <w:rsid w:val="00E83ADD"/>
    <w:rsid w:val="00ED5EF6"/>
    <w:rsid w:val="00EE2FD7"/>
    <w:rsid w:val="00F20B1F"/>
    <w:rsid w:val="00F4591B"/>
    <w:rsid w:val="00F54400"/>
    <w:rsid w:val="00F64125"/>
    <w:rsid w:val="00F7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6E4171"/>
    <w:pPr>
      <w:keepNext/>
      <w:spacing w:before="200" w:after="0" w:line="276" w:lineRule="auto"/>
      <w:outlineLvl w:val="1"/>
    </w:pPr>
    <w:rPr>
      <w:rFonts w:asciiTheme="majorHAnsi" w:hAnsiTheme="majorHAnsi" w:cs="Times New Roman (Body CS)"/>
      <w:color w:val="156082" w:themeColor="accent1"/>
      <w:spacing w:val="15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171"/>
    <w:rPr>
      <w:rFonts w:asciiTheme="majorHAnsi" w:hAnsiTheme="majorHAnsi" w:cs="Times New Roman (Body CS)"/>
      <w:color w:val="156082" w:themeColor="accent1"/>
      <w:spacing w:val="15"/>
      <w:lang w:eastAsia="ja-JP"/>
    </w:rPr>
  </w:style>
  <w:style w:type="paragraph" w:customStyle="1" w:styleId="11E3808215C64A8BA2CC0E8BC944F64E">
    <w:name w:val="11E3808215C64A8BA2CC0E8BC944F64E"/>
  </w:style>
  <w:style w:type="paragraph" w:customStyle="1" w:styleId="EAB19DC254C549BBBC14602674624577">
    <w:name w:val="EAB19DC254C549BBBC14602674624577"/>
  </w:style>
  <w:style w:type="paragraph" w:customStyle="1" w:styleId="0909F147FC50450CB451ADD4F7058FC4">
    <w:name w:val="0909F147FC50450CB451ADD4F7058FC4"/>
  </w:style>
  <w:style w:type="paragraph" w:customStyle="1" w:styleId="5BAAE9835B50452E8A14BB2B1FADCA16">
    <w:name w:val="5BAAE9835B50452E8A14BB2B1FADCA16"/>
  </w:style>
  <w:style w:type="paragraph" w:customStyle="1" w:styleId="0026E1615268483DA2398BA5C79F8FDF">
    <w:name w:val="0026E1615268483DA2398BA5C79F8FDF"/>
  </w:style>
  <w:style w:type="character" w:styleId="Strong">
    <w:name w:val="Strong"/>
    <w:uiPriority w:val="22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51C02"/>
    <w:rPr>
      <w:color w:val="595959" w:themeColor="text1" w:themeTint="A6"/>
    </w:rPr>
  </w:style>
  <w:style w:type="paragraph" w:customStyle="1" w:styleId="B50602A0C0BA49C7B2AC2642617B84B7">
    <w:name w:val="B50602A0C0BA49C7B2AC2642617B84B7"/>
    <w:rsid w:val="00F74D3A"/>
  </w:style>
  <w:style w:type="paragraph" w:customStyle="1" w:styleId="39CDEAA0DC454CE6ADC72F9497A73920">
    <w:name w:val="39CDEAA0DC454CE6ADC72F9497A73920"/>
    <w:rsid w:val="00F74D3A"/>
  </w:style>
  <w:style w:type="paragraph" w:customStyle="1" w:styleId="1735024024574FE08F1A2751CFBD1CED">
    <w:name w:val="1735024024574FE08F1A2751CFBD1CED"/>
    <w:rsid w:val="00F74D3A"/>
  </w:style>
  <w:style w:type="paragraph" w:customStyle="1" w:styleId="396745F42C804961B67C25314DF84E0A">
    <w:name w:val="396745F42C804961B67C25314DF84E0A"/>
    <w:rsid w:val="00F74D3A"/>
  </w:style>
  <w:style w:type="paragraph" w:customStyle="1" w:styleId="4734CAA56913402F996F969479E349E4">
    <w:name w:val="4734CAA56913402F996F969479E349E4"/>
    <w:rsid w:val="00F74D3A"/>
  </w:style>
  <w:style w:type="paragraph" w:customStyle="1" w:styleId="01B3A3E4D7C64C33B17F690D47E72A03">
    <w:name w:val="01B3A3E4D7C64C33B17F690D47E72A03"/>
    <w:rsid w:val="00F74D3A"/>
  </w:style>
  <w:style w:type="paragraph" w:customStyle="1" w:styleId="C9F72817B512408F88B49BFBB21089B7">
    <w:name w:val="C9F72817B512408F88B49BFBB21089B7"/>
    <w:rsid w:val="00F74D3A"/>
  </w:style>
  <w:style w:type="paragraph" w:customStyle="1" w:styleId="0109C7FC61AB40389247BC6209465A33">
    <w:name w:val="0109C7FC61AB40389247BC6209465A33"/>
    <w:rsid w:val="00F74D3A"/>
  </w:style>
  <w:style w:type="paragraph" w:customStyle="1" w:styleId="CCE832B5FD9A41AE9F937B0FF42A6E1D">
    <w:name w:val="CCE832B5FD9A41AE9F937B0FF42A6E1D"/>
    <w:rsid w:val="00F74D3A"/>
  </w:style>
  <w:style w:type="paragraph" w:customStyle="1" w:styleId="D8F81C58314D4FB4B73A11416370E44A">
    <w:name w:val="D8F81C58314D4FB4B73A11416370E44A"/>
    <w:rsid w:val="00F74D3A"/>
  </w:style>
  <w:style w:type="paragraph" w:customStyle="1" w:styleId="38C6BEF2BB534752A1BC4A5B43375656">
    <w:name w:val="38C6BEF2BB534752A1BC4A5B43375656"/>
    <w:rsid w:val="00F74D3A"/>
  </w:style>
  <w:style w:type="paragraph" w:customStyle="1" w:styleId="015FA774F3C54672B50FE5828267949C">
    <w:name w:val="015FA774F3C54672B50FE5828267949C"/>
    <w:rsid w:val="00F74D3A"/>
  </w:style>
  <w:style w:type="paragraph" w:customStyle="1" w:styleId="4EB9A993E0BE4F7093B0334273753A6E">
    <w:name w:val="4EB9A993E0BE4F7093B0334273753A6E"/>
    <w:rsid w:val="00F74D3A"/>
  </w:style>
  <w:style w:type="paragraph" w:customStyle="1" w:styleId="C0E9F8CA89EE4F2B86B82DBF10E2350C">
    <w:name w:val="C0E9F8CA89EE4F2B86B82DBF10E2350C"/>
    <w:rsid w:val="00F74D3A"/>
  </w:style>
  <w:style w:type="paragraph" w:customStyle="1" w:styleId="0BDF87027E66430F9C68BD503CFD8170">
    <w:name w:val="0BDF87027E66430F9C68BD503CFD8170"/>
    <w:rsid w:val="00F74D3A"/>
  </w:style>
  <w:style w:type="paragraph" w:customStyle="1" w:styleId="324C2ACCF3D54E22A39ADA267D006D37">
    <w:name w:val="324C2ACCF3D54E22A39ADA267D006D37"/>
    <w:rsid w:val="00F74D3A"/>
  </w:style>
  <w:style w:type="paragraph" w:customStyle="1" w:styleId="88C3882375154415B36C113250E02F75">
    <w:name w:val="88C3882375154415B36C113250E02F75"/>
    <w:rsid w:val="00F74D3A"/>
  </w:style>
  <w:style w:type="paragraph" w:customStyle="1" w:styleId="F58C921639ED4BAEA499461F48754D10">
    <w:name w:val="F58C921639ED4BAEA499461F48754D10"/>
    <w:rsid w:val="00F74D3A"/>
  </w:style>
  <w:style w:type="paragraph" w:customStyle="1" w:styleId="18BD7708D65E4C73B330B5F8304F4CFD">
    <w:name w:val="18BD7708D65E4C73B330B5F8304F4CFD"/>
    <w:rsid w:val="00F74D3A"/>
  </w:style>
  <w:style w:type="paragraph" w:customStyle="1" w:styleId="2190A88E447945B8A2223C5926646DAB">
    <w:name w:val="2190A88E447945B8A2223C5926646DAB"/>
    <w:rsid w:val="00F74D3A"/>
  </w:style>
  <w:style w:type="paragraph" w:customStyle="1" w:styleId="F97EDBDE213942BFA2968451AFAB831A">
    <w:name w:val="F97EDBDE213942BFA2968451AFAB831A"/>
    <w:rsid w:val="00F74D3A"/>
  </w:style>
  <w:style w:type="paragraph" w:customStyle="1" w:styleId="8075CDAECC264195869E594EA2ACA20F">
    <w:name w:val="8075CDAECC264195869E594EA2ACA20F"/>
    <w:rsid w:val="00F74D3A"/>
  </w:style>
  <w:style w:type="paragraph" w:customStyle="1" w:styleId="27F5FD9B944F4EBE91250DF339D9B8A0">
    <w:name w:val="27F5FD9B944F4EBE91250DF339D9B8A0"/>
    <w:rsid w:val="00F74D3A"/>
  </w:style>
  <w:style w:type="paragraph" w:customStyle="1" w:styleId="26BA212B741B470DA8635284F9F05CBE">
    <w:name w:val="26BA212B741B470DA8635284F9F05CBE"/>
    <w:rsid w:val="00F74D3A"/>
  </w:style>
  <w:style w:type="paragraph" w:customStyle="1" w:styleId="80C487BC53FB4862829216A3A05289AD">
    <w:name w:val="80C487BC53FB4862829216A3A05289AD"/>
    <w:rsid w:val="00F74D3A"/>
  </w:style>
  <w:style w:type="paragraph" w:customStyle="1" w:styleId="60F02EBD5E114AF18067CBD81836EB0E">
    <w:name w:val="60F02EBD5E114AF18067CBD81836EB0E"/>
    <w:rsid w:val="00F74D3A"/>
  </w:style>
  <w:style w:type="paragraph" w:customStyle="1" w:styleId="5DC91075F83E4B149684D9DCEF4F2650">
    <w:name w:val="5DC91075F83E4B149684D9DCEF4F2650"/>
    <w:rsid w:val="00F74D3A"/>
  </w:style>
  <w:style w:type="paragraph" w:customStyle="1" w:styleId="9AB802659A5F4DD48BE15BF42F320404">
    <w:name w:val="9AB802659A5F4DD48BE15BF42F320404"/>
    <w:rsid w:val="00F74D3A"/>
  </w:style>
  <w:style w:type="paragraph" w:customStyle="1" w:styleId="EF02E0FE463E4313805D76CE91ABA842">
    <w:name w:val="EF02E0FE463E4313805D76CE91ABA842"/>
    <w:rsid w:val="00F74D3A"/>
  </w:style>
  <w:style w:type="paragraph" w:customStyle="1" w:styleId="FC26CF5078EB4C51B5BC73D61603E6A1">
    <w:name w:val="FC26CF5078EB4C51B5BC73D61603E6A1"/>
    <w:rsid w:val="00F74D3A"/>
  </w:style>
  <w:style w:type="paragraph" w:customStyle="1" w:styleId="E5531AE8B1074D70875D36E179D20D88">
    <w:name w:val="E5531AE8B1074D70875D36E179D20D88"/>
    <w:rsid w:val="00F74D3A"/>
  </w:style>
  <w:style w:type="paragraph" w:customStyle="1" w:styleId="9A81B34B644940E3BDD5C6DCAC10A868">
    <w:name w:val="9A81B34B644940E3BDD5C6DCAC10A868"/>
    <w:rsid w:val="00260B00"/>
  </w:style>
  <w:style w:type="paragraph" w:customStyle="1" w:styleId="0995DA44D1444268B9B6488B54638C9C">
    <w:name w:val="0995DA44D1444268B9B6488B54638C9C"/>
    <w:rsid w:val="00F54400"/>
  </w:style>
  <w:style w:type="paragraph" w:customStyle="1" w:styleId="0932EB4A6B414089B34245FA90EE58C6">
    <w:name w:val="0932EB4A6B414089B34245FA90EE58C6"/>
    <w:rsid w:val="00002D0C"/>
  </w:style>
  <w:style w:type="paragraph" w:customStyle="1" w:styleId="A477635142B6403B8C41143A951E4DFB">
    <w:name w:val="A477635142B6403B8C41143A951E4DFB"/>
    <w:rsid w:val="00002D0C"/>
  </w:style>
  <w:style w:type="paragraph" w:customStyle="1" w:styleId="78EE87D914C64C53B1ADF51672B5B1F6">
    <w:name w:val="78EE87D914C64C53B1ADF51672B5B1F6"/>
    <w:rsid w:val="00002D0C"/>
  </w:style>
  <w:style w:type="paragraph" w:customStyle="1" w:styleId="45FE13B59D774CEFAF044FC480B2444D">
    <w:name w:val="45FE13B59D774CEFAF044FC480B2444D"/>
    <w:rsid w:val="00002D0C"/>
  </w:style>
  <w:style w:type="paragraph" w:customStyle="1" w:styleId="29454424A7FC4308AADAD8B76C6C70AC">
    <w:name w:val="29454424A7FC4308AADAD8B76C6C70AC"/>
    <w:rsid w:val="00002D0C"/>
  </w:style>
  <w:style w:type="paragraph" w:customStyle="1" w:styleId="13172BD60B324FC7BEF0B3394BD184F9">
    <w:name w:val="13172BD60B324FC7BEF0B3394BD184F9"/>
    <w:rsid w:val="00002D0C"/>
  </w:style>
  <w:style w:type="paragraph" w:customStyle="1" w:styleId="A678C50E2A2D40108B7535DACF5635C0">
    <w:name w:val="A678C50E2A2D40108B7535DACF5635C0"/>
    <w:rsid w:val="00002D0C"/>
  </w:style>
  <w:style w:type="paragraph" w:customStyle="1" w:styleId="F53BA8108FAA4553B7575EAD2B28D607">
    <w:name w:val="F53BA8108FAA4553B7575EAD2B28D607"/>
    <w:rsid w:val="00002D0C"/>
  </w:style>
  <w:style w:type="paragraph" w:customStyle="1" w:styleId="256680F7E2034FC4B151EF7024249C73">
    <w:name w:val="256680F7E2034FC4B151EF7024249C73"/>
    <w:rsid w:val="00002D0C"/>
  </w:style>
  <w:style w:type="paragraph" w:customStyle="1" w:styleId="359854D56A7C4B4690E9E81B7D664915">
    <w:name w:val="359854D56A7C4B4690E9E81B7D664915"/>
    <w:rsid w:val="00002D0C"/>
  </w:style>
  <w:style w:type="paragraph" w:customStyle="1" w:styleId="E76741F53B134A31BA3A72750CF594EF">
    <w:name w:val="E76741F53B134A31BA3A72750CF594EF"/>
    <w:rsid w:val="00002D0C"/>
  </w:style>
  <w:style w:type="paragraph" w:customStyle="1" w:styleId="9DE6FDE9108D43F4A6A055A15025A613">
    <w:name w:val="9DE6FDE9108D43F4A6A055A15025A613"/>
    <w:rsid w:val="00751C02"/>
  </w:style>
  <w:style w:type="paragraph" w:customStyle="1" w:styleId="2DCEBEA5EF994EC286999BCF68CC9F8D">
    <w:name w:val="2DCEBEA5EF994EC286999BCF68CC9F8D"/>
    <w:rsid w:val="00751C02"/>
  </w:style>
  <w:style w:type="paragraph" w:customStyle="1" w:styleId="B2ED82D276E8456F95AB05F8B0F6B7C8">
    <w:name w:val="B2ED82D276E8456F95AB05F8B0F6B7C8"/>
    <w:rsid w:val="00751C02"/>
  </w:style>
  <w:style w:type="paragraph" w:customStyle="1" w:styleId="F9D31333FC08456AB8F82FD1C9182A9F">
    <w:name w:val="F9D31333FC08456AB8F82FD1C9182A9F"/>
    <w:rsid w:val="00751C02"/>
  </w:style>
  <w:style w:type="paragraph" w:customStyle="1" w:styleId="929950A27594419FB9FABB3C3D636DB5">
    <w:name w:val="929950A27594419FB9FABB3C3D636DB5"/>
    <w:rsid w:val="00751C02"/>
  </w:style>
  <w:style w:type="paragraph" w:customStyle="1" w:styleId="A9ACA77294E94F3182E0A425AD2DE56F">
    <w:name w:val="A9ACA77294E94F3182E0A425AD2DE56F"/>
    <w:rsid w:val="00751C02"/>
  </w:style>
  <w:style w:type="paragraph" w:customStyle="1" w:styleId="D6A716D18FFF44B8ACFDE434D4394695">
    <w:name w:val="D6A716D18FFF44B8ACFDE434D4394695"/>
    <w:rsid w:val="00751C02"/>
  </w:style>
  <w:style w:type="paragraph" w:customStyle="1" w:styleId="1B60D210E135478BBB3CFE66ECD7A476">
    <w:name w:val="1B60D210E135478BBB3CFE66ECD7A476"/>
    <w:rsid w:val="00751C02"/>
  </w:style>
  <w:style w:type="paragraph" w:customStyle="1" w:styleId="22C99C9F6AFB4A17A0769F0D840420CE">
    <w:name w:val="22C99C9F6AFB4A17A0769F0D840420CE"/>
    <w:rsid w:val="00751C02"/>
  </w:style>
  <w:style w:type="paragraph" w:customStyle="1" w:styleId="5A309C21F7364748BFA97C8F381A0A02">
    <w:name w:val="5A309C21F7364748BFA97C8F381A0A02"/>
    <w:rsid w:val="00751C02"/>
  </w:style>
  <w:style w:type="paragraph" w:customStyle="1" w:styleId="CAD3B3897F42402F9ABE1DE3C2030533">
    <w:name w:val="CAD3B3897F42402F9ABE1DE3C2030533"/>
    <w:rsid w:val="00751C02"/>
  </w:style>
  <w:style w:type="paragraph" w:customStyle="1" w:styleId="AE0887BB53314D768613B7519E0CF89A">
    <w:name w:val="AE0887BB53314D768613B7519E0CF89A"/>
    <w:rsid w:val="00751C02"/>
  </w:style>
  <w:style w:type="paragraph" w:customStyle="1" w:styleId="B2E8056730E84F4A97D082449EEB7E3F">
    <w:name w:val="B2E8056730E84F4A97D082449EEB7E3F"/>
    <w:rsid w:val="00751C02"/>
  </w:style>
  <w:style w:type="paragraph" w:customStyle="1" w:styleId="B98329AB0A994CC2ADE7A96BC6DC9C30">
    <w:name w:val="B98329AB0A994CC2ADE7A96BC6DC9C30"/>
    <w:rsid w:val="00751C02"/>
  </w:style>
  <w:style w:type="paragraph" w:customStyle="1" w:styleId="CED09C5AD76F43EFBD3077F6408B32AB">
    <w:name w:val="CED09C5AD76F43EFBD3077F6408B32AB"/>
    <w:rsid w:val="00751C02"/>
  </w:style>
  <w:style w:type="paragraph" w:customStyle="1" w:styleId="63366F2E59484EAEAD881F3A55E070B3">
    <w:name w:val="63366F2E59484EAEAD881F3A55E070B3"/>
    <w:rsid w:val="00751C02"/>
  </w:style>
  <w:style w:type="paragraph" w:customStyle="1" w:styleId="3F2F5A9C2C4B4C0696E048DB23B49DFA">
    <w:name w:val="3F2F5A9C2C4B4C0696E048DB23B49DFA"/>
    <w:rsid w:val="00751C02"/>
  </w:style>
  <w:style w:type="paragraph" w:customStyle="1" w:styleId="846A6378BC01471C8EF2696D349C53F9">
    <w:name w:val="846A6378BC01471C8EF2696D349C53F9"/>
    <w:rsid w:val="00751C02"/>
  </w:style>
  <w:style w:type="paragraph" w:customStyle="1" w:styleId="8BB800FDFA3B491682CC5D11FFF3F9B8">
    <w:name w:val="8BB800FDFA3B491682CC5D11FFF3F9B8"/>
    <w:rsid w:val="00751C02"/>
  </w:style>
  <w:style w:type="paragraph" w:customStyle="1" w:styleId="97FB549029B9458AB94A6CB1D2CE74C1">
    <w:name w:val="97FB549029B9458AB94A6CB1D2CE74C1"/>
    <w:rsid w:val="00751C02"/>
  </w:style>
  <w:style w:type="paragraph" w:customStyle="1" w:styleId="9E630755877C4A558660A6E57C646FA1">
    <w:name w:val="9E630755877C4A558660A6E57C646FA1"/>
    <w:rsid w:val="00751C02"/>
  </w:style>
  <w:style w:type="paragraph" w:customStyle="1" w:styleId="361DB0ADCB6B4B209FA49E9A0280F322">
    <w:name w:val="361DB0ADCB6B4B209FA49E9A0280F322"/>
    <w:rsid w:val="00751C02"/>
  </w:style>
  <w:style w:type="paragraph" w:customStyle="1" w:styleId="E777C2C0E6F54BB290774572F9ACEED1">
    <w:name w:val="E777C2C0E6F54BB290774572F9ACEED1"/>
    <w:rsid w:val="00751C02"/>
  </w:style>
  <w:style w:type="paragraph" w:customStyle="1" w:styleId="EE72669DE0E14D5C843777144CDEA112">
    <w:name w:val="EE72669DE0E14D5C843777144CDEA112"/>
    <w:rsid w:val="00751C02"/>
  </w:style>
  <w:style w:type="paragraph" w:customStyle="1" w:styleId="461C04A6A43B4296B89DCD59C5DA1A27">
    <w:name w:val="461C04A6A43B4296B89DCD59C5DA1A27"/>
    <w:rsid w:val="00751C02"/>
  </w:style>
  <w:style w:type="paragraph" w:customStyle="1" w:styleId="C18A2596710144AD928A084B4B9D47E8">
    <w:name w:val="C18A2596710144AD928A084B4B9D47E8"/>
    <w:rsid w:val="00751C02"/>
  </w:style>
  <w:style w:type="paragraph" w:customStyle="1" w:styleId="187A5EA3E1CC4E359B675BC242F9E434">
    <w:name w:val="187A5EA3E1CC4E359B675BC242F9E434"/>
    <w:rsid w:val="00751C02"/>
  </w:style>
  <w:style w:type="paragraph" w:customStyle="1" w:styleId="4ED9F7E426E142CFA2A1998361A197AB">
    <w:name w:val="4ED9F7E426E142CFA2A1998361A197AB"/>
    <w:rsid w:val="00751C02"/>
  </w:style>
  <w:style w:type="paragraph" w:customStyle="1" w:styleId="35E9E2BD217D4849A256C2F5D59F299E">
    <w:name w:val="35E9E2BD217D4849A256C2F5D59F299E"/>
    <w:rsid w:val="00751C02"/>
  </w:style>
  <w:style w:type="paragraph" w:customStyle="1" w:styleId="8A84B82A062D4EE9942CEF181DDC65F9">
    <w:name w:val="8A84B82A062D4EE9942CEF181DDC65F9"/>
    <w:rsid w:val="00751C02"/>
  </w:style>
  <w:style w:type="paragraph" w:customStyle="1" w:styleId="3A365A28D2A94520A3F7178BB2EEED72">
    <w:name w:val="3A365A28D2A94520A3F7178BB2EEED72"/>
    <w:rsid w:val="00751C02"/>
  </w:style>
  <w:style w:type="paragraph" w:customStyle="1" w:styleId="C4D2705FB710466BAABDA0D41E8B3CC1">
    <w:name w:val="C4D2705FB710466BAABDA0D41E8B3CC1"/>
    <w:rsid w:val="00751C02"/>
  </w:style>
  <w:style w:type="paragraph" w:customStyle="1" w:styleId="B1A1B48138F9444EA9EF3775FF43DDCD">
    <w:name w:val="B1A1B48138F9444EA9EF3775FF43DDCD"/>
    <w:rsid w:val="00751C02"/>
  </w:style>
  <w:style w:type="paragraph" w:customStyle="1" w:styleId="0F56083A464F46FB8A7EDE91B1A9F716">
    <w:name w:val="0F56083A464F46FB8A7EDE91B1A9F716"/>
    <w:rsid w:val="00751C02"/>
  </w:style>
  <w:style w:type="paragraph" w:customStyle="1" w:styleId="6F17104502E04ABB93B22FDC0638D977">
    <w:name w:val="6F17104502E04ABB93B22FDC0638D977"/>
    <w:rsid w:val="00751C02"/>
  </w:style>
  <w:style w:type="paragraph" w:customStyle="1" w:styleId="720FA7FEA85440C98CB53CB45977F745">
    <w:name w:val="720FA7FEA85440C98CB53CB45977F745"/>
    <w:rsid w:val="00751C02"/>
  </w:style>
  <w:style w:type="paragraph" w:customStyle="1" w:styleId="E70EE08B2B1C40AEB601E7450C18F5D9">
    <w:name w:val="E70EE08B2B1C40AEB601E7450C18F5D9"/>
    <w:rsid w:val="00751C02"/>
  </w:style>
  <w:style w:type="paragraph" w:customStyle="1" w:styleId="72038D8E504C45B699BC96FBF8339C20">
    <w:name w:val="72038D8E504C45B699BC96FBF8339C20"/>
    <w:rsid w:val="00751C02"/>
  </w:style>
  <w:style w:type="paragraph" w:customStyle="1" w:styleId="CD8BC36CB0C8453D990BF67D8247E37B">
    <w:name w:val="CD8BC36CB0C8453D990BF67D8247E37B"/>
    <w:rsid w:val="00751C02"/>
  </w:style>
  <w:style w:type="paragraph" w:customStyle="1" w:styleId="080CF164A4BF4205AD40487C3C631CE4">
    <w:name w:val="080CF164A4BF4205AD40487C3C631CE4"/>
    <w:rsid w:val="00751C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591B388A1C434DB498850B5BC905E3" ma:contentTypeVersion="116" ma:contentTypeDescription="Създаване на нов документ" ma:contentTypeScope="" ma:versionID="f3c8769758985f8f41f7d1bbf625ed75">
  <xsd:schema xmlns:xsd="http://www.w3.org/2001/XMLSchema" xmlns:xs="http://www.w3.org/2001/XMLSchema" xmlns:p="http://schemas.microsoft.com/office/2006/metadata/properties" xmlns:ns1="http://schemas.microsoft.com/sharepoint/v3" xmlns:ns2="07ef907c-7023-4580-9165-362d7317d7ef" xmlns:ns3="dc4bee1c-738c-4b27-9964-cead3ca5d542" targetNamespace="http://schemas.microsoft.com/office/2006/metadata/properties" ma:root="true" ma:fieldsID="71cd74f6d9305d06a58d67ebfd9555dd" ns1:_="" ns2:_="" ns3:_="">
    <xsd:import namespace="http://schemas.microsoft.com/sharepoint/v3"/>
    <xsd:import namespace="07ef907c-7023-4580-9165-362d7317d7ef"/>
    <xsd:import namespace="dc4bee1c-738c-4b27-9964-cead3ca5d5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3:TaxCatchAll" minOccurs="0"/>
                <xsd:element ref="ns2:lcf76f155ced4ddcb4097134ff3c332f" minOccurs="0"/>
                <xsd:element ref="ns2:Project_" minOccurs="0"/>
                <xsd:element ref="ns2:Ref_" minOccurs="0"/>
                <xsd:element ref="ns2:Nameofthepart" minOccurs="0"/>
                <xsd:element ref="ns2:Inventory_number_Gormar" minOccurs="0"/>
                <xsd:element ref="ns2:Plantowner" minOccurs="0"/>
                <xsd:element ref="ns2:Documentsfolder" minOccurs="0"/>
                <xsd:element ref="ns2:Typeofservice" minOccurs="0"/>
                <xsd:element ref="ns2:Partimpacted" minOccurs="0"/>
                <xsd:element ref="ns2:Descriptionoftheissue" minOccurs="0"/>
                <xsd:element ref="ns2:GeneralToolCondition" minOccurs="0"/>
                <xsd:element ref="ns2:MediaServiceObjectDetectorVersions" minOccurs="0"/>
                <xsd:element ref="ns2:SEinventorynumber" minOccurs="0"/>
                <xsd:element ref="ns2:Toolnumber_x0028_Y1_x002c_A1_x002c_B2_x2026__x0029_" minOccurs="0"/>
                <xsd:element ref="ns2:Sitename" minOccurs="0"/>
                <xsd:element ref="ns2:ProjectStatus" minOccurs="0"/>
                <xsd:element ref="ns2:PRIORITY" minOccurs="0"/>
                <xsd:element ref="ns2:Creationdate" minOccurs="0"/>
                <xsd:element ref="ns2:Offercreationdate" minOccurs="0"/>
                <xsd:element ref="ns2:_x0031__x002e_Price" minOccurs="0"/>
                <xsd:element ref="ns2:_x0032__x002e_Price" minOccurs="0"/>
                <xsd:element ref="ns2:_x0033__x002e_Price" minOccurs="0"/>
                <xsd:element ref="ns2:_x0034__x002e_Price" minOccurs="0"/>
                <xsd:element ref="ns2:_x0035__x002e_Price" minOccurs="0"/>
                <xsd:element ref="ns2:_x0036__x002e_Price" minOccurs="0"/>
                <xsd:element ref="ns2:_x0037__x002e_Price" minOccurs="0"/>
                <xsd:element ref="ns2:_x0038__x002e_Price" minOccurs="0"/>
                <xsd:element ref="ns2:_x0039__x002e_Price" minOccurs="0"/>
                <xsd:element ref="ns2:_x0031_0_x002e_Price" minOccurs="0"/>
                <xsd:element ref="ns2:_x0031__x002e_Quantity" minOccurs="0"/>
                <xsd:element ref="ns2:_x0032__x002e_Quantity" minOccurs="0"/>
                <xsd:element ref="ns2:_x0033__x002e_Quantity" minOccurs="0"/>
                <xsd:element ref="ns2:_x0034__x002e_Quantity" minOccurs="0"/>
                <xsd:element ref="ns2:_x0035__x002e_Quantity" minOccurs="0"/>
                <xsd:element ref="ns2:_x0036__x002e_Quantity" minOccurs="0"/>
                <xsd:element ref="ns2:_x0037__x002e_Quantity" minOccurs="0"/>
                <xsd:element ref="ns2:_x0038__x002e_Quantity" minOccurs="0"/>
                <xsd:element ref="ns2:_x0039__x002e_Quantity" minOccurs="0"/>
                <xsd:element ref="ns2:_x0031_0_x002e_Quantity" minOccurs="0"/>
                <xsd:element ref="ns2:_x0031__x002e_Total" minOccurs="0"/>
                <xsd:element ref="ns2:_x0032__x002e_Total" minOccurs="0"/>
                <xsd:element ref="ns2:_x0033__x002e_Total" minOccurs="0"/>
                <xsd:element ref="ns2:_x0034__x002e_Total" minOccurs="0"/>
                <xsd:element ref="ns2:_x0035__x002e_Total" minOccurs="0"/>
                <xsd:element ref="ns2:_x0036__x002e_Total" minOccurs="0"/>
                <xsd:element ref="ns2:_x0037__x002e_Total" minOccurs="0"/>
                <xsd:element ref="ns2:_x0038__x002e_Total" minOccurs="0"/>
                <xsd:element ref="ns2:_x0039__x002e_Total" minOccurs="0"/>
                <xsd:element ref="ns2:_x0031_0_x002e_Total" minOccurs="0"/>
                <xsd:element ref="ns2:Projectmanagementcost" minOccurs="0"/>
                <xsd:element ref="ns2:TotalCAPEXamount" minOccurs="0"/>
                <xsd:element ref="ns2:Totalcost" minOccurs="0"/>
                <xsd:element ref="ns2:_x0031__x002e_Description" minOccurs="0"/>
                <xsd:element ref="ns2:_x0032__x002e_Description" minOccurs="0"/>
                <xsd:element ref="ns2:_x0033__x002e_Description" minOccurs="0"/>
                <xsd:element ref="ns2:_x0034__x002e_Description" minOccurs="0"/>
                <xsd:element ref="ns2:_x0035__x002e_Description" minOccurs="0"/>
                <xsd:element ref="ns2:_x0036__x002e_Description" minOccurs="0"/>
                <xsd:element ref="ns2:_x0037__x002e_Description" minOccurs="0"/>
                <xsd:element ref="ns2:_x0038__x002e_Description" minOccurs="0"/>
                <xsd:element ref="ns2:_x0039__x002e_Description" minOccurs="0"/>
                <xsd:element ref="ns2:_x0031_0_x002e_Description" minOccurs="0"/>
                <xsd:element ref="ns2:_x0031_1_x002e_Description" minOccurs="0"/>
                <xsd:element ref="ns2:_x0031_2_x002e_Description" minOccurs="0"/>
                <xsd:element ref="ns2:_x0031_3_x002e_Description" minOccurs="0"/>
                <xsd:element ref="ns2:_x0031_4_x002e_Description" minOccurs="0"/>
                <xsd:element ref="ns2:_x0031_5_x002e_Description" minOccurs="0"/>
                <xsd:element ref="ns2:_x0031_1_x002e_Price" minOccurs="0"/>
                <xsd:element ref="ns2:_x0031_2_x002e_Price" minOccurs="0"/>
                <xsd:element ref="ns2:_x0031_3_x002e_Price" minOccurs="0"/>
                <xsd:element ref="ns2:_x0031_4_x002e_Price" minOccurs="0"/>
                <xsd:element ref="ns2:_x0031_5_x002e_Price" minOccurs="0"/>
                <xsd:element ref="ns2:_x0031_1_x002e_Quantity" minOccurs="0"/>
                <xsd:element ref="ns2:_x0031_2_x002e_Quantity" minOccurs="0"/>
                <xsd:element ref="ns2:_x0031_3_x002e_Quantity" minOccurs="0"/>
                <xsd:element ref="ns2:_x0031_4_x002e_Quantity" minOccurs="0"/>
                <xsd:element ref="ns2:_x0031_5_x002e_Quantity" minOccurs="0"/>
                <xsd:element ref="ns2:_x0031_1_x002e_Total" minOccurs="0"/>
                <xsd:element ref="ns2:_x0031_2_x002e_Total" minOccurs="0"/>
                <xsd:element ref="ns2:_x0031_3_x002e_Total" minOccurs="0"/>
                <xsd:element ref="ns2:_x0031_4_x002e_Total" minOccurs="0"/>
                <xsd:element ref="ns2:_x0031_5_x002e_Total" minOccurs="0"/>
                <xsd:element ref="ns2:Machiningleadtime" minOccurs="0"/>
                <xsd:element ref="ns2:Approvaldate" minOccurs="0"/>
                <xsd:element ref="ns2:LeadtimeforPO_x002f_BCIapprovalandsending" minOccurs="0"/>
                <xsd:element ref="ns2:Leadtimeforqualification" minOccurs="0"/>
                <xsd:element ref="ns2:Finishoftheproject" minOccurs="0"/>
                <xsd:element ref="ns2:Finishoftheproject_x0028_official_x0029_" minOccurs="0"/>
                <xsd:element ref="ns2:MachinigAndQualificationTime" minOccurs="0"/>
                <xsd:element ref="ns2:Machiningstagedone" minOccurs="0"/>
                <xsd:element ref="ns2:POSentDateestimated" minOccurs="0"/>
                <xsd:element ref="ns2:POsentdate" minOccurs="0"/>
                <xsd:element ref="ns2:Finishofmachiningstageandstartqualificationofficia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Свойства на единните правила за съвместимост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Действие в ПИ на единните правила за съвместимост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f907c-7023-4580-9165-362d7317d7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_" ma:index="26" nillable="true" ma:displayName="Project_" ma:format="Dropdown" ma:internalName="Project_">
      <xsd:simpleType>
        <xsd:restriction base="dms:Text">
          <xsd:maxLength value="255"/>
        </xsd:restriction>
      </xsd:simpleType>
    </xsd:element>
    <xsd:element name="Ref_" ma:index="27" nillable="true" ma:displayName="Ref_" ma:format="Dropdown" ma:internalName="Ref_">
      <xsd:simpleType>
        <xsd:restriction base="dms:Text">
          <xsd:maxLength value="255"/>
        </xsd:restriction>
      </xsd:simpleType>
    </xsd:element>
    <xsd:element name="Nameofthepart" ma:index="28" nillable="true" ma:displayName="Name of the part" ma:format="Dropdown" ma:internalName="Nameofthepart">
      <xsd:simpleType>
        <xsd:restriction base="dms:Text">
          <xsd:maxLength value="255"/>
        </xsd:restriction>
      </xsd:simpleType>
    </xsd:element>
    <xsd:element name="Inventory_number_Gormar" ma:index="29" nillable="true" ma:displayName="Inventory_number_Gormar" ma:format="Dropdown" ma:internalName="Inventory_number_Gormar">
      <xsd:simpleType>
        <xsd:restriction base="dms:Text">
          <xsd:maxLength value="255"/>
        </xsd:restriction>
      </xsd:simpleType>
    </xsd:element>
    <xsd:element name="Plantowner" ma:index="30" nillable="true" ma:displayName="Plant owner" ma:format="Dropdown" ma:internalName="Plantowner">
      <xsd:simpleType>
        <xsd:restriction base="dms:Text">
          <xsd:maxLength value="255"/>
        </xsd:restriction>
      </xsd:simpleType>
    </xsd:element>
    <xsd:element name="Documentsfolder" ma:index="31" nillable="true" ma:displayName="Documents folder" ma:format="Dropdown" ma:internalName="Documentsfolder">
      <xsd:simpleType>
        <xsd:restriction base="dms:Text">
          <xsd:maxLength value="255"/>
        </xsd:restriction>
      </xsd:simpleType>
    </xsd:element>
    <xsd:element name="Typeofservice" ma:index="32" nillable="true" ma:displayName="Type of service" ma:format="Dropdown" ma:internalName="Typeofservice">
      <xsd:simpleType>
        <xsd:restriction base="dms:Text">
          <xsd:maxLength value="255"/>
        </xsd:restriction>
      </xsd:simpleType>
    </xsd:element>
    <xsd:element name="Partimpacted" ma:index="33" nillable="true" ma:displayName="Part impacted" ma:format="Dropdown" ma:internalName="Partimpacted">
      <xsd:simpleType>
        <xsd:restriction base="dms:Text">
          <xsd:maxLength value="255"/>
        </xsd:restriction>
      </xsd:simpleType>
    </xsd:element>
    <xsd:element name="Descriptionoftheissue" ma:index="34" nillable="true" ma:displayName="Description of the issue" ma:format="Dropdown" ma:internalName="Descriptionoftheissue">
      <xsd:simpleType>
        <xsd:restriction base="dms:Text">
          <xsd:maxLength value="255"/>
        </xsd:restriction>
      </xsd:simpleType>
    </xsd:element>
    <xsd:element name="GeneralToolCondition" ma:index="35" nillable="true" ma:displayName="GeneralToolCondition" ma:format="Dropdown" ma:internalName="GeneralToolCondition">
      <xsd:simpleType>
        <xsd:restriction base="dms:Text">
          <xsd:maxLength value="255"/>
        </xsd:restriction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Einventorynumber" ma:index="37" nillable="true" ma:displayName="SE inventory number" ma:format="Dropdown" ma:internalName="SEinventorynumber">
      <xsd:simpleType>
        <xsd:restriction base="dms:Text">
          <xsd:maxLength value="255"/>
        </xsd:restriction>
      </xsd:simpleType>
    </xsd:element>
    <xsd:element name="Toolnumber_x0028_Y1_x002c_A1_x002c_B2_x2026__x0029_" ma:index="38" nillable="true" ma:displayName="Tool number (Y1, A1, B2…)" ma:format="Dropdown" ma:internalName="Toolnumber_x0028_Y1_x002c_A1_x002c_B2_x2026__x0029_">
      <xsd:simpleType>
        <xsd:restriction base="dms:Text">
          <xsd:maxLength value="255"/>
        </xsd:restriction>
      </xsd:simpleType>
    </xsd:element>
    <xsd:element name="Sitename" ma:index="39" nillable="true" ma:displayName="Site name" ma:format="Dropdown" ma:internalName="Sitename">
      <xsd:simpleType>
        <xsd:restriction base="dms:Text">
          <xsd:maxLength value="255"/>
        </xsd:restriction>
      </xsd:simpleType>
    </xsd:element>
    <xsd:element name="ProjectStatus" ma:index="40" nillable="true" ma:displayName="Project Status" ma:format="Dropdown" ma:internalName="ProjectStatus">
      <xsd:simpleType>
        <xsd:restriction base="dms:Text">
          <xsd:maxLength value="255"/>
        </xsd:restriction>
      </xsd:simpleType>
    </xsd:element>
    <xsd:element name="PRIORITY" ma:index="41" nillable="true" ma:displayName="PRIORITY" ma:format="Dropdown" ma:internalName="PRIORITY">
      <xsd:simpleType>
        <xsd:restriction base="dms:Text">
          <xsd:maxLength value="255"/>
        </xsd:restriction>
      </xsd:simpleType>
    </xsd:element>
    <xsd:element name="Creationdate" ma:index="42" nillable="true" ma:displayName="Creation date" ma:format="Dropdown" ma:internalName="Creationdate">
      <xsd:simpleType>
        <xsd:restriction base="dms:Text">
          <xsd:maxLength value="255"/>
        </xsd:restriction>
      </xsd:simpleType>
    </xsd:element>
    <xsd:element name="Offercreationdate" ma:index="43" nillable="true" ma:displayName="Offer creation date" ma:format="Dropdown" ma:internalName="Offercreationdate">
      <xsd:simpleType>
        <xsd:restriction base="dms:Text">
          <xsd:maxLength value="255"/>
        </xsd:restriction>
      </xsd:simpleType>
    </xsd:element>
    <xsd:element name="_x0031__x002e_Price" ma:index="44" nillable="true" ma:displayName="1. Price" ma:decimals="2" ma:format="Dropdown" ma:internalName="_x0031__x002e_Price" ma:percentage="FALSE">
      <xsd:simpleType>
        <xsd:restriction base="dms:Number"/>
      </xsd:simpleType>
    </xsd:element>
    <xsd:element name="_x0032__x002e_Price" ma:index="45" nillable="true" ma:displayName="2. Price" ma:decimals="2" ma:format="Dropdown" ma:internalName="_x0032__x002e_Price" ma:percentage="FALSE">
      <xsd:simpleType>
        <xsd:restriction base="dms:Number"/>
      </xsd:simpleType>
    </xsd:element>
    <xsd:element name="_x0033__x002e_Price" ma:index="46" nillable="true" ma:displayName="3. Price" ma:decimals="2" ma:format="Dropdown" ma:internalName="_x0033__x002e_Price" ma:percentage="FALSE">
      <xsd:simpleType>
        <xsd:restriction base="dms:Number"/>
      </xsd:simpleType>
    </xsd:element>
    <xsd:element name="_x0034__x002e_Price" ma:index="47" nillable="true" ma:displayName="4. Price" ma:decimals="2" ma:format="Dropdown" ma:internalName="_x0034__x002e_Price" ma:percentage="FALSE">
      <xsd:simpleType>
        <xsd:restriction base="dms:Number"/>
      </xsd:simpleType>
    </xsd:element>
    <xsd:element name="_x0035__x002e_Price" ma:index="48" nillable="true" ma:displayName="5. Price" ma:decimals="2" ma:format="Dropdown" ma:internalName="_x0035__x002e_Price" ma:percentage="FALSE">
      <xsd:simpleType>
        <xsd:restriction base="dms:Number"/>
      </xsd:simpleType>
    </xsd:element>
    <xsd:element name="_x0036__x002e_Price" ma:index="49" nillable="true" ma:displayName="6. Price" ma:decimals="2" ma:format="Dropdown" ma:internalName="_x0036__x002e_Price" ma:percentage="FALSE">
      <xsd:simpleType>
        <xsd:restriction base="dms:Number"/>
      </xsd:simpleType>
    </xsd:element>
    <xsd:element name="_x0037__x002e_Price" ma:index="50" nillable="true" ma:displayName="7. Price" ma:decimals="2" ma:format="Dropdown" ma:internalName="_x0037__x002e_Price" ma:percentage="FALSE">
      <xsd:simpleType>
        <xsd:restriction base="dms:Number"/>
      </xsd:simpleType>
    </xsd:element>
    <xsd:element name="_x0038__x002e_Price" ma:index="51" nillable="true" ma:displayName="8. Price" ma:decimals="2" ma:format="Dropdown" ma:internalName="_x0038__x002e_Price" ma:percentage="FALSE">
      <xsd:simpleType>
        <xsd:restriction base="dms:Number"/>
      </xsd:simpleType>
    </xsd:element>
    <xsd:element name="_x0039__x002e_Price" ma:index="52" nillable="true" ma:displayName="9. Price" ma:decimals="2" ma:format="Dropdown" ma:internalName="_x0039__x002e_Price" ma:percentage="FALSE">
      <xsd:simpleType>
        <xsd:restriction base="dms:Number"/>
      </xsd:simpleType>
    </xsd:element>
    <xsd:element name="_x0031_0_x002e_Price" ma:index="53" nillable="true" ma:displayName="10. Price" ma:decimals="2" ma:format="Dropdown" ma:internalName="_x0031_0_x002e_Price" ma:percentage="FALSE">
      <xsd:simpleType>
        <xsd:restriction base="dms:Number"/>
      </xsd:simpleType>
    </xsd:element>
    <xsd:element name="_x0031__x002e_Quantity" ma:index="54" nillable="true" ma:displayName="1. Quantity" ma:decimals="0" ma:format="Dropdown" ma:internalName="_x0031__x002e_Quantity" ma:percentage="FALSE">
      <xsd:simpleType>
        <xsd:restriction base="dms:Number"/>
      </xsd:simpleType>
    </xsd:element>
    <xsd:element name="_x0032__x002e_Quantity" ma:index="55" nillable="true" ma:displayName="2. Quantity" ma:decimals="0" ma:format="Dropdown" ma:internalName="_x0032__x002e_Quantity" ma:percentage="FALSE">
      <xsd:simpleType>
        <xsd:restriction base="dms:Number"/>
      </xsd:simpleType>
    </xsd:element>
    <xsd:element name="_x0033__x002e_Quantity" ma:index="56" nillable="true" ma:displayName="3. Quantity" ma:decimals="0" ma:format="Dropdown" ma:internalName="_x0033__x002e_Quantity" ma:percentage="FALSE">
      <xsd:simpleType>
        <xsd:restriction base="dms:Number"/>
      </xsd:simpleType>
    </xsd:element>
    <xsd:element name="_x0034__x002e_Quantity" ma:index="57" nillable="true" ma:displayName="4. Quantity" ma:decimals="0" ma:format="Dropdown" ma:internalName="_x0034__x002e_Quantity" ma:percentage="FALSE">
      <xsd:simpleType>
        <xsd:restriction base="dms:Number"/>
      </xsd:simpleType>
    </xsd:element>
    <xsd:element name="_x0035__x002e_Quantity" ma:index="58" nillable="true" ma:displayName="5. Quantity" ma:decimals="0" ma:format="Dropdown" ma:internalName="_x0035__x002e_Quantity" ma:percentage="FALSE">
      <xsd:simpleType>
        <xsd:restriction base="dms:Number"/>
      </xsd:simpleType>
    </xsd:element>
    <xsd:element name="_x0036__x002e_Quantity" ma:index="59" nillable="true" ma:displayName="6. Quantity" ma:decimals="0" ma:format="Dropdown" ma:internalName="_x0036__x002e_Quantity" ma:percentage="FALSE">
      <xsd:simpleType>
        <xsd:restriction base="dms:Number"/>
      </xsd:simpleType>
    </xsd:element>
    <xsd:element name="_x0037__x002e_Quantity" ma:index="60" nillable="true" ma:displayName="7. Quantity" ma:decimals="0" ma:format="Dropdown" ma:internalName="_x0037__x002e_Quantity" ma:percentage="FALSE">
      <xsd:simpleType>
        <xsd:restriction base="dms:Number"/>
      </xsd:simpleType>
    </xsd:element>
    <xsd:element name="_x0038__x002e_Quantity" ma:index="61" nillable="true" ma:displayName="8. Quantity" ma:decimals="0" ma:format="Dropdown" ma:internalName="_x0038__x002e_Quantity" ma:percentage="FALSE">
      <xsd:simpleType>
        <xsd:restriction base="dms:Number"/>
      </xsd:simpleType>
    </xsd:element>
    <xsd:element name="_x0039__x002e_Quantity" ma:index="62" nillable="true" ma:displayName="9. Quantity" ma:decimals="0" ma:format="Dropdown" ma:internalName="_x0039__x002e_Quantity" ma:percentage="FALSE">
      <xsd:simpleType>
        <xsd:restriction base="dms:Number"/>
      </xsd:simpleType>
    </xsd:element>
    <xsd:element name="_x0031_0_x002e_Quantity" ma:index="63" nillable="true" ma:displayName="10. Quantity" ma:decimals="0" ma:format="Dropdown" ma:internalName="_x0031_0_x002e_Quantity" ma:percentage="FALSE">
      <xsd:simpleType>
        <xsd:restriction base="dms:Number"/>
      </xsd:simpleType>
    </xsd:element>
    <xsd:element name="_x0031__x002e_Total" ma:index="64" nillable="true" ma:displayName="1. Total" ma:decimals="2" ma:format="Dropdown" ma:internalName="_x0031__x002e_Total" ma:percentage="FALSE">
      <xsd:simpleType>
        <xsd:restriction base="dms:Number"/>
      </xsd:simpleType>
    </xsd:element>
    <xsd:element name="_x0032__x002e_Total" ma:index="65" nillable="true" ma:displayName="2. Total" ma:decimals="2" ma:format="Dropdown" ma:internalName="_x0032__x002e_Total" ma:percentage="FALSE">
      <xsd:simpleType>
        <xsd:restriction base="dms:Number"/>
      </xsd:simpleType>
    </xsd:element>
    <xsd:element name="_x0033__x002e_Total" ma:index="66" nillable="true" ma:displayName="3. Total" ma:decimals="2" ma:format="Dropdown" ma:internalName="_x0033__x002e_Total" ma:percentage="FALSE">
      <xsd:simpleType>
        <xsd:restriction base="dms:Number"/>
      </xsd:simpleType>
    </xsd:element>
    <xsd:element name="_x0034__x002e_Total" ma:index="67" nillable="true" ma:displayName="4. Total" ma:decimals="2" ma:format="Dropdown" ma:internalName="_x0034__x002e_Total" ma:percentage="FALSE">
      <xsd:simpleType>
        <xsd:restriction base="dms:Number"/>
      </xsd:simpleType>
    </xsd:element>
    <xsd:element name="_x0035__x002e_Total" ma:index="68" nillable="true" ma:displayName="5. Total" ma:decimals="2" ma:format="Dropdown" ma:internalName="_x0035__x002e_Total" ma:percentage="FALSE">
      <xsd:simpleType>
        <xsd:restriction base="dms:Number"/>
      </xsd:simpleType>
    </xsd:element>
    <xsd:element name="_x0036__x002e_Total" ma:index="69" nillable="true" ma:displayName="6. Total" ma:decimals="2" ma:format="Dropdown" ma:internalName="_x0036__x002e_Total" ma:percentage="FALSE">
      <xsd:simpleType>
        <xsd:restriction base="dms:Number"/>
      </xsd:simpleType>
    </xsd:element>
    <xsd:element name="_x0037__x002e_Total" ma:index="70" nillable="true" ma:displayName="7. Total" ma:decimals="2" ma:format="Dropdown" ma:internalName="_x0037__x002e_Total" ma:percentage="FALSE">
      <xsd:simpleType>
        <xsd:restriction base="dms:Number"/>
      </xsd:simpleType>
    </xsd:element>
    <xsd:element name="_x0038__x002e_Total" ma:index="71" nillable="true" ma:displayName="8. Total" ma:decimals="2" ma:format="Dropdown" ma:internalName="_x0038__x002e_Total" ma:percentage="FALSE">
      <xsd:simpleType>
        <xsd:restriction base="dms:Number"/>
      </xsd:simpleType>
    </xsd:element>
    <xsd:element name="_x0039__x002e_Total" ma:index="72" nillable="true" ma:displayName="9. Total" ma:decimals="2" ma:format="Dropdown" ma:internalName="_x0039__x002e_Total" ma:percentage="FALSE">
      <xsd:simpleType>
        <xsd:restriction base="dms:Number"/>
      </xsd:simpleType>
    </xsd:element>
    <xsd:element name="_x0031_0_x002e_Total" ma:index="73" nillable="true" ma:displayName="10. Total" ma:decimals="2" ma:format="Dropdown" ma:internalName="_x0031_0_x002e_Total" ma:percentage="FALSE">
      <xsd:simpleType>
        <xsd:restriction base="dms:Number"/>
      </xsd:simpleType>
    </xsd:element>
    <xsd:element name="Projectmanagementcost" ma:index="74" nillable="true" ma:displayName="Project management cost" ma:decimals="2" ma:format="Dropdown" ma:internalName="Projectmanagementcost" ma:percentage="FALSE">
      <xsd:simpleType>
        <xsd:restriction base="dms:Number"/>
      </xsd:simpleType>
    </xsd:element>
    <xsd:element name="TotalCAPEXamount" ma:index="75" nillable="true" ma:displayName="Total CAPEX amount" ma:decimals="2" ma:format="Dropdown" ma:internalName="TotalCAPEXamount" ma:percentage="FALSE">
      <xsd:simpleType>
        <xsd:restriction base="dms:Number"/>
      </xsd:simpleType>
    </xsd:element>
    <xsd:element name="Totalcost" ma:index="76" nillable="true" ma:displayName="Total cost" ma:decimals="2" ma:format="Dropdown" ma:internalName="Totalcost" ma:percentage="FALSE">
      <xsd:simpleType>
        <xsd:restriction base="dms:Number"/>
      </xsd:simpleType>
    </xsd:element>
    <xsd:element name="_x0031__x002e_Description" ma:index="77" nillable="true" ma:displayName="1. Description" ma:format="Dropdown" ma:internalName="_x0031__x002e_Description">
      <xsd:simpleType>
        <xsd:restriction base="dms:Text">
          <xsd:maxLength value="255"/>
        </xsd:restriction>
      </xsd:simpleType>
    </xsd:element>
    <xsd:element name="_x0032__x002e_Description" ma:index="78" nillable="true" ma:displayName="2. Description" ma:format="Dropdown" ma:internalName="_x0032__x002e_Description">
      <xsd:simpleType>
        <xsd:restriction base="dms:Text">
          <xsd:maxLength value="255"/>
        </xsd:restriction>
      </xsd:simpleType>
    </xsd:element>
    <xsd:element name="_x0033__x002e_Description" ma:index="79" nillable="true" ma:displayName="3. Description" ma:format="Dropdown" ma:internalName="_x0033__x002e_Description">
      <xsd:simpleType>
        <xsd:restriction base="dms:Text">
          <xsd:maxLength value="255"/>
        </xsd:restriction>
      </xsd:simpleType>
    </xsd:element>
    <xsd:element name="_x0034__x002e_Description" ma:index="80" nillable="true" ma:displayName="4. Description" ma:format="Dropdown" ma:internalName="_x0034__x002e_Description">
      <xsd:simpleType>
        <xsd:restriction base="dms:Text">
          <xsd:maxLength value="255"/>
        </xsd:restriction>
      </xsd:simpleType>
    </xsd:element>
    <xsd:element name="_x0035__x002e_Description" ma:index="81" nillable="true" ma:displayName="5. Description" ma:format="Dropdown" ma:internalName="_x0035__x002e_Description">
      <xsd:simpleType>
        <xsd:restriction base="dms:Text">
          <xsd:maxLength value="255"/>
        </xsd:restriction>
      </xsd:simpleType>
    </xsd:element>
    <xsd:element name="_x0036__x002e_Description" ma:index="82" nillable="true" ma:displayName="6. Description" ma:format="Dropdown" ma:internalName="_x0036__x002e_Description">
      <xsd:simpleType>
        <xsd:restriction base="dms:Text">
          <xsd:maxLength value="255"/>
        </xsd:restriction>
      </xsd:simpleType>
    </xsd:element>
    <xsd:element name="_x0037__x002e_Description" ma:index="83" nillable="true" ma:displayName="7. Description" ma:format="Dropdown" ma:internalName="_x0037__x002e_Description">
      <xsd:simpleType>
        <xsd:restriction base="dms:Text">
          <xsd:maxLength value="255"/>
        </xsd:restriction>
      </xsd:simpleType>
    </xsd:element>
    <xsd:element name="_x0038__x002e_Description" ma:index="84" nillable="true" ma:displayName="8. Description" ma:format="Dropdown" ma:internalName="_x0038__x002e_Description">
      <xsd:simpleType>
        <xsd:restriction base="dms:Text">
          <xsd:maxLength value="255"/>
        </xsd:restriction>
      </xsd:simpleType>
    </xsd:element>
    <xsd:element name="_x0039__x002e_Description" ma:index="85" nillable="true" ma:displayName="9. Description" ma:format="Dropdown" ma:internalName="_x0039__x002e_Description">
      <xsd:simpleType>
        <xsd:restriction base="dms:Text">
          <xsd:maxLength value="255"/>
        </xsd:restriction>
      </xsd:simpleType>
    </xsd:element>
    <xsd:element name="_x0031_0_x002e_Description" ma:index="86" nillable="true" ma:displayName="10. Description" ma:format="Dropdown" ma:internalName="_x0031_0_x002e_Description">
      <xsd:simpleType>
        <xsd:restriction base="dms:Text">
          <xsd:maxLength value="255"/>
        </xsd:restriction>
      </xsd:simpleType>
    </xsd:element>
    <xsd:element name="_x0031_1_x002e_Description" ma:index="87" nillable="true" ma:displayName="11. Description" ma:format="Dropdown" ma:internalName="_x0031_1_x002e_Description">
      <xsd:simpleType>
        <xsd:restriction base="dms:Text">
          <xsd:maxLength value="255"/>
        </xsd:restriction>
      </xsd:simpleType>
    </xsd:element>
    <xsd:element name="_x0031_2_x002e_Description" ma:index="88" nillable="true" ma:displayName="12. Description" ma:format="Dropdown" ma:internalName="_x0031_2_x002e_Description">
      <xsd:simpleType>
        <xsd:restriction base="dms:Text">
          <xsd:maxLength value="255"/>
        </xsd:restriction>
      </xsd:simpleType>
    </xsd:element>
    <xsd:element name="_x0031_3_x002e_Description" ma:index="89" nillable="true" ma:displayName="13. Description" ma:format="Dropdown" ma:internalName="_x0031_3_x002e_Description">
      <xsd:simpleType>
        <xsd:restriction base="dms:Text">
          <xsd:maxLength value="255"/>
        </xsd:restriction>
      </xsd:simpleType>
    </xsd:element>
    <xsd:element name="_x0031_4_x002e_Description" ma:index="90" nillable="true" ma:displayName="14. Description" ma:format="Dropdown" ma:internalName="_x0031_4_x002e_Description">
      <xsd:simpleType>
        <xsd:restriction base="dms:Text">
          <xsd:maxLength value="255"/>
        </xsd:restriction>
      </xsd:simpleType>
    </xsd:element>
    <xsd:element name="_x0031_5_x002e_Description" ma:index="91" nillable="true" ma:displayName="15. Description" ma:format="Dropdown" ma:internalName="_x0031_5_x002e_Description">
      <xsd:simpleType>
        <xsd:restriction base="dms:Text">
          <xsd:maxLength value="255"/>
        </xsd:restriction>
      </xsd:simpleType>
    </xsd:element>
    <xsd:element name="_x0031_1_x002e_Price" ma:index="92" nillable="true" ma:displayName="11. Price" ma:decimals="2" ma:format="Dropdown" ma:internalName="_x0031_1_x002e_Price" ma:percentage="FALSE">
      <xsd:simpleType>
        <xsd:restriction base="dms:Number"/>
      </xsd:simpleType>
    </xsd:element>
    <xsd:element name="_x0031_2_x002e_Price" ma:index="93" nillable="true" ma:displayName="12. Price" ma:decimals="2" ma:format="Dropdown" ma:internalName="_x0031_2_x002e_Price" ma:percentage="FALSE">
      <xsd:simpleType>
        <xsd:restriction base="dms:Number"/>
      </xsd:simpleType>
    </xsd:element>
    <xsd:element name="_x0031_3_x002e_Price" ma:index="94" nillable="true" ma:displayName="13. Price" ma:decimals="2" ma:format="Dropdown" ma:internalName="_x0031_3_x002e_Price" ma:percentage="FALSE">
      <xsd:simpleType>
        <xsd:restriction base="dms:Number"/>
      </xsd:simpleType>
    </xsd:element>
    <xsd:element name="_x0031_4_x002e_Price" ma:index="95" nillable="true" ma:displayName="14. Price" ma:decimals="2" ma:format="Dropdown" ma:internalName="_x0031_4_x002e_Price" ma:percentage="FALSE">
      <xsd:simpleType>
        <xsd:restriction base="dms:Number"/>
      </xsd:simpleType>
    </xsd:element>
    <xsd:element name="_x0031_5_x002e_Price" ma:index="96" nillable="true" ma:displayName="15. Price" ma:decimals="2" ma:format="Dropdown" ma:internalName="_x0031_5_x002e_Price" ma:percentage="FALSE">
      <xsd:simpleType>
        <xsd:restriction base="dms:Number"/>
      </xsd:simpleType>
    </xsd:element>
    <xsd:element name="_x0031_1_x002e_Quantity" ma:index="97" nillable="true" ma:displayName="11. Quantity" ma:decimals="0" ma:format="Dropdown" ma:internalName="_x0031_1_x002e_Quantity" ma:percentage="FALSE">
      <xsd:simpleType>
        <xsd:restriction base="dms:Number"/>
      </xsd:simpleType>
    </xsd:element>
    <xsd:element name="_x0031_2_x002e_Quantity" ma:index="98" nillable="true" ma:displayName="12. Quantity" ma:decimals="0" ma:format="Dropdown" ma:internalName="_x0031_2_x002e_Quantity" ma:percentage="FALSE">
      <xsd:simpleType>
        <xsd:restriction base="dms:Number"/>
      </xsd:simpleType>
    </xsd:element>
    <xsd:element name="_x0031_3_x002e_Quantity" ma:index="99" nillable="true" ma:displayName="13. Quantity" ma:decimals="0" ma:format="Dropdown" ma:internalName="_x0031_3_x002e_Quantity" ma:percentage="FALSE">
      <xsd:simpleType>
        <xsd:restriction base="dms:Number"/>
      </xsd:simpleType>
    </xsd:element>
    <xsd:element name="_x0031_4_x002e_Quantity" ma:index="100" nillable="true" ma:displayName="14. Quantity" ma:decimals="0" ma:format="Dropdown" ma:internalName="_x0031_4_x002e_Quantity" ma:percentage="FALSE">
      <xsd:simpleType>
        <xsd:restriction base="dms:Number"/>
      </xsd:simpleType>
    </xsd:element>
    <xsd:element name="_x0031_5_x002e_Quantity" ma:index="101" nillable="true" ma:displayName="15. Quantity" ma:decimals="0" ma:format="Dropdown" ma:internalName="_x0031_5_x002e_Quantity" ma:percentage="FALSE">
      <xsd:simpleType>
        <xsd:restriction base="dms:Number"/>
      </xsd:simpleType>
    </xsd:element>
    <xsd:element name="_x0031_1_x002e_Total" ma:index="102" nillable="true" ma:displayName="11. Total" ma:decimals="2" ma:format="Dropdown" ma:internalName="_x0031_1_x002e_Total" ma:percentage="FALSE">
      <xsd:simpleType>
        <xsd:restriction base="dms:Number"/>
      </xsd:simpleType>
    </xsd:element>
    <xsd:element name="_x0031_2_x002e_Total" ma:index="103" nillable="true" ma:displayName="12. Total" ma:decimals="2" ma:format="Dropdown" ma:internalName="_x0031_2_x002e_Total" ma:percentage="FALSE">
      <xsd:simpleType>
        <xsd:restriction base="dms:Number"/>
      </xsd:simpleType>
    </xsd:element>
    <xsd:element name="_x0031_3_x002e_Total" ma:index="104" nillable="true" ma:displayName="13. Total" ma:decimals="2" ma:format="Dropdown" ma:internalName="_x0031_3_x002e_Total" ma:percentage="FALSE">
      <xsd:simpleType>
        <xsd:restriction base="dms:Number"/>
      </xsd:simpleType>
    </xsd:element>
    <xsd:element name="_x0031_4_x002e_Total" ma:index="105" nillable="true" ma:displayName="14. Total" ma:decimals="2" ma:format="Dropdown" ma:internalName="_x0031_4_x002e_Total" ma:percentage="FALSE">
      <xsd:simpleType>
        <xsd:restriction base="dms:Number"/>
      </xsd:simpleType>
    </xsd:element>
    <xsd:element name="_x0031_5_x002e_Total" ma:index="106" nillable="true" ma:displayName="15. Total" ma:decimals="2" ma:format="Dropdown" ma:internalName="_x0031_5_x002e_Total" ma:percentage="FALSE">
      <xsd:simpleType>
        <xsd:restriction base="dms:Number"/>
      </xsd:simpleType>
    </xsd:element>
    <xsd:element name="Machiningleadtime" ma:index="107" nillable="true" ma:displayName="Machining lead time" ma:format="Dropdown" ma:internalName="Machiningleadtime">
      <xsd:simpleType>
        <xsd:restriction base="dms:Text">
          <xsd:maxLength value="255"/>
        </xsd:restriction>
      </xsd:simpleType>
    </xsd:element>
    <xsd:element name="Approvaldate" ma:index="108" nillable="true" ma:displayName="Approval date" ma:format="Dropdown" ma:internalName="Approvaldate">
      <xsd:simpleType>
        <xsd:restriction base="dms:Text">
          <xsd:maxLength value="255"/>
        </xsd:restriction>
      </xsd:simpleType>
    </xsd:element>
    <xsd:element name="LeadtimeforPO_x002f_BCIapprovalandsending" ma:index="109" nillable="true" ma:displayName="Lead time for PO/BCI approval and sending" ma:format="Dropdown" ma:internalName="LeadtimeforPO_x002f_BCIapprovalandsending">
      <xsd:simpleType>
        <xsd:restriction base="dms:Text">
          <xsd:maxLength value="255"/>
        </xsd:restriction>
      </xsd:simpleType>
    </xsd:element>
    <xsd:element name="Leadtimeforqualification" ma:index="110" nillable="true" ma:displayName="Lead time for qualification" ma:format="Dropdown" ma:internalName="Leadtimeforqualification">
      <xsd:simpleType>
        <xsd:restriction base="dms:Text">
          <xsd:maxLength value="255"/>
        </xsd:restriction>
      </xsd:simpleType>
    </xsd:element>
    <xsd:element name="Finishoftheproject" ma:index="111" nillable="true" ma:displayName="Finish of the project" ma:format="Dropdown" ma:internalName="Finishoftheproject">
      <xsd:simpleType>
        <xsd:restriction base="dms:Text">
          <xsd:maxLength value="255"/>
        </xsd:restriction>
      </xsd:simpleType>
    </xsd:element>
    <xsd:element name="Finishoftheproject_x0028_official_x0029_" ma:index="112" nillable="true" ma:displayName="Finish of the project (official)" ma:format="Dropdown" ma:internalName="Finishoftheproject_x0028_official_x0029_">
      <xsd:simpleType>
        <xsd:restriction base="dms:Text">
          <xsd:maxLength value="255"/>
        </xsd:restriction>
      </xsd:simpleType>
    </xsd:element>
    <xsd:element name="MachinigAndQualificationTime" ma:index="113" nillable="true" ma:displayName="Machinig And Qualification Time" ma:format="Dropdown" ma:internalName="MachinigAndQualificationTime">
      <xsd:simpleType>
        <xsd:restriction base="dms:Text">
          <xsd:maxLength value="255"/>
        </xsd:restriction>
      </xsd:simpleType>
    </xsd:element>
    <xsd:element name="Machiningstagedone" ma:index="114" nillable="true" ma:displayName="Machining stage done" ma:format="Dropdown" ma:internalName="Machiningstagedone">
      <xsd:simpleType>
        <xsd:restriction base="dms:Text">
          <xsd:maxLength value="255"/>
        </xsd:restriction>
      </xsd:simpleType>
    </xsd:element>
    <xsd:element name="POSentDateestimated" ma:index="115" nillable="true" ma:displayName="PO Sent Date estimated" ma:format="Dropdown" ma:internalName="POSentDateestimated">
      <xsd:simpleType>
        <xsd:restriction base="dms:Text">
          <xsd:maxLength value="255"/>
        </xsd:restriction>
      </xsd:simpleType>
    </xsd:element>
    <xsd:element name="POsentdate" ma:index="116" nillable="true" ma:displayName="PO sent date" ma:format="Dropdown" ma:internalName="POsentdate">
      <xsd:simpleType>
        <xsd:restriction base="dms:Text">
          <xsd:maxLength value="255"/>
        </xsd:restriction>
      </xsd:simpleType>
    </xsd:element>
    <xsd:element name="Finishofmachiningstageandstartqualificationofficial" ma:index="117" nillable="true" ma:displayName="Finish of machining stage and start qualification official" ma:format="Dropdown" ma:internalName="Finishofmachiningstageandstartqualificationofficial">
      <xsd:simpleType>
        <xsd:restriction base="dms:Text">
          <xsd:maxLength value="255"/>
        </xsd:restriction>
      </xsd:simpleType>
    </xsd:element>
    <xsd:element name="MediaServiceSearchProperties" ma:index="1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4bee1c-738c-4b27-9964-cead3ca5d5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abd7848-357d-496b-9317-aa9bab35b8ad}" ma:internalName="TaxCatchAll" ma:showField="CatchAllData" ma:web="dc4bee1c-738c-4b27-9964-cead3ca5d5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c4bee1c-738c-4b27-9964-cead3ca5d542" xsi:nil="true"/>
    <lcf76f155ced4ddcb4097134ff3c332f xmlns="07ef907c-7023-4580-9165-362d7317d7ef">
      <Terms xmlns="http://schemas.microsoft.com/office/infopath/2007/PartnerControls"/>
    </lcf76f155ced4ddcb4097134ff3c332f>
    <_ip_UnifiedCompliancePolicyProperties xmlns="http://schemas.microsoft.com/sharepoint/v3" xsi:nil="true"/>
    <Project_ xmlns="07ef907c-7023-4580-9165-362d7317d7ef" xsi:nil="true"/>
    <Nameofthepart xmlns="07ef907c-7023-4580-9165-362d7317d7ef">Cover K60 GRECO</Nameofthepart>
    <Ref_ xmlns="07ef907c-7023-4580-9165-362d7317d7ef">GDE51999 GDE51998
NVE18753
NVE20604</Ref_>
    <Inventory_number_Gormar xmlns="07ef907c-7023-4580-9165-362d7317d7ef">692</Inventory_number_Gormar>
    <Documentsfolder xmlns="07ef907c-7023-4580-9165-362d7317d7ef" xsi:nil="true"/>
    <Typeofservice xmlns="07ef907c-7023-4580-9165-362d7317d7ef">Repair</Typeofservice>
    <Plantowner xmlns="07ef907c-7023-4580-9165-362d7317d7ef">SE-Plovdiv</Plantowner>
    <Descriptionoftheissue xmlns="07ef907c-7023-4580-9165-362d7317d7ef">peripherial burrs </Descriptionoftheissue>
    <Partimpacted xmlns="07ef907c-7023-4580-9165-362d7317d7ef">No</Partimpacted>
    <GeneralToolCondition xmlns="07ef907c-7023-4580-9165-362d7317d7ef">Good</GeneralToolCondition>
    <SEinventorynumber xmlns="07ef907c-7023-4580-9165-362d7317d7ef">260000000546</SEinventorynumber>
    <Toolnumber_x0028_Y1_x002c_A1_x002c_B2_x2026__x0029_ xmlns="07ef907c-7023-4580-9165-362d7317d7ef">Y1</Toolnumber_x0028_Y1_x002c_A1_x002c_B2_x2026__x0029_>
    <Sitename xmlns="07ef907c-7023-4580-9165-362d7317d7ef">BG02</Sitename>
    <ProjectStatus xmlns="07ef907c-7023-4580-9165-362d7317d7ef">APPROVED BY STS</ProjectStatus>
    <PRIORITY xmlns="07ef907c-7023-4580-9165-362d7317d7ef">CRITICAL</PRIORITY>
    <Creationdate xmlns="07ef907c-7023-4580-9165-362d7317d7ef">2025-10-22</Creationdate>
    <Offercreationdate xmlns="07ef907c-7023-4580-9165-362d7317d7ef">2025-11-11</Offercreationdate>
    <_x0032__x002e_Price xmlns="07ef907c-7023-4580-9165-362d7317d7ef">120</_x0032__x002e_Price>
    <_x0037__x002e_Price xmlns="07ef907c-7023-4580-9165-362d7317d7ef" xsi:nil="true"/>
    <_x0038__x002e_Price xmlns="07ef907c-7023-4580-9165-362d7317d7ef" xsi:nil="true"/>
    <_x0033__x002e_Quantity xmlns="07ef907c-7023-4580-9165-362d7317d7ef">1</_x0033__x002e_Quantity>
    <_x0034__x002e_Quantity xmlns="07ef907c-7023-4580-9165-362d7317d7ef" xsi:nil="true"/>
    <_x0039__x002e_Quantity xmlns="07ef907c-7023-4580-9165-362d7317d7ef" xsi:nil="true"/>
    <_x0032__x002e_Total xmlns="07ef907c-7023-4580-9165-362d7317d7ef">960</_x0032__x002e_Total>
    <_x0037__x002e_Total xmlns="07ef907c-7023-4580-9165-362d7317d7ef">0</_x0037__x002e_Total>
    <_x0038__x002e_Total xmlns="07ef907c-7023-4580-9165-362d7317d7ef">0</_x0038__x002e_Total>
    <_x0033__x002e_Price xmlns="07ef907c-7023-4580-9165-362d7317d7ef">450</_x0033__x002e_Price>
    <_x0039__x002e_Price xmlns="07ef907c-7023-4580-9165-362d7317d7ef" xsi:nil="true"/>
    <_x0035__x002e_Quantity xmlns="07ef907c-7023-4580-9165-362d7317d7ef" xsi:nil="true"/>
    <_x0031__x002e_Total xmlns="07ef907c-7023-4580-9165-362d7317d7ef">1600</_x0031__x002e_Total>
    <_x0036__x002e_Total xmlns="07ef907c-7023-4580-9165-362d7317d7ef">0</_x0036__x002e_Total>
    <_x0034__x002e_Price xmlns="07ef907c-7023-4580-9165-362d7317d7ef" xsi:nil="true"/>
    <_x0031__x002e_Quantity xmlns="07ef907c-7023-4580-9165-362d7317d7ef">8</_x0031__x002e_Quantity>
    <_x0035__x002e_Total xmlns="07ef907c-7023-4580-9165-362d7317d7ef">0</_x0035__x002e_Total>
    <_x0031_0_x002e_Price xmlns="07ef907c-7023-4580-9165-362d7317d7ef" xsi:nil="true"/>
    <_x0035__x002e_Price xmlns="07ef907c-7023-4580-9165-362d7317d7ef" xsi:nil="true"/>
    <_x0036__x002e_Quantity xmlns="07ef907c-7023-4580-9165-362d7317d7ef" xsi:nil="true"/>
    <_x0034__x002e_Total xmlns="07ef907c-7023-4580-9165-362d7317d7ef">0</_x0034__x002e_Total>
    <_x0031_0_x002e_Total xmlns="07ef907c-7023-4580-9165-362d7317d7ef">0</_x0031_0_x002e_Total>
    <_x0031__x002e_Price xmlns="07ef907c-7023-4580-9165-362d7317d7ef">200</_x0031__x002e_Price>
    <_x0036__x002e_Price xmlns="07ef907c-7023-4580-9165-362d7317d7ef" xsi:nil="true"/>
    <_x0032__x002e_Quantity xmlns="07ef907c-7023-4580-9165-362d7317d7ef">8</_x0032__x002e_Quantity>
    <_x0037__x002e_Quantity xmlns="07ef907c-7023-4580-9165-362d7317d7ef" xsi:nil="true"/>
    <_x0038__x002e_Quantity xmlns="07ef907c-7023-4580-9165-362d7317d7ef" xsi:nil="true"/>
    <_x0031_0_x002e_Quantity xmlns="07ef907c-7023-4580-9165-362d7317d7ef" xsi:nil="true"/>
    <_x0033__x002e_Total xmlns="07ef907c-7023-4580-9165-362d7317d7ef">450</_x0033__x002e_Total>
    <_x0039__x002e_Total xmlns="07ef907c-7023-4580-9165-362d7317d7ef">0</_x0039__x002e_Total>
    <Projectmanagementcost xmlns="07ef907c-7023-4580-9165-362d7317d7ef">301</Projectmanagementcost>
    <TotalCAPEXamount xmlns="07ef907c-7023-4580-9165-362d7317d7ef">3311</TotalCAPEXamount>
    <Totalcost xmlns="07ef907c-7023-4580-9165-362d7317d7ef">3010</Totalcost>
    <_x0031_4_x002e_Quantity xmlns="07ef907c-7023-4580-9165-362d7317d7ef" xsi:nil="true"/>
    <_x0031_3_x002e_Total xmlns="07ef907c-7023-4580-9165-362d7317d7ef">0</_x0031_3_x002e_Total>
    <_x0036__x002e_Description xmlns="07ef907c-7023-4580-9165-362d7317d7ef" xsi:nil="true"/>
    <_x0031_2_x002e_Price xmlns="07ef907c-7023-4580-9165-362d7317d7ef" xsi:nil="true"/>
    <_x0031_5_x002e_Price xmlns="07ef907c-7023-4580-9165-362d7317d7ef" xsi:nil="true"/>
    <_x0031_2_x002e_Description xmlns="07ef907c-7023-4580-9165-362d7317d7ef" xsi:nil="true"/>
    <_x0031_3_x002e_Quantity xmlns="07ef907c-7023-4580-9165-362d7317d7ef" xsi:nil="true"/>
    <_x0031_2_x002e_Total xmlns="07ef907c-7023-4580-9165-362d7317d7ef">0</_x0031_2_x002e_Total>
    <_x0031_5_x002e_Total xmlns="07ef907c-7023-4580-9165-362d7317d7ef">0</_x0031_5_x002e_Total>
    <_x0031__x002e_Description xmlns="07ef907c-7023-4580-9165-362d7317d7ef">laser welding active parts</_x0031__x002e_Description>
    <_x0031_1_x002e_Price xmlns="07ef907c-7023-4580-9165-362d7317d7ef" xsi:nil="true"/>
    <_x0031_4_x002e_Price xmlns="07ef907c-7023-4580-9165-362d7317d7ef" xsi:nil="true"/>
    <_x0031_2_x002e_Quantity xmlns="07ef907c-7023-4580-9165-362d7317d7ef" xsi:nil="true"/>
    <_x0031_1_x002e_Total xmlns="07ef907c-7023-4580-9165-362d7317d7ef">0</_x0031_1_x002e_Total>
    <_x0031_4_x002e_Total xmlns="07ef907c-7023-4580-9165-362d7317d7ef">0</_x0031_4_x002e_Total>
    <_x0035__x002e_Description xmlns="07ef907c-7023-4580-9165-362d7317d7ef" xsi:nil="true"/>
    <_x0031_1_x002e_Description xmlns="07ef907c-7023-4580-9165-362d7317d7ef" xsi:nil="true"/>
    <_x0031_1_x002e_Quantity xmlns="07ef907c-7023-4580-9165-362d7317d7ef" xsi:nil="true"/>
    <_x0033__x002e_Description xmlns="07ef907c-7023-4580-9165-362d7317d7ef">Dismantling, fitting, mounting and test</_x0033__x002e_Description>
    <_x0034__x002e_Description xmlns="07ef907c-7023-4580-9165-362d7317d7ef" xsi:nil="true"/>
    <_x0039__x002e_Description xmlns="07ef907c-7023-4580-9165-362d7317d7ef" xsi:nil="true"/>
    <_x0031_0_x002e_Description xmlns="07ef907c-7023-4580-9165-362d7317d7ef" xsi:nil="true"/>
    <_x0031_5_x002e_Description xmlns="07ef907c-7023-4580-9165-362d7317d7ef" xsi:nil="true"/>
    <_x0031_5_x002e_Quantity xmlns="07ef907c-7023-4580-9165-362d7317d7ef" xsi:nil="true"/>
    <_x0032__x002e_Description xmlns="07ef907c-7023-4580-9165-362d7317d7ef">EDM and  air venting refresh</_x0032__x002e_Description>
    <_x0037__x002e_Description xmlns="07ef907c-7023-4580-9165-362d7317d7ef" xsi:nil="true"/>
    <_x0038__x002e_Description xmlns="07ef907c-7023-4580-9165-362d7317d7ef" xsi:nil="true"/>
    <_x0031_3_x002e_Price xmlns="07ef907c-7023-4580-9165-362d7317d7ef" xsi:nil="true"/>
    <_x0031_3_x002e_Description xmlns="07ef907c-7023-4580-9165-362d7317d7ef" xsi:nil="true"/>
    <_x0031_4_x002e_Description xmlns="07ef907c-7023-4580-9165-362d7317d7ef" xsi:nil="true"/>
    <Machiningleadtime xmlns="07ef907c-7023-4580-9165-362d7317d7ef">20</Machiningleadtime>
    <Leadtimeforqualification xmlns="07ef907c-7023-4580-9165-362d7317d7ef">5</Leadtimeforqualification>
    <Approvaldate xmlns="07ef907c-7023-4580-9165-362d7317d7ef">2025-11-17</Approvaldate>
    <LeadtimeforPO_x002f_BCIapprovalandsending xmlns="07ef907c-7023-4580-9165-362d7317d7ef">5</LeadtimeforPO_x002f_BCIapprovalandsending>
    <Finishoftheproject_x0028_official_x0029_ xmlns="07ef907c-7023-4580-9165-362d7317d7ef"> </Finishoftheproject_x0028_official_x0029_>
    <Finishoftheproject xmlns="07ef907c-7023-4580-9165-362d7317d7ef">2025-12-29</Finishoftheproject>
    <MachinigAndQualificationTime xmlns="07ef907c-7023-4580-9165-362d7317d7ef">25</MachinigAndQualificationTime>
    <Machiningstagedone xmlns="07ef907c-7023-4580-9165-362d7317d7ef">2025-12-22</Machiningstagedone>
    <POSentDateestimated xmlns="07ef907c-7023-4580-9165-362d7317d7ef">2025-11-24</POSentDateestimated>
    <Finishofmachiningstageandstartqualificationofficial xmlns="07ef907c-7023-4580-9165-362d7317d7ef"> </Finishofmachiningstageandstartqualificationofficial>
    <POsentdate xmlns="07ef907c-7023-4580-9165-362d7317d7ef"> </POsent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4542E-02BF-45FD-82FB-ABCDF58180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E1729-3640-412F-AFFE-11AB0B3EEC14}"/>
</file>

<file path=customXml/itemProps3.xml><?xml version="1.0" encoding="utf-8"?>
<ds:datastoreItem xmlns:ds="http://schemas.openxmlformats.org/officeDocument/2006/customXml" ds:itemID="{09930F25-5C00-4495-BDBD-3047D96DA48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c4bee1c-738c-4b27-9964-cead3ca5d542"/>
    <ds:schemaRef ds:uri="07ef907c-7023-4580-9165-362d7317d7ef"/>
  </ds:schemaRefs>
</ds:datastoreItem>
</file>

<file path=customXml/itemProps4.xml><?xml version="1.0" encoding="utf-8"?>
<ds:datastoreItem xmlns:ds="http://schemas.openxmlformats.org/officeDocument/2006/customXml" ds:itemID="{DEFFEED4-108B-4CCB-9EA6-F537DF7339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f93e5f-d3c2-49a7-ba94-15405423c204}" enabled="1" method="Standard" siteId="{6e51e1ad-c54b-4b39-b598-0ffe9ae68fe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{C7B0637A-0459-4700-804E-D881D646105A}tf02911896_win32.dotx</Template>
  <TotalTime>0</TotalTime>
  <Pages>3</Pages>
  <Words>378</Words>
  <Characters>2157</Characters>
  <Application>Microsoft Office Word</Application>
  <DocSecurity>0</DocSecurity>
  <Lines>17</Lines>
  <Paragraphs>5</Paragraphs>
  <ScaleCrop>false</ScaleCrop>
  <Manager/>
  <Company/>
  <LinksUpToDate>false</LinksUpToDate>
  <CharactersWithSpaces>2530</CharactersWithSpaces>
  <SharedDoc>false</SharedDoc>
  <HyperlinkBase>09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785_692</dc:title>
  <dc:subject>02</dc:subject>
  <dc:creator/>
  <cp:keywords>07</cp:keywords>
  <dc:description>08</dc:description>
  <cp:lastModifiedBy/>
  <cp:revision>3</cp:revision>
  <dcterms:created xsi:type="dcterms:W3CDTF">2023-04-05T17:42:00Z</dcterms:created>
  <dcterms:modified xsi:type="dcterms:W3CDTF">2025-08-05T15:13:00Z</dcterms:modified>
  <cp:category>06</cp:category>
  <cp:contentStatus>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0x010100FA591B388A1C434DB498850B5BC905E3</vt:lpwstr>
  </property>
  <property fmtid="{D5CDD505-2E9C-101B-9397-08002B2CF9AE}" pid="3" name="Project">
    <vt:lpwstr>Please add project name </vt:lpwstr>
  </property>
  <property fmtid="{D5CDD505-2E9C-101B-9397-08002B2CF9AE}" pid="4" name="MediaServiceImageTags">
    <vt:lpwstr/>
  </property>
  <property fmtid="{D5CDD505-2E9C-101B-9397-08002B2CF9AE}" pid="5" name="Pic1">
    <vt:lpwstr>http://www.abv.bg, </vt:lpwstr>
  </property>
  <property fmtid="{D5CDD505-2E9C-101B-9397-08002B2CF9AE}" pid="6" name="MSIP_Label_23f93e5f-d3c2-49a7-ba94-15405423c204_Enabled">
    <vt:lpwstr>true</vt:lpwstr>
  </property>
  <property fmtid="{D5CDD505-2E9C-101B-9397-08002B2CF9AE}" pid="7" name="MSIP_Label_23f93e5f-d3c2-49a7-ba94-15405423c204_SetDate">
    <vt:lpwstr>2023-10-20T14:51:09Z</vt:lpwstr>
  </property>
  <property fmtid="{D5CDD505-2E9C-101B-9397-08002B2CF9AE}" pid="8" name="MSIP_Label_23f93e5f-d3c2-49a7-ba94-15405423c204_Method">
    <vt:lpwstr>Standard</vt:lpwstr>
  </property>
  <property fmtid="{D5CDD505-2E9C-101B-9397-08002B2CF9AE}" pid="9" name="MSIP_Label_23f93e5f-d3c2-49a7-ba94-15405423c204_Name">
    <vt:lpwstr>SE Internal</vt:lpwstr>
  </property>
  <property fmtid="{D5CDD505-2E9C-101B-9397-08002B2CF9AE}" pid="10" name="MSIP_Label_23f93e5f-d3c2-49a7-ba94-15405423c204_SiteId">
    <vt:lpwstr>6e51e1ad-c54b-4b39-b598-0ffe9ae68fef</vt:lpwstr>
  </property>
  <property fmtid="{D5CDD505-2E9C-101B-9397-08002B2CF9AE}" pid="11" name="MSIP_Label_23f93e5f-d3c2-49a7-ba94-15405423c204_ActionId">
    <vt:lpwstr>206024fa-4188-4e9a-a212-aa0209022ec9</vt:lpwstr>
  </property>
  <property fmtid="{D5CDD505-2E9C-101B-9397-08002B2CF9AE}" pid="12" name="MSIP_Label_23f93e5f-d3c2-49a7-ba94-15405423c204_ContentBits">
    <vt:lpwstr>2</vt:lpwstr>
  </property>
</Properties>
</file>