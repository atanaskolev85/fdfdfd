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007698" w14:textId="6D6E7356" w:rsidR="0089777F" w:rsidRPr="00EB0E04" w:rsidRDefault="00F36DCD" w:rsidP="00813189">
      <w:pPr>
        <w:pStyle w:val="Title"/>
        <w:spacing w:line="240" w:lineRule="auto"/>
        <w:rPr>
          <w:color w:val="000000" w:themeColor="text1"/>
          <w:sz w:val="40"/>
          <w:szCs w:val="44"/>
        </w:rPr>
      </w:pPr>
      <w:r w:rsidRPr="00F36DCD">
        <w:rPr>
          <w:b w:val="0"/>
          <w:caps w:val="0"/>
          <w:noProof/>
          <w:color w:val="000000" w:themeColor="text1"/>
          <w:sz w:val="40"/>
          <w:szCs w:val="44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0F1231BE" wp14:editId="0F3F0111">
                <wp:simplePos x="0" y="0"/>
                <wp:positionH relativeFrom="column">
                  <wp:posOffset>4318319</wp:posOffset>
                </wp:positionH>
                <wp:positionV relativeFrom="paragraph">
                  <wp:posOffset>36180</wp:posOffset>
                </wp:positionV>
                <wp:extent cx="2360930" cy="1404620"/>
                <wp:effectExtent l="0" t="0" r="2286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D802E6" w14:textId="0DB90824" w:rsidR="003C1632" w:rsidRPr="006222ED" w:rsidRDefault="003C1632" w:rsidP="00504A20">
                            <w:pPr>
                              <w:spacing w:before="0" w:after="0" w:line="0" w:lineRule="atLeast"/>
                              <w:rPr>
                                <w:sz w:val="16"/>
                                <w:szCs w:val="16"/>
                              </w:rPr>
                            </w:pPr>
                            <w:r w:rsidRPr="006222ED">
                              <w:rPr>
                                <w:sz w:val="16"/>
                                <w:szCs w:val="16"/>
                              </w:rPr>
                              <w:t xml:space="preserve">3 </w:t>
                            </w:r>
                            <w:proofErr w:type="spellStart"/>
                            <w:r w:rsidRPr="006222ED">
                              <w:rPr>
                                <w:sz w:val="16"/>
                                <w:szCs w:val="16"/>
                              </w:rPr>
                              <w:t>Shipka</w:t>
                            </w:r>
                            <w:proofErr w:type="spellEnd"/>
                            <w:r w:rsidRPr="006222ED">
                              <w:rPr>
                                <w:sz w:val="16"/>
                                <w:szCs w:val="16"/>
                              </w:rPr>
                              <w:t xml:space="preserve"> str. 4190 </w:t>
                            </w:r>
                            <w:proofErr w:type="spellStart"/>
                            <w:r w:rsidRPr="006222ED">
                              <w:rPr>
                                <w:sz w:val="16"/>
                                <w:szCs w:val="16"/>
                              </w:rPr>
                              <w:t>Saedinenie</w:t>
                            </w:r>
                            <w:proofErr w:type="spellEnd"/>
                            <w:r w:rsidRPr="006222ED">
                              <w:rPr>
                                <w:sz w:val="16"/>
                                <w:szCs w:val="16"/>
                              </w:rPr>
                              <w:t xml:space="preserve">, </w:t>
                            </w:r>
                          </w:p>
                          <w:p w14:paraId="654F1FE8" w14:textId="77777777" w:rsidR="003C1632" w:rsidRPr="006222ED" w:rsidRDefault="003C1632" w:rsidP="00504A20">
                            <w:pPr>
                              <w:spacing w:before="0" w:after="0" w:line="0" w:lineRule="atLeast"/>
                              <w:rPr>
                                <w:sz w:val="16"/>
                                <w:szCs w:val="16"/>
                              </w:rPr>
                            </w:pPr>
                            <w:r w:rsidRPr="006222ED">
                              <w:rPr>
                                <w:sz w:val="16"/>
                                <w:szCs w:val="16"/>
                              </w:rPr>
                              <w:t xml:space="preserve">BULGARIA </w:t>
                            </w:r>
                          </w:p>
                          <w:p w14:paraId="252CF8E8" w14:textId="77777777" w:rsidR="003C1632" w:rsidRPr="006222ED" w:rsidRDefault="003C1632" w:rsidP="00504A20">
                            <w:pPr>
                              <w:spacing w:before="0" w:after="0" w:line="0" w:lineRule="atLeast"/>
                              <w:rPr>
                                <w:sz w:val="16"/>
                                <w:szCs w:val="16"/>
                              </w:rPr>
                            </w:pPr>
                            <w:r w:rsidRPr="006222ED">
                              <w:rPr>
                                <w:sz w:val="16"/>
                                <w:szCs w:val="16"/>
                              </w:rPr>
                              <w:t xml:space="preserve">Tel: +359 32 60 00 00 </w:t>
                            </w:r>
                          </w:p>
                          <w:p w14:paraId="00469227" w14:textId="2787F0C8" w:rsidR="00F36DCD" w:rsidRPr="006222ED" w:rsidRDefault="003C1632" w:rsidP="00504A20">
                            <w:pPr>
                              <w:spacing w:before="0" w:after="0" w:line="0" w:lineRule="atLeast"/>
                              <w:rPr>
                                <w:sz w:val="16"/>
                                <w:szCs w:val="16"/>
                              </w:rPr>
                            </w:pPr>
                            <w:r w:rsidRPr="006222ED">
                              <w:rPr>
                                <w:sz w:val="16"/>
                                <w:szCs w:val="16"/>
                              </w:rPr>
                              <w:t>Fax: +359 32 60 00 19</w:t>
                            </w:r>
                          </w:p>
                          <w:p w14:paraId="1913B834" w14:textId="77777777" w:rsidR="00504A20" w:rsidRPr="006222ED" w:rsidRDefault="00504A20" w:rsidP="00504A20">
                            <w:pPr>
                              <w:pStyle w:val="Default"/>
                              <w:spacing w:line="0" w:lineRule="atLeast"/>
                              <w:rPr>
                                <w:rFonts w:asciiTheme="minorHAnsi" w:hAnsiTheme="minorHAnsi" w:cstheme="minorBidi"/>
                                <w:color w:val="auto"/>
                                <w:sz w:val="16"/>
                                <w:szCs w:val="16"/>
                              </w:rPr>
                            </w:pPr>
                          </w:p>
                          <w:p w14:paraId="32916863" w14:textId="16CE2289" w:rsidR="00504A20" w:rsidRPr="006222ED" w:rsidRDefault="00504A20" w:rsidP="00504A20">
                            <w:pPr>
                              <w:spacing w:before="0" w:after="0" w:line="0" w:lineRule="atLeast"/>
                              <w:rPr>
                                <w:sz w:val="16"/>
                                <w:szCs w:val="16"/>
                              </w:rPr>
                            </w:pPr>
                            <w:r w:rsidRPr="006222ED">
                              <w:rPr>
                                <w:sz w:val="16"/>
                                <w:szCs w:val="16"/>
                              </w:rPr>
                              <w:t xml:space="preserve">e-mail: </w:t>
                            </w:r>
                            <w:hyperlink r:id="rId11" w:history="1">
                              <w:r w:rsidR="0056370A" w:rsidRPr="007E6953">
                                <w:rPr>
                                  <w:rStyle w:val="Hyperlink"/>
                                  <w:sz w:val="16"/>
                                  <w:szCs w:val="16"/>
                                </w:rPr>
                                <w:t>office@gotmar.com</w:t>
                              </w:r>
                            </w:hyperlink>
                            <w:r w:rsidR="0056370A">
                              <w:rPr>
                                <w:sz w:val="16"/>
                                <w:szCs w:val="16"/>
                                <w:lang w:val="bg-BG"/>
                              </w:rPr>
                              <w:t xml:space="preserve"> ;</w:t>
                            </w:r>
                            <w:r w:rsidRPr="006222ED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hyperlink r:id="rId12" w:history="1">
                              <w:r w:rsidR="00BD4C06" w:rsidRPr="007E6953">
                                <w:rPr>
                                  <w:rStyle w:val="Hyperlink"/>
                                  <w:sz w:val="16"/>
                                  <w:szCs w:val="16"/>
                                </w:rPr>
                                <w:t>office.1@gotmar.com</w:t>
                              </w:r>
                            </w:hyperlink>
                            <w:r w:rsidR="00BD4C06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245AF6" w:rsidRPr="006222ED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14:paraId="2E4729E0" w14:textId="156D7D3A" w:rsidR="00504A20" w:rsidRPr="0056370A" w:rsidRDefault="007D66E7" w:rsidP="00504A20">
                            <w:pPr>
                              <w:spacing w:before="0" w:after="0" w:line="0" w:lineRule="atLeast"/>
                              <w:rPr>
                                <w:sz w:val="16"/>
                                <w:szCs w:val="16"/>
                                <w:lang w:val="bg-BG"/>
                              </w:rPr>
                            </w:pPr>
                            <w:r w:rsidRPr="006222ED">
                              <w:rPr>
                                <w:sz w:val="16"/>
                                <w:szCs w:val="16"/>
                              </w:rPr>
                              <w:t xml:space="preserve">web: </w:t>
                            </w:r>
                            <w:hyperlink r:id="rId13" w:history="1">
                              <w:r w:rsidR="00BD4C06" w:rsidRPr="007E6953">
                                <w:rPr>
                                  <w:rStyle w:val="Hyperlink"/>
                                  <w:sz w:val="16"/>
                                  <w:szCs w:val="16"/>
                                </w:rPr>
                                <w:t>http://www.gotmar.com</w:t>
                              </w:r>
                              <w:r w:rsidR="00BD4C06" w:rsidRPr="007E6953">
                                <w:rPr>
                                  <w:rStyle w:val="Hyperlink"/>
                                  <w:sz w:val="16"/>
                                  <w:szCs w:val="16"/>
                                  <w:lang w:val="bg-BG"/>
                                </w:rPr>
                                <w:t>/</w:t>
                              </w:r>
                            </w:hyperlink>
                            <w:r w:rsidR="00BD4C06">
                              <w:rPr>
                                <w:sz w:val="16"/>
                                <w:szCs w:val="16"/>
                                <w:lang w:val="bg-BG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F1231B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40.05pt;margin-top:2.85pt;width:185.9pt;height:110.6pt;z-index:25165824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">
                <v:textbox style="mso-fit-shape-to-text:t">
                  <w:txbxContent>
                    <w:p w14:paraId="24D802E6" w14:textId="0DB90824" w:rsidR="003C1632" w:rsidRPr="006222ED" w:rsidRDefault="003C1632" w:rsidP="00504A20">
                      <w:pPr>
                        <w:spacing w:before="0" w:after="0" w:line="0" w:lineRule="atLeast"/>
                        <w:rPr>
                          <w:sz w:val="16"/>
                          <w:szCs w:val="16"/>
                        </w:rPr>
                      </w:pPr>
                      <w:r w:rsidRPr="006222ED">
                        <w:rPr>
                          <w:sz w:val="16"/>
                          <w:szCs w:val="16"/>
                        </w:rPr>
                        <w:t xml:space="preserve">3 </w:t>
                      </w:r>
                      <w:proofErr w:type="spellStart"/>
                      <w:r w:rsidRPr="006222ED">
                        <w:rPr>
                          <w:sz w:val="16"/>
                          <w:szCs w:val="16"/>
                        </w:rPr>
                        <w:t>Shipka</w:t>
                      </w:r>
                      <w:proofErr w:type="spellEnd"/>
                      <w:r w:rsidRPr="006222ED">
                        <w:rPr>
                          <w:sz w:val="16"/>
                          <w:szCs w:val="16"/>
                        </w:rPr>
                        <w:t xml:space="preserve"> str. 4190 </w:t>
                      </w:r>
                      <w:proofErr w:type="spellStart"/>
                      <w:r w:rsidRPr="006222ED">
                        <w:rPr>
                          <w:sz w:val="16"/>
                          <w:szCs w:val="16"/>
                        </w:rPr>
                        <w:t>Saedinenie</w:t>
                      </w:r>
                      <w:proofErr w:type="spellEnd"/>
                      <w:r w:rsidRPr="006222ED">
                        <w:rPr>
                          <w:sz w:val="16"/>
                          <w:szCs w:val="16"/>
                        </w:rPr>
                        <w:t xml:space="preserve">, </w:t>
                      </w:r>
                    </w:p>
                    <w:p w14:paraId="654F1FE8" w14:textId="77777777" w:rsidR="003C1632" w:rsidRPr="006222ED" w:rsidRDefault="003C1632" w:rsidP="00504A20">
                      <w:pPr>
                        <w:spacing w:before="0" w:after="0" w:line="0" w:lineRule="atLeast"/>
                        <w:rPr>
                          <w:sz w:val="16"/>
                          <w:szCs w:val="16"/>
                        </w:rPr>
                      </w:pPr>
                      <w:r w:rsidRPr="006222ED">
                        <w:rPr>
                          <w:sz w:val="16"/>
                          <w:szCs w:val="16"/>
                        </w:rPr>
                        <w:t xml:space="preserve">BULGARIA </w:t>
                      </w:r>
                    </w:p>
                    <w:p w14:paraId="252CF8E8" w14:textId="77777777" w:rsidR="003C1632" w:rsidRPr="006222ED" w:rsidRDefault="003C1632" w:rsidP="00504A20">
                      <w:pPr>
                        <w:spacing w:before="0" w:after="0" w:line="0" w:lineRule="atLeast"/>
                        <w:rPr>
                          <w:sz w:val="16"/>
                          <w:szCs w:val="16"/>
                        </w:rPr>
                      </w:pPr>
                      <w:r w:rsidRPr="006222ED">
                        <w:rPr>
                          <w:sz w:val="16"/>
                          <w:szCs w:val="16"/>
                        </w:rPr>
                        <w:t xml:space="preserve">Tel: +359 32 60 00 00 </w:t>
                      </w:r>
                    </w:p>
                    <w:p w14:paraId="00469227" w14:textId="2787F0C8" w:rsidR="00F36DCD" w:rsidRPr="006222ED" w:rsidRDefault="003C1632" w:rsidP="00504A20">
                      <w:pPr>
                        <w:spacing w:before="0" w:after="0" w:line="0" w:lineRule="atLeast"/>
                        <w:rPr>
                          <w:sz w:val="16"/>
                          <w:szCs w:val="16"/>
                        </w:rPr>
                      </w:pPr>
                      <w:r w:rsidRPr="006222ED">
                        <w:rPr>
                          <w:sz w:val="16"/>
                          <w:szCs w:val="16"/>
                        </w:rPr>
                        <w:t>Fax: +359 32 60 00 19</w:t>
                      </w:r>
                    </w:p>
                    <w:p w14:paraId="1913B834" w14:textId="77777777" w:rsidR="00504A20" w:rsidRPr="006222ED" w:rsidRDefault="00504A20" w:rsidP="00504A20">
                      <w:pPr>
                        <w:pStyle w:val="Default"/>
                        <w:spacing w:line="0" w:lineRule="atLeast"/>
                        <w:rPr>
                          <w:rFonts w:asciiTheme="minorHAnsi" w:hAnsiTheme="minorHAnsi" w:cstheme="minorBidi"/>
                          <w:color w:val="auto"/>
                          <w:sz w:val="16"/>
                          <w:szCs w:val="16"/>
                        </w:rPr>
                      </w:pPr>
                    </w:p>
                    <w:p w14:paraId="32916863" w14:textId="16CE2289" w:rsidR="00504A20" w:rsidRPr="006222ED" w:rsidRDefault="00504A20" w:rsidP="00504A20">
                      <w:pPr>
                        <w:spacing w:before="0" w:after="0" w:line="0" w:lineRule="atLeast"/>
                        <w:rPr>
                          <w:sz w:val="16"/>
                          <w:szCs w:val="16"/>
                        </w:rPr>
                      </w:pPr>
                      <w:r w:rsidRPr="006222ED">
                        <w:rPr>
                          <w:sz w:val="16"/>
                          <w:szCs w:val="16"/>
                        </w:rPr>
                        <w:t xml:space="preserve">e-mail: </w:t>
                      </w:r>
                      <w:hyperlink r:id="rId14" w:history="1">
                        <w:r w:rsidR="0056370A" w:rsidRPr="007E6953">
                          <w:rPr>
                            <w:rStyle w:val="Hyperlink"/>
                            <w:sz w:val="16"/>
                            <w:szCs w:val="16"/>
                          </w:rPr>
                          <w:t>office@gotmar.com</w:t>
                        </w:r>
                      </w:hyperlink>
                      <w:r w:rsidR="0056370A">
                        <w:rPr>
                          <w:sz w:val="16"/>
                          <w:szCs w:val="16"/>
                          <w:lang w:val="bg-BG"/>
                        </w:rPr>
                        <w:t xml:space="preserve"> ;</w:t>
                      </w:r>
                      <w:r w:rsidRPr="006222ED">
                        <w:rPr>
                          <w:sz w:val="16"/>
                          <w:szCs w:val="16"/>
                        </w:rPr>
                        <w:t xml:space="preserve"> </w:t>
                      </w:r>
                      <w:hyperlink r:id="rId15" w:history="1">
                        <w:r w:rsidR="00BD4C06" w:rsidRPr="007E6953">
                          <w:rPr>
                            <w:rStyle w:val="Hyperlink"/>
                            <w:sz w:val="16"/>
                            <w:szCs w:val="16"/>
                          </w:rPr>
                          <w:t>office.1@gotmar.com</w:t>
                        </w:r>
                      </w:hyperlink>
                      <w:r w:rsidR="00BD4C06"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="00245AF6" w:rsidRPr="006222ED">
                        <w:rPr>
                          <w:sz w:val="16"/>
                          <w:szCs w:val="16"/>
                        </w:rPr>
                        <w:t xml:space="preserve"> </w:t>
                      </w:r>
                    </w:p>
                    <w:p w14:paraId="2E4729E0" w14:textId="156D7D3A" w:rsidR="00504A20" w:rsidRPr="0056370A" w:rsidRDefault="007D66E7" w:rsidP="00504A20">
                      <w:pPr>
                        <w:spacing w:before="0" w:after="0" w:line="0" w:lineRule="atLeast"/>
                        <w:rPr>
                          <w:sz w:val="16"/>
                          <w:szCs w:val="16"/>
                          <w:lang w:val="bg-BG"/>
                        </w:rPr>
                      </w:pPr>
                      <w:r w:rsidRPr="006222ED">
                        <w:rPr>
                          <w:sz w:val="16"/>
                          <w:szCs w:val="16"/>
                        </w:rPr>
                        <w:t xml:space="preserve">web: </w:t>
                      </w:r>
                      <w:hyperlink r:id="rId16" w:history="1">
                        <w:r w:rsidR="00BD4C06" w:rsidRPr="007E6953">
                          <w:rPr>
                            <w:rStyle w:val="Hyperlink"/>
                            <w:sz w:val="16"/>
                            <w:szCs w:val="16"/>
                          </w:rPr>
                          <w:t>http://www.gotmar.com</w:t>
                        </w:r>
                        <w:r w:rsidR="00BD4C06" w:rsidRPr="007E6953">
                          <w:rPr>
                            <w:rStyle w:val="Hyperlink"/>
                            <w:sz w:val="16"/>
                            <w:szCs w:val="16"/>
                            <w:lang w:val="bg-BG"/>
                          </w:rPr>
                          <w:t>/</w:t>
                        </w:r>
                      </w:hyperlink>
                      <w:r w:rsidR="00BD4C06">
                        <w:rPr>
                          <w:sz w:val="16"/>
                          <w:szCs w:val="16"/>
                          <w:lang w:val="bg-BG"/>
                        </w:rP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E25A7" w:rsidRPr="00EB0E04">
        <w:rPr>
          <w:color w:val="000000" w:themeColor="text1"/>
          <w:sz w:val="40"/>
          <w:szCs w:val="44"/>
        </w:rPr>
        <w:t>Project</w:t>
      </w:r>
      <w:r w:rsidR="00017776" w:rsidRPr="00EB0E04">
        <w:rPr>
          <w:color w:val="000000" w:themeColor="text1"/>
          <w:sz w:val="40"/>
          <w:szCs w:val="44"/>
        </w:rPr>
        <w:t xml:space="preserve"> Nu:</w:t>
      </w:r>
      <w:r w:rsidR="00F40D29" w:rsidRPr="00EB0E04">
        <w:rPr>
          <w:color w:val="000000" w:themeColor="text1"/>
          <w:sz w:val="40"/>
          <w:szCs w:val="44"/>
        </w:rPr>
        <w:t xml:space="preserve"> </w:t>
      </w:r>
      <w:sdt>
        <w:sdtPr>
          <w:rPr>
            <w:color w:val="000000" w:themeColor="text1"/>
            <w:sz w:val="40"/>
            <w:szCs w:val="44"/>
          </w:rPr>
          <w:alias w:val="Title"/>
          <w:tag w:val=""/>
          <w:id w:val="1259106276"/>
          <w:placeholder>
            <w:docPart w:val="B4996A58EDAF492A833EB24EC41FF9ED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="00163705" w:rsidRPr="00EB0E04">
            <w:rPr>
              <w:color w:val="000000" w:themeColor="text1"/>
              <w:sz w:val="40"/>
              <w:szCs w:val="44"/>
            </w:rPr>
            <w:t>01</w:t>
          </w:r>
        </w:sdtContent>
      </w:sdt>
    </w:p>
    <w:p w14:paraId="3DA90C18" w14:textId="63AFE198" w:rsidR="004E028C" w:rsidRPr="00025DE1" w:rsidRDefault="00000D81" w:rsidP="00813189">
      <w:pPr>
        <w:spacing w:line="240" w:lineRule="auto"/>
        <w:rPr>
          <w:rFonts w:asciiTheme="majorHAnsi" w:hAnsiTheme="majorHAnsi" w:cs="Times New Roman (Body CS)"/>
          <w:b/>
          <w:caps/>
          <w:color w:val="000000" w:themeColor="text1"/>
          <w:spacing w:val="10"/>
          <w:kern w:val="28"/>
          <w:sz w:val="40"/>
          <w:szCs w:val="44"/>
        </w:rPr>
      </w:pPr>
      <w:r w:rsidRPr="00025DE1">
        <w:rPr>
          <w:rFonts w:asciiTheme="majorHAnsi" w:hAnsiTheme="majorHAnsi" w:cs="Times New Roman (Body CS)"/>
          <w:b/>
          <w:caps/>
          <w:color w:val="000000" w:themeColor="text1"/>
          <w:spacing w:val="10"/>
          <w:kern w:val="28"/>
          <w:sz w:val="40"/>
          <w:szCs w:val="44"/>
        </w:rPr>
        <w:t>Offer</w:t>
      </w:r>
    </w:p>
    <w:p w14:paraId="437FB32D" w14:textId="69FABCA7" w:rsidR="00A94975" w:rsidRDefault="00A94975" w:rsidP="00864CB9">
      <w:pPr>
        <w:spacing w:before="0" w:after="0"/>
      </w:pPr>
      <w:r>
        <w:t>Name</w:t>
      </w:r>
      <w:r w:rsidR="0068771F">
        <w:t xml:space="preserve"> of supplier: </w:t>
      </w:r>
      <w:r w:rsidR="009203A6" w:rsidRPr="009203A6">
        <w:rPr>
          <w:b/>
          <w:bCs/>
          <w:i/>
          <w:iCs/>
          <w:lang w:val="bg-BG"/>
        </w:rPr>
        <w:t>GOTMAR</w:t>
      </w:r>
    </w:p>
    <w:p w14:paraId="781C591F" w14:textId="6EA3432C" w:rsidR="00772289" w:rsidRPr="001D078A" w:rsidRDefault="00C62279" w:rsidP="00864CB9">
      <w:pPr>
        <w:spacing w:before="0" w:after="0"/>
        <w:rPr>
          <w:lang w:val="bg-BG"/>
        </w:rPr>
      </w:pPr>
      <w:r>
        <w:t>Priority</w:t>
      </w:r>
      <w:r w:rsidR="00772289" w:rsidRPr="005D5978">
        <w:t>:</w:t>
      </w:r>
      <w:r w:rsidR="005D5978">
        <w:rPr>
          <w:b/>
          <w:bCs/>
          <w:i/>
          <w:iCs/>
        </w:rPr>
        <w:t xml:space="preserve"> </w:t>
      </w:r>
      <w:sdt>
        <w:sdtPr>
          <w:rPr>
            <w:b/>
            <w:bCs/>
            <w:i/>
            <w:iCs/>
          </w:rPr>
          <w:alias w:val="PRIORITY"/>
          <w:tag w:val="PRIORITY"/>
          <w:id w:val="1221332337"/>
          <w:placeholder>
            <w:docPart w:val="56F5BCE003224FD3A812FCC268DCE04F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PRIORITY[1]" w:storeItemID="{09930F25-5C00-4495-BDBD-3047D96DA48F}"/>
          <w:dropDownList w:lastValue="">
            <w:listItem w:value="[PRIORITY]"/>
          </w:dropDownList>
        </w:sdtPr>
        <w:sdtEndPr>
          <w:rPr>
            <w:b w:val="0"/>
            <w:bCs w:val="0"/>
            <w:i w:val="0"/>
            <w:iCs w:val="0"/>
          </w:rPr>
        </w:sdtEndPr>
        <w:sdtContent>
          <w:r w:rsidR="005D5978" w:rsidRPr="005D5978">
            <w:rPr>
              <w:rStyle w:val="PlaceholderText"/>
              <w:b/>
              <w:bCs/>
              <w:i/>
              <w:iCs/>
            </w:rPr>
            <w:t>[PRIORITY]</w:t>
          </w:r>
        </w:sdtContent>
      </w:sdt>
    </w:p>
    <w:p w14:paraId="6AC30DA1" w14:textId="77777777" w:rsidR="00E87430" w:rsidRDefault="00E87430" w:rsidP="00E87430">
      <w:pPr>
        <w:spacing w:before="0" w:after="0"/>
        <w:rPr>
          <w:sz w:val="12"/>
          <w:szCs w:val="12"/>
        </w:rPr>
      </w:pPr>
      <w:r w:rsidRPr="009B3CF1">
        <w:rPr>
          <w:sz w:val="12"/>
          <w:szCs w:val="12"/>
        </w:rPr>
        <w:t>(</w:t>
      </w:r>
      <w:r w:rsidRPr="0046278A">
        <w:rPr>
          <w:color w:val="2F5496" w:themeColor="accent1" w:themeShade="BF"/>
          <w:sz w:val="12"/>
          <w:szCs w:val="12"/>
        </w:rPr>
        <w:t xml:space="preserve">LOW </w:t>
      </w:r>
      <w:r w:rsidRPr="009B3CF1">
        <w:rPr>
          <w:sz w:val="12"/>
          <w:szCs w:val="12"/>
        </w:rPr>
        <w:t xml:space="preserve">/ </w:t>
      </w:r>
      <w:r w:rsidRPr="0046278A">
        <w:rPr>
          <w:color w:val="C45911" w:themeColor="accent2" w:themeShade="BF"/>
          <w:sz w:val="12"/>
          <w:szCs w:val="12"/>
        </w:rPr>
        <w:t>MEDIUM</w:t>
      </w:r>
      <w:r w:rsidRPr="009B3CF1">
        <w:rPr>
          <w:sz w:val="12"/>
          <w:szCs w:val="12"/>
        </w:rPr>
        <w:t xml:space="preserve"> / </w:t>
      </w:r>
      <w:r w:rsidRPr="0046278A">
        <w:rPr>
          <w:color w:val="2F5496" w:themeColor="accent1" w:themeShade="BF"/>
          <w:sz w:val="12"/>
          <w:szCs w:val="12"/>
        </w:rPr>
        <w:t xml:space="preserve">HIGH </w:t>
      </w:r>
      <w:r w:rsidRPr="009B3CF1">
        <w:rPr>
          <w:sz w:val="12"/>
          <w:szCs w:val="12"/>
        </w:rPr>
        <w:t xml:space="preserve">/ </w:t>
      </w:r>
      <w:r w:rsidRPr="0046278A">
        <w:rPr>
          <w:color w:val="C45911" w:themeColor="accent2" w:themeShade="BF"/>
          <w:sz w:val="12"/>
          <w:szCs w:val="12"/>
        </w:rPr>
        <w:t>CRITICAL</w:t>
      </w:r>
      <w:r w:rsidRPr="0046278A">
        <w:rPr>
          <w:sz w:val="12"/>
          <w:szCs w:val="12"/>
        </w:rPr>
        <w:t>)</w:t>
      </w:r>
    </w:p>
    <w:p w14:paraId="2176EF32" w14:textId="77777777" w:rsidR="00E87430" w:rsidRDefault="00E87430" w:rsidP="00864CB9">
      <w:pPr>
        <w:spacing w:before="0" w:after="0"/>
      </w:pPr>
    </w:p>
    <w:p w14:paraId="4ABD8E82" w14:textId="06AE34A8" w:rsidR="00772289" w:rsidRPr="001D078A" w:rsidRDefault="00F754F7" w:rsidP="00864CB9">
      <w:pPr>
        <w:spacing w:before="0" w:after="0"/>
        <w:rPr>
          <w:lang w:val="bg-BG"/>
        </w:rPr>
      </w:pPr>
      <w:r>
        <w:t xml:space="preserve">Project </w:t>
      </w:r>
      <w:r w:rsidR="00C62279">
        <w:t>Status</w:t>
      </w:r>
      <w:r w:rsidR="00C62279" w:rsidRPr="005D5978">
        <w:t>:</w:t>
      </w:r>
      <w:r w:rsidR="003B66D1" w:rsidRPr="005D5978">
        <w:rPr>
          <w:b/>
          <w:bCs/>
          <w:i/>
          <w:iCs/>
        </w:rPr>
        <w:t xml:space="preserve"> </w:t>
      </w:r>
      <w:sdt>
        <w:sdtPr>
          <w:rPr>
            <w:b/>
            <w:bCs/>
            <w:i/>
            <w:iCs/>
          </w:rPr>
          <w:alias w:val="Project Status"/>
          <w:tag w:val="ProjectStatus"/>
          <w:id w:val="-1936432653"/>
          <w:placeholder>
            <w:docPart w:val="6AB3C9EAD4F24EF190F48B6EE9D41AB6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ProjectStatus[1]" w:storeItemID="{09930F25-5C00-4495-BDBD-3047D96DA48F}"/>
          <w:dropDownList w:lastValue="">
            <w:listItem w:value="[Project Status]"/>
          </w:dropDownList>
        </w:sdtPr>
        <w:sdtContent>
          <w:r w:rsidR="005D5978" w:rsidRPr="005D5978">
            <w:rPr>
              <w:rStyle w:val="PlaceholderText"/>
              <w:b/>
              <w:bCs/>
              <w:i/>
              <w:iCs/>
            </w:rPr>
            <w:t>[Project Status]</w:t>
          </w:r>
        </w:sdtContent>
      </w:sdt>
    </w:p>
    <w:p w14:paraId="2E9B9B64" w14:textId="3C810908" w:rsidR="00D936E3" w:rsidRDefault="00D936E3" w:rsidP="00D936E3">
      <w:pPr>
        <w:spacing w:before="0" w:after="0"/>
        <w:rPr>
          <w:sz w:val="12"/>
          <w:szCs w:val="12"/>
        </w:rPr>
      </w:pPr>
      <w:r w:rsidRPr="009B3CF1">
        <w:rPr>
          <w:sz w:val="12"/>
          <w:szCs w:val="12"/>
        </w:rPr>
        <w:t>(</w:t>
      </w:r>
      <w:r w:rsidR="003D73A0">
        <w:rPr>
          <w:color w:val="2F5496" w:themeColor="accent1" w:themeShade="BF"/>
          <w:sz w:val="12"/>
          <w:szCs w:val="12"/>
        </w:rPr>
        <w:t>DRAFT</w:t>
      </w:r>
      <w:r w:rsidR="003D73A0" w:rsidRPr="009B3CF1">
        <w:rPr>
          <w:sz w:val="12"/>
          <w:szCs w:val="12"/>
        </w:rPr>
        <w:t xml:space="preserve"> / </w:t>
      </w:r>
      <w:r w:rsidR="003D73A0">
        <w:rPr>
          <w:color w:val="C45911" w:themeColor="accent2" w:themeShade="BF"/>
          <w:sz w:val="12"/>
          <w:szCs w:val="12"/>
        </w:rPr>
        <w:t>PENDING</w:t>
      </w:r>
      <w:r w:rsidR="003D73A0" w:rsidRPr="00066EF8">
        <w:rPr>
          <w:color w:val="C45911" w:themeColor="accent2" w:themeShade="BF"/>
          <w:sz w:val="12"/>
          <w:szCs w:val="12"/>
        </w:rPr>
        <w:t xml:space="preserve"> </w:t>
      </w:r>
      <w:r w:rsidR="003D73A0">
        <w:rPr>
          <w:sz w:val="12"/>
          <w:szCs w:val="12"/>
        </w:rPr>
        <w:t xml:space="preserve">/ </w:t>
      </w:r>
      <w:r w:rsidR="003D73A0">
        <w:rPr>
          <w:color w:val="2F5496" w:themeColor="accent1" w:themeShade="BF"/>
          <w:sz w:val="12"/>
          <w:szCs w:val="12"/>
        </w:rPr>
        <w:t>APPROVED BY STS</w:t>
      </w:r>
      <w:r w:rsidRPr="009B3CF1">
        <w:rPr>
          <w:sz w:val="12"/>
          <w:szCs w:val="12"/>
        </w:rPr>
        <w:t>)</w:t>
      </w:r>
    </w:p>
    <w:p w14:paraId="66768947" w14:textId="77777777" w:rsidR="001273C1" w:rsidRPr="005140CB" w:rsidRDefault="00000000" w:rsidP="00163D44">
      <w:pPr>
        <w:pStyle w:val="Heading1"/>
      </w:pPr>
      <w:sdt>
        <w:sdtPr>
          <w:alias w:val="Overview:"/>
          <w:tag w:val="Overview:"/>
          <w:id w:val="-1324508684"/>
          <w:placeholder>
            <w:docPart w:val="11E3808215C64A8BA2CC0E8BC944F64E"/>
          </w:placeholder>
          <w:temporary/>
          <w:showingPlcHdr/>
          <w15:appearance w15:val="hidden"/>
        </w:sdtPr>
        <w:sdtContent>
          <w:r w:rsidR="00386778" w:rsidRPr="0015100C">
            <w:t>Overview</w:t>
          </w:r>
        </w:sdtContent>
      </w:sdt>
    </w:p>
    <w:p w14:paraId="73263A46" w14:textId="77777777" w:rsidR="001273C1" w:rsidRDefault="001273C1">
      <w:pPr>
        <w:pStyle w:val="NoSpacing"/>
      </w:pPr>
    </w:p>
    <w:tbl>
      <w:tblPr>
        <w:tblStyle w:val="TableGrid"/>
        <w:tblW w:w="0" w:type="auto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ook w:val="04A0" w:firstRow="1" w:lastRow="0" w:firstColumn="1" w:lastColumn="0" w:noHBand="0" w:noVBand="1"/>
      </w:tblPr>
      <w:tblGrid>
        <w:gridCol w:w="4672"/>
        <w:gridCol w:w="4672"/>
      </w:tblGrid>
      <w:tr w:rsidR="002F3876" w14:paraId="344E3453" w14:textId="77777777" w:rsidTr="0080472D">
        <w:tc>
          <w:tcPr>
            <w:tcW w:w="4672" w:type="dxa"/>
          </w:tcPr>
          <w:p w14:paraId="2CA946FA" w14:textId="513389FA" w:rsidR="002F3876" w:rsidRPr="001D6FDF" w:rsidRDefault="009545FD" w:rsidP="00E33BEC">
            <w:pPr>
              <w:spacing w:before="80"/>
              <w:rPr>
                <w:sz w:val="28"/>
                <w:szCs w:val="28"/>
              </w:rPr>
            </w:pPr>
            <w:r w:rsidRPr="009545FD">
              <w:rPr>
                <w:sz w:val="28"/>
                <w:szCs w:val="28"/>
              </w:rPr>
              <w:t>Plant owner</w:t>
            </w:r>
          </w:p>
        </w:tc>
        <w:tc>
          <w:tcPr>
            <w:tcW w:w="4672" w:type="dxa"/>
          </w:tcPr>
          <w:p w14:paraId="7514A6C1" w14:textId="2491E977" w:rsidR="002F3876" w:rsidRPr="00DC5534" w:rsidRDefault="00000000" w:rsidP="00E33BEC">
            <w:pPr>
              <w:spacing w:before="80"/>
              <w:rPr>
                <w:b/>
                <w:bCs/>
                <w:i/>
                <w:iCs/>
                <w:lang w:val="bg-BG"/>
              </w:rPr>
            </w:pPr>
            <w:sdt>
              <w:sdtPr>
                <w:rPr>
                  <w:b/>
                  <w:bCs/>
                  <w:i/>
                  <w:iCs/>
                  <w:lang w:val="bg-BG"/>
                </w:rPr>
                <w:alias w:val="Plant owner"/>
                <w:tag w:val="Plantowner"/>
                <w:id w:val="909961013"/>
                <w:placeholder>
                  <w:docPart w:val="E968CB604F054092B7A28F2A46CCCFAA"/>
                </w:placeholder>
    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Plantowner[1]" w:storeItemID="{09930F25-5C00-4495-BDBD-3047D96DA48F}"/>
                <w:text/>
              </w:sdtPr>
              <w:sdtContent>
                <w:r w:rsidR="00CE50C9">
                  <w:rPr>
                    <w:b/>
                    <w:bCs/>
                    <w:i/>
                    <w:iCs/>
                  </w:rPr>
                  <w:t xml:space="preserve"> </w:t>
                </w:r>
              </w:sdtContent>
            </w:sdt>
          </w:p>
        </w:tc>
      </w:tr>
      <w:tr w:rsidR="00760C32" w14:paraId="35B275B3" w14:textId="77777777" w:rsidTr="0080472D">
        <w:tc>
          <w:tcPr>
            <w:tcW w:w="4672" w:type="dxa"/>
          </w:tcPr>
          <w:p w14:paraId="70838699" w14:textId="0E0A44E7" w:rsidR="00760C32" w:rsidRPr="009545FD" w:rsidRDefault="00B563BF" w:rsidP="00E33BEC">
            <w:pPr>
              <w:spacing w:before="8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Plant code</w:t>
            </w:r>
          </w:p>
        </w:tc>
        <w:sdt>
          <w:sdtPr>
            <w:rPr>
              <w:b/>
              <w:bCs/>
              <w:i/>
              <w:iCs/>
              <w:lang w:val="bg-BG"/>
            </w:rPr>
            <w:alias w:val="Site name"/>
            <w:tag w:val="Sitename"/>
            <w:id w:val="-343247671"/>
            <w:placeholder>
              <w:docPart w:val="D13DE27B121F4B9DAE84982D1A6CFF29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Sitename[1]" w:storeItemID="{09930F25-5C00-4495-BDBD-3047D96DA48F}"/>
            <w:text/>
          </w:sdtPr>
          <w:sdtContent>
            <w:tc>
              <w:tcPr>
                <w:tcW w:w="4672" w:type="dxa"/>
              </w:tcPr>
              <w:p w14:paraId="00CF8F20" w14:textId="6DCE1526" w:rsidR="00760C32" w:rsidRPr="00DC5534" w:rsidRDefault="00CE50C9" w:rsidP="00E33BEC">
                <w:pPr>
                  <w:spacing w:before="80"/>
                  <w:rPr>
                    <w:b/>
                    <w:bCs/>
                    <w:i/>
                    <w:iCs/>
                    <w:lang w:val="bg-BG"/>
                  </w:rPr>
                </w:pPr>
                <w:r>
                  <w:rPr>
                    <w:b/>
                    <w:bCs/>
                    <w:i/>
                    <w:iCs/>
                  </w:rPr>
                  <w:t xml:space="preserve"> </w:t>
                </w:r>
              </w:p>
            </w:tc>
          </w:sdtContent>
        </w:sdt>
      </w:tr>
      <w:tr w:rsidR="004E028C" w14:paraId="61DDBB41" w14:textId="77777777" w:rsidTr="0080472D">
        <w:tc>
          <w:tcPr>
            <w:tcW w:w="4672" w:type="dxa"/>
          </w:tcPr>
          <w:p w14:paraId="4162CBD6" w14:textId="6FA48FC7" w:rsidR="004E028C" w:rsidRPr="001D6FDF" w:rsidRDefault="004E028C" w:rsidP="00E33BEC">
            <w:pPr>
              <w:spacing w:before="80"/>
              <w:rPr>
                <w:sz w:val="28"/>
                <w:szCs w:val="28"/>
              </w:rPr>
            </w:pPr>
            <w:r w:rsidRPr="001D6FDF">
              <w:rPr>
                <w:sz w:val="28"/>
                <w:szCs w:val="28"/>
              </w:rPr>
              <w:t>Name of the part</w:t>
            </w:r>
          </w:p>
        </w:tc>
        <w:sdt>
          <w:sdtPr>
            <w:rPr>
              <w:b/>
              <w:bCs/>
              <w:i/>
              <w:iCs/>
              <w:lang w:val="bg-BG"/>
            </w:rPr>
            <w:alias w:val="Name of the part"/>
            <w:tag w:val="Nameofthepart"/>
            <w:id w:val="1211851754"/>
            <w:placeholder>
              <w:docPart w:val="016D7E10A2134700A8378496D9B8CA20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Nameofthepart[1]" w:storeItemID="{09930F25-5C00-4495-BDBD-3047D96DA48F}"/>
            <w:text/>
          </w:sdtPr>
          <w:sdtContent>
            <w:tc>
              <w:tcPr>
                <w:tcW w:w="4672" w:type="dxa"/>
              </w:tcPr>
              <w:p w14:paraId="0632B1DA" w14:textId="7A5B2712" w:rsidR="004E028C" w:rsidRPr="00DC5534" w:rsidRDefault="00CE50C9" w:rsidP="00E33BEC">
                <w:pPr>
                  <w:spacing w:before="80"/>
                  <w:rPr>
                    <w:b/>
                    <w:bCs/>
                    <w:i/>
                    <w:iCs/>
                    <w:lang w:val="bg-BG"/>
                  </w:rPr>
                </w:pPr>
                <w:r>
                  <w:rPr>
                    <w:b/>
                    <w:bCs/>
                    <w:i/>
                    <w:iCs/>
                  </w:rPr>
                  <w:t xml:space="preserve"> </w:t>
                </w:r>
              </w:p>
            </w:tc>
          </w:sdtContent>
        </w:sdt>
      </w:tr>
      <w:tr w:rsidR="002F3876" w14:paraId="3C7400DA" w14:textId="77777777" w:rsidTr="0080472D">
        <w:tc>
          <w:tcPr>
            <w:tcW w:w="4672" w:type="dxa"/>
          </w:tcPr>
          <w:p w14:paraId="373A1185" w14:textId="4B149E78" w:rsidR="002F3876" w:rsidRPr="001D6FDF" w:rsidRDefault="002F3876" w:rsidP="00E33BEC">
            <w:pPr>
              <w:spacing w:before="80"/>
              <w:rPr>
                <w:sz w:val="28"/>
                <w:szCs w:val="28"/>
              </w:rPr>
            </w:pPr>
            <w:r w:rsidRPr="001D6FDF">
              <w:rPr>
                <w:sz w:val="28"/>
                <w:szCs w:val="28"/>
              </w:rPr>
              <w:t>Reference</w:t>
            </w:r>
          </w:p>
        </w:tc>
        <w:sdt>
          <w:sdtPr>
            <w:rPr>
              <w:b/>
              <w:bCs/>
              <w:i/>
              <w:iCs/>
              <w:lang w:val="bg-BG"/>
            </w:rPr>
            <w:alias w:val="Ref_"/>
            <w:tag w:val="Ref_"/>
            <w:id w:val="1899629648"/>
            <w:placeholder>
              <w:docPart w:val="95BE9AD9379C410B9529DE8D940EE0D9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Ref_[1]" w:storeItemID="{09930F25-5C00-4495-BDBD-3047D96DA48F}"/>
            <w:text/>
          </w:sdtPr>
          <w:sdtContent>
            <w:tc>
              <w:tcPr>
                <w:tcW w:w="4672" w:type="dxa"/>
              </w:tcPr>
              <w:p w14:paraId="49BEEC17" w14:textId="3DF825E1" w:rsidR="002F3876" w:rsidRPr="00DC5534" w:rsidRDefault="00CE50C9" w:rsidP="00E33BEC">
                <w:pPr>
                  <w:spacing w:before="80"/>
                  <w:rPr>
                    <w:b/>
                    <w:bCs/>
                    <w:i/>
                    <w:iCs/>
                    <w:lang w:val="bg-BG"/>
                  </w:rPr>
                </w:pPr>
                <w:r>
                  <w:rPr>
                    <w:b/>
                    <w:bCs/>
                    <w:i/>
                    <w:iCs/>
                  </w:rPr>
                  <w:t xml:space="preserve"> </w:t>
                </w:r>
              </w:p>
            </w:tc>
          </w:sdtContent>
        </w:sdt>
      </w:tr>
      <w:tr w:rsidR="002F3876" w14:paraId="00D7C0B6" w14:textId="77777777" w:rsidTr="0080472D">
        <w:tc>
          <w:tcPr>
            <w:tcW w:w="4672" w:type="dxa"/>
          </w:tcPr>
          <w:p w14:paraId="49518482" w14:textId="170C6708" w:rsidR="002F3876" w:rsidRPr="001D6FDF" w:rsidRDefault="002F3876" w:rsidP="00E33BEC">
            <w:pPr>
              <w:spacing w:before="80"/>
              <w:rPr>
                <w:sz w:val="28"/>
                <w:szCs w:val="28"/>
              </w:rPr>
            </w:pPr>
            <w:r w:rsidRPr="001D6FDF">
              <w:rPr>
                <w:sz w:val="28"/>
                <w:szCs w:val="28"/>
              </w:rPr>
              <w:t>Tool number</w:t>
            </w:r>
            <w:r w:rsidR="00E66932">
              <w:rPr>
                <w:sz w:val="28"/>
                <w:szCs w:val="28"/>
              </w:rPr>
              <w:t xml:space="preserve"> (</w:t>
            </w:r>
            <w:r w:rsidR="00C6050B">
              <w:rPr>
                <w:sz w:val="28"/>
                <w:szCs w:val="28"/>
              </w:rPr>
              <w:t>Y1, A1, B2…)</w:t>
            </w:r>
          </w:p>
        </w:tc>
        <w:sdt>
          <w:sdtPr>
            <w:rPr>
              <w:b/>
              <w:bCs/>
              <w:i/>
              <w:iCs/>
              <w:lang w:val="bg-BG"/>
            </w:rPr>
            <w:alias w:val="Tool number (Y1, A1, B2…)"/>
            <w:tag w:val="Toolnumber_x0028_Y1_x002c_A1_x002c_B2_x2026__x0029_"/>
            <w:id w:val="1191101312"/>
            <w:placeholder>
              <w:docPart w:val="8620EFA7C2DC457686BB5F69C9DCC2DD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Toolnumber_x0028_Y1_x002c_A1_x002c_B2_x2026__x0029_[1]" w:storeItemID="{09930F25-5C00-4495-BDBD-3047D96DA48F}"/>
            <w:text/>
          </w:sdtPr>
          <w:sdtContent>
            <w:tc>
              <w:tcPr>
                <w:tcW w:w="4672" w:type="dxa"/>
              </w:tcPr>
              <w:p w14:paraId="57555CD8" w14:textId="68AABAA0" w:rsidR="002F3876" w:rsidRPr="00DC5534" w:rsidRDefault="00CE50C9" w:rsidP="00E33BEC">
                <w:pPr>
                  <w:spacing w:before="80"/>
                  <w:rPr>
                    <w:b/>
                    <w:bCs/>
                    <w:i/>
                    <w:iCs/>
                    <w:lang w:val="bg-BG"/>
                  </w:rPr>
                </w:pPr>
                <w:r>
                  <w:rPr>
                    <w:b/>
                    <w:bCs/>
                    <w:i/>
                    <w:iCs/>
                  </w:rPr>
                  <w:t xml:space="preserve"> </w:t>
                </w:r>
              </w:p>
            </w:tc>
          </w:sdtContent>
        </w:sdt>
      </w:tr>
      <w:tr w:rsidR="002F3876" w14:paraId="55D8F188" w14:textId="77777777" w:rsidTr="0080472D">
        <w:tc>
          <w:tcPr>
            <w:tcW w:w="4672" w:type="dxa"/>
          </w:tcPr>
          <w:p w14:paraId="7008AB5B" w14:textId="14E900B3" w:rsidR="002F3876" w:rsidRPr="001D6FDF" w:rsidRDefault="002F3876" w:rsidP="00E33BEC">
            <w:pPr>
              <w:spacing w:before="80"/>
              <w:rPr>
                <w:sz w:val="28"/>
                <w:szCs w:val="28"/>
              </w:rPr>
            </w:pPr>
            <w:r w:rsidRPr="001D6FDF">
              <w:rPr>
                <w:sz w:val="28"/>
                <w:szCs w:val="28"/>
              </w:rPr>
              <w:t>SE inventory number</w:t>
            </w:r>
          </w:p>
        </w:tc>
        <w:sdt>
          <w:sdtPr>
            <w:rPr>
              <w:b/>
              <w:bCs/>
              <w:i/>
              <w:iCs/>
              <w:lang w:val="bg-BG"/>
            </w:rPr>
            <w:alias w:val="SE inventory number"/>
            <w:tag w:val="SEinventorynumber"/>
            <w:id w:val="2044943239"/>
            <w:placeholder>
              <w:docPart w:val="9E44AD0250EE47AEA462C5BEA54C4AF8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SEinventorynumber[1]" w:storeItemID="{09930F25-5C00-4495-BDBD-3047D96DA48F}"/>
            <w:text/>
          </w:sdtPr>
          <w:sdtContent>
            <w:tc>
              <w:tcPr>
                <w:tcW w:w="4672" w:type="dxa"/>
              </w:tcPr>
              <w:p w14:paraId="17A2A677" w14:textId="0353DAAF" w:rsidR="002F3876" w:rsidRPr="00DC5534" w:rsidRDefault="00CE50C9" w:rsidP="00E33BEC">
                <w:pPr>
                  <w:spacing w:before="80"/>
                  <w:rPr>
                    <w:b/>
                    <w:bCs/>
                    <w:i/>
                    <w:iCs/>
                    <w:lang w:val="bg-BG"/>
                  </w:rPr>
                </w:pPr>
                <w:r>
                  <w:rPr>
                    <w:b/>
                    <w:bCs/>
                    <w:i/>
                    <w:iCs/>
                  </w:rPr>
                  <w:t xml:space="preserve"> </w:t>
                </w:r>
              </w:p>
            </w:tc>
          </w:sdtContent>
        </w:sdt>
      </w:tr>
      <w:tr w:rsidR="002F3876" w14:paraId="7B0DFDCC" w14:textId="77777777" w:rsidTr="0080472D">
        <w:tc>
          <w:tcPr>
            <w:tcW w:w="4672" w:type="dxa"/>
          </w:tcPr>
          <w:p w14:paraId="7EB6C120" w14:textId="1BF7C284" w:rsidR="002F3876" w:rsidRPr="001D6FDF" w:rsidRDefault="002F3876" w:rsidP="00E33BEC">
            <w:pPr>
              <w:spacing w:before="80"/>
              <w:rPr>
                <w:sz w:val="28"/>
                <w:szCs w:val="28"/>
              </w:rPr>
            </w:pPr>
            <w:r w:rsidRPr="001D6FDF">
              <w:rPr>
                <w:sz w:val="28"/>
                <w:szCs w:val="28"/>
              </w:rPr>
              <w:t>Gotmar Inventory Number</w:t>
            </w:r>
          </w:p>
        </w:tc>
        <w:sdt>
          <w:sdtPr>
            <w:rPr>
              <w:b/>
              <w:bCs/>
              <w:i/>
              <w:iCs/>
              <w:lang w:val="bg-BG"/>
            </w:rPr>
            <w:alias w:val="Inventory_number_Gormar"/>
            <w:tag w:val="Inventory_number_Gormar"/>
            <w:id w:val="1292095046"/>
            <w:placeholder>
              <w:docPart w:val="DF75F9E17D3D42D0AD8F1ACB3FA52573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Inventory_number_Gormar[1]" w:storeItemID="{09930F25-5C00-4495-BDBD-3047D96DA48F}"/>
            <w:text/>
          </w:sdtPr>
          <w:sdtContent>
            <w:tc>
              <w:tcPr>
                <w:tcW w:w="4672" w:type="dxa"/>
              </w:tcPr>
              <w:p w14:paraId="441BD6D8" w14:textId="18E4D92A" w:rsidR="002F3876" w:rsidRPr="00DC5534" w:rsidRDefault="00CE50C9" w:rsidP="00E33BEC">
                <w:pPr>
                  <w:spacing w:before="80"/>
                  <w:rPr>
                    <w:b/>
                    <w:bCs/>
                    <w:i/>
                    <w:iCs/>
                    <w:lang w:val="bg-BG"/>
                  </w:rPr>
                </w:pPr>
                <w:r>
                  <w:rPr>
                    <w:b/>
                    <w:bCs/>
                    <w:i/>
                    <w:iCs/>
                  </w:rPr>
                  <w:t xml:space="preserve"> </w:t>
                </w:r>
              </w:p>
            </w:tc>
          </w:sdtContent>
        </w:sdt>
      </w:tr>
      <w:tr w:rsidR="002F3876" w14:paraId="26D2D72A" w14:textId="77777777" w:rsidTr="0080472D">
        <w:tc>
          <w:tcPr>
            <w:tcW w:w="4672" w:type="dxa"/>
          </w:tcPr>
          <w:p w14:paraId="62CE7970" w14:textId="18C16398" w:rsidR="002F3876" w:rsidRPr="001D6FDF" w:rsidRDefault="001D6FDF" w:rsidP="00E33BEC">
            <w:pPr>
              <w:spacing w:before="80"/>
              <w:rPr>
                <w:sz w:val="28"/>
                <w:szCs w:val="28"/>
              </w:rPr>
            </w:pPr>
            <w:r w:rsidRPr="001D6FDF">
              <w:rPr>
                <w:sz w:val="28"/>
                <w:szCs w:val="28"/>
              </w:rPr>
              <w:t>General condition of the tool</w:t>
            </w:r>
          </w:p>
        </w:tc>
        <w:sdt>
          <w:sdtPr>
            <w:rPr>
              <w:b/>
              <w:bCs/>
              <w:i/>
              <w:iCs/>
              <w:lang w:val="bg-BG"/>
            </w:rPr>
            <w:alias w:val="GeneralToolCondition"/>
            <w:tag w:val="GeneralToolCondition"/>
            <w:id w:val="-1903901247"/>
            <w:placeholder>
              <w:docPart w:val="8430D434DEFC4BEABB97BA84BE267C2C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GeneralToolCondition[1]" w:storeItemID="{09930F25-5C00-4495-BDBD-3047D96DA48F}"/>
            <w:text/>
          </w:sdtPr>
          <w:sdtContent>
            <w:tc>
              <w:tcPr>
                <w:tcW w:w="4672" w:type="dxa"/>
              </w:tcPr>
              <w:p w14:paraId="2615A11F" w14:textId="6BDD5D0E" w:rsidR="002F3876" w:rsidRPr="00DC5534" w:rsidRDefault="00CE50C9" w:rsidP="00E33BEC">
                <w:pPr>
                  <w:spacing w:before="80"/>
                  <w:rPr>
                    <w:b/>
                    <w:bCs/>
                    <w:i/>
                    <w:iCs/>
                    <w:lang w:val="bg-BG"/>
                  </w:rPr>
                </w:pPr>
                <w:r>
                  <w:rPr>
                    <w:b/>
                    <w:bCs/>
                    <w:i/>
                    <w:iCs/>
                  </w:rPr>
                  <w:t xml:space="preserve"> </w:t>
                </w:r>
              </w:p>
            </w:tc>
          </w:sdtContent>
        </w:sdt>
      </w:tr>
      <w:tr w:rsidR="002E36FF" w14:paraId="2660D691" w14:textId="77777777" w:rsidTr="0080472D">
        <w:tc>
          <w:tcPr>
            <w:tcW w:w="4672" w:type="dxa"/>
          </w:tcPr>
          <w:p w14:paraId="11F0C386" w14:textId="225189C5" w:rsidR="002E36FF" w:rsidRDefault="002E36FF" w:rsidP="00E33BEC">
            <w:pPr>
              <w:spacing w:before="8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Current safety stock</w:t>
            </w:r>
          </w:p>
        </w:tc>
        <w:tc>
          <w:tcPr>
            <w:tcW w:w="4672" w:type="dxa"/>
          </w:tcPr>
          <w:p w14:paraId="5C899D35" w14:textId="336D7719" w:rsidR="002E36FF" w:rsidRDefault="002E36FF" w:rsidP="00E33BEC">
            <w:pPr>
              <w:spacing w:before="80"/>
            </w:pPr>
          </w:p>
        </w:tc>
      </w:tr>
      <w:tr w:rsidR="002E36FF" w14:paraId="51BE9DCE" w14:textId="77777777" w:rsidTr="0080472D">
        <w:tc>
          <w:tcPr>
            <w:tcW w:w="4672" w:type="dxa"/>
          </w:tcPr>
          <w:p w14:paraId="4BBE3066" w14:textId="56B8B899" w:rsidR="002E36FF" w:rsidRPr="00353104" w:rsidRDefault="002E36FF" w:rsidP="00E33BEC">
            <w:pPr>
              <w:spacing w:before="80"/>
              <w:rPr>
                <w:sz w:val="28"/>
                <w:szCs w:val="28"/>
                <w:lang w:val="bg-BG"/>
              </w:rPr>
            </w:pPr>
            <w:r>
              <w:rPr>
                <w:sz w:val="28"/>
                <w:szCs w:val="28"/>
              </w:rPr>
              <w:t>Da</w:t>
            </w:r>
            <w:r w:rsidR="00171F43">
              <w:rPr>
                <w:sz w:val="28"/>
                <w:szCs w:val="28"/>
              </w:rPr>
              <w:t>i</w:t>
            </w:r>
            <w:r>
              <w:rPr>
                <w:sz w:val="28"/>
                <w:szCs w:val="28"/>
              </w:rPr>
              <w:t>l</w:t>
            </w:r>
            <w:r w:rsidR="00171F43">
              <w:rPr>
                <w:sz w:val="28"/>
                <w:szCs w:val="28"/>
              </w:rPr>
              <w:t>y</w:t>
            </w:r>
            <w:r>
              <w:rPr>
                <w:sz w:val="28"/>
                <w:szCs w:val="28"/>
              </w:rPr>
              <w:t xml:space="preserve"> consummation </w:t>
            </w:r>
          </w:p>
        </w:tc>
        <w:tc>
          <w:tcPr>
            <w:tcW w:w="4672" w:type="dxa"/>
          </w:tcPr>
          <w:p w14:paraId="5A538914" w14:textId="77777777" w:rsidR="002E36FF" w:rsidRDefault="002E36FF" w:rsidP="00E33BEC">
            <w:pPr>
              <w:spacing w:before="80"/>
            </w:pPr>
          </w:p>
        </w:tc>
      </w:tr>
      <w:tr w:rsidR="00725FA6" w14:paraId="5208487D" w14:textId="77777777" w:rsidTr="0080472D">
        <w:tc>
          <w:tcPr>
            <w:tcW w:w="4672" w:type="dxa"/>
          </w:tcPr>
          <w:p w14:paraId="5B846D5A" w14:textId="27C94F81" w:rsidR="00725FA6" w:rsidRDefault="00725FA6" w:rsidP="00E33BEC">
            <w:pPr>
              <w:spacing w:before="8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Type of service</w:t>
            </w:r>
          </w:p>
        </w:tc>
        <w:sdt>
          <w:sdtPr>
            <w:rPr>
              <w:b/>
              <w:bCs/>
              <w:i/>
              <w:iCs/>
              <w:lang w:val="bg-BG"/>
            </w:rPr>
            <w:alias w:val="Type of service"/>
            <w:tag w:val="Typeofservice"/>
            <w:id w:val="2135673330"/>
            <w:placeholder>
              <w:docPart w:val="D91F721443EF45F4979FB71857E7509A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Typeofservice[1]" w:storeItemID="{09930F25-5C00-4495-BDBD-3047D96DA48F}"/>
            <w:text/>
          </w:sdtPr>
          <w:sdtContent>
            <w:tc>
              <w:tcPr>
                <w:tcW w:w="4672" w:type="dxa"/>
              </w:tcPr>
              <w:p w14:paraId="0264045E" w14:textId="4507EC2E" w:rsidR="00725FA6" w:rsidRPr="00DC5534" w:rsidRDefault="00CE50C9" w:rsidP="00E33BEC">
                <w:pPr>
                  <w:spacing w:before="80"/>
                  <w:rPr>
                    <w:b/>
                    <w:bCs/>
                    <w:i/>
                    <w:iCs/>
                    <w:lang w:val="bg-BG"/>
                  </w:rPr>
                </w:pPr>
                <w:r>
                  <w:rPr>
                    <w:b/>
                    <w:bCs/>
                    <w:i/>
                    <w:iCs/>
                  </w:rPr>
                  <w:t xml:space="preserve"> </w:t>
                </w:r>
              </w:p>
            </w:tc>
          </w:sdtContent>
        </w:sdt>
      </w:tr>
      <w:tr w:rsidR="00411200" w14:paraId="1FB781FF" w14:textId="77777777" w:rsidTr="0080472D">
        <w:tc>
          <w:tcPr>
            <w:tcW w:w="4672" w:type="dxa"/>
          </w:tcPr>
          <w:p w14:paraId="0672759A" w14:textId="142E9B52" w:rsidR="00411200" w:rsidRDefault="00411200" w:rsidP="00E33BEC">
            <w:pPr>
              <w:spacing w:before="8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Part impacted from ser</w:t>
            </w:r>
            <w:r w:rsidR="0070635C">
              <w:rPr>
                <w:sz w:val="28"/>
                <w:szCs w:val="28"/>
              </w:rPr>
              <w:t>vice</w:t>
            </w:r>
          </w:p>
        </w:tc>
        <w:sdt>
          <w:sdtPr>
            <w:rPr>
              <w:b/>
              <w:bCs/>
              <w:i/>
              <w:iCs/>
              <w:lang w:val="bg-BG"/>
            </w:rPr>
            <w:alias w:val="Part impacted"/>
            <w:tag w:val="Partimpacted"/>
            <w:id w:val="-1878232143"/>
            <w:placeholder>
              <w:docPart w:val="36F71A5C923D428BA7B3E89BB81F93FC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Partimpacted[1]" w:storeItemID="{09930F25-5C00-4495-BDBD-3047D96DA48F}"/>
            <w:text/>
          </w:sdtPr>
          <w:sdtContent>
            <w:tc>
              <w:tcPr>
                <w:tcW w:w="4672" w:type="dxa"/>
              </w:tcPr>
              <w:p w14:paraId="701639E2" w14:textId="1726F9C7" w:rsidR="00411200" w:rsidRPr="00DC5534" w:rsidRDefault="00CE50C9" w:rsidP="00E33BEC">
                <w:pPr>
                  <w:spacing w:before="80"/>
                  <w:rPr>
                    <w:b/>
                    <w:bCs/>
                    <w:i/>
                    <w:iCs/>
                    <w:lang w:val="bg-BG"/>
                  </w:rPr>
                </w:pPr>
                <w:r>
                  <w:rPr>
                    <w:b/>
                    <w:bCs/>
                    <w:i/>
                    <w:iCs/>
                  </w:rPr>
                  <w:t xml:space="preserve"> </w:t>
                </w:r>
              </w:p>
            </w:tc>
          </w:sdtContent>
        </w:sdt>
      </w:tr>
    </w:tbl>
    <w:p w14:paraId="2BB6895A" w14:textId="77777777" w:rsidR="00AC1A6D" w:rsidRDefault="00AC1A6D" w:rsidP="00640FD0"/>
    <w:tbl>
      <w:tblPr>
        <w:tblStyle w:val="TableGrid"/>
        <w:tblW w:w="0" w:type="auto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ook w:val="04A0" w:firstRow="1" w:lastRow="0" w:firstColumn="1" w:lastColumn="0" w:noHBand="0" w:noVBand="1"/>
      </w:tblPr>
      <w:tblGrid>
        <w:gridCol w:w="4672"/>
        <w:gridCol w:w="4672"/>
      </w:tblGrid>
      <w:tr w:rsidR="005A4083" w14:paraId="5662DC22" w14:textId="77777777" w:rsidTr="00CC0F66">
        <w:tc>
          <w:tcPr>
            <w:tcW w:w="4672" w:type="dxa"/>
          </w:tcPr>
          <w:p w14:paraId="14CE6514" w14:textId="12E1F466" w:rsidR="005A4083" w:rsidRPr="001D6FDF" w:rsidRDefault="005A4083" w:rsidP="005A4083">
            <w:pPr>
              <w:spacing w:before="8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Project creation date</w:t>
            </w:r>
          </w:p>
        </w:tc>
        <w:sdt>
          <w:sdtPr>
            <w:rPr>
              <w:b/>
              <w:bCs/>
              <w:i/>
              <w:iCs/>
              <w:lang w:val="bg-BG"/>
            </w:rPr>
            <w:alias w:val="Creation date"/>
            <w:tag w:val="Creationdate"/>
            <w:id w:val="910203197"/>
            <w:placeholder>
              <w:docPart w:val="9DE6FDE9108D43F4A6A055A15025A613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Creationdate[1]" w:storeItemID="{09930F25-5C00-4495-BDBD-3047D96DA48F}"/>
            <w:date>
              <w:dateFormat w:val="d-MMM-yy"/>
              <w:lid w:val="en-US"/>
              <w:storeMappedDataAs w:val="text"/>
              <w:calendar w:val="gregorian"/>
            </w:date>
          </w:sdtPr>
          <w:sdtContent>
            <w:tc>
              <w:tcPr>
                <w:tcW w:w="4672" w:type="dxa"/>
              </w:tcPr>
              <w:p w14:paraId="4D0866F6" w14:textId="10A67D57" w:rsidR="005A4083" w:rsidRPr="00DC5534" w:rsidRDefault="00CE50C9" w:rsidP="005A4083">
                <w:pPr>
                  <w:spacing w:before="80"/>
                  <w:rPr>
                    <w:b/>
                    <w:bCs/>
                    <w:i/>
                    <w:iCs/>
                    <w:lang w:val="bg-BG"/>
                  </w:rPr>
                </w:pPr>
                <w:r>
                  <w:rPr>
                    <w:b/>
                    <w:bCs/>
                    <w:i/>
                    <w:iCs/>
                  </w:rPr>
                  <w:t xml:space="preserve"> </w:t>
                </w:r>
              </w:p>
            </w:tc>
          </w:sdtContent>
        </w:sdt>
      </w:tr>
      <w:tr w:rsidR="005A4083" w14:paraId="4D5EC207" w14:textId="77777777" w:rsidTr="00CC0F66">
        <w:tc>
          <w:tcPr>
            <w:tcW w:w="4672" w:type="dxa"/>
          </w:tcPr>
          <w:p w14:paraId="548EDF09" w14:textId="0EAB266A" w:rsidR="005A4083" w:rsidRDefault="005A4083" w:rsidP="005A4083">
            <w:pPr>
              <w:spacing w:before="8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Offer creation date</w:t>
            </w:r>
          </w:p>
        </w:tc>
        <w:sdt>
          <w:sdtPr>
            <w:rPr>
              <w:b/>
              <w:bCs/>
              <w:i/>
              <w:iCs/>
              <w:lang w:val="bg-BG"/>
            </w:rPr>
            <w:alias w:val="Offer creation date"/>
            <w:tag w:val="Offercreationdate"/>
            <w:id w:val="-246341638"/>
            <w:placeholder>
              <w:docPart w:val="2DCEBEA5EF994EC286999BCF68CC9F8D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Offercreationdate[1]" w:storeItemID="{09930F25-5C00-4495-BDBD-3047D96DA48F}"/>
            <w:text/>
          </w:sdtPr>
          <w:sdtContent>
            <w:tc>
              <w:tcPr>
                <w:tcW w:w="4672" w:type="dxa"/>
              </w:tcPr>
              <w:p w14:paraId="080F488B" w14:textId="7EFC0EC9" w:rsidR="005A4083" w:rsidRPr="00B72C2B" w:rsidRDefault="00CE50C9" w:rsidP="005A4083">
                <w:pPr>
                  <w:spacing w:before="80"/>
                  <w:rPr>
                    <w:b/>
                    <w:bCs/>
                    <w:i/>
                    <w:iCs/>
                    <w:lang w:val="bg-BG"/>
                  </w:rPr>
                </w:pPr>
                <w:r>
                  <w:rPr>
                    <w:b/>
                    <w:bCs/>
                    <w:i/>
                    <w:iCs/>
                  </w:rPr>
                  <w:t xml:space="preserve"> </w:t>
                </w:r>
              </w:p>
            </w:tc>
          </w:sdtContent>
        </w:sdt>
      </w:tr>
      <w:tr w:rsidR="005A4083" w14:paraId="28135BAF" w14:textId="77777777" w:rsidTr="00CC0F66">
        <w:tc>
          <w:tcPr>
            <w:tcW w:w="4672" w:type="dxa"/>
          </w:tcPr>
          <w:p w14:paraId="29A3EC5B" w14:textId="29DB5F94" w:rsidR="005A4083" w:rsidRPr="009545FD" w:rsidRDefault="005A4083" w:rsidP="005A4083">
            <w:pPr>
              <w:spacing w:before="8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Approval date</w:t>
            </w:r>
          </w:p>
        </w:tc>
        <w:sdt>
          <w:sdtPr>
            <w:rPr>
              <w:b/>
              <w:bCs/>
              <w:i/>
              <w:iCs/>
              <w:lang w:val="bg-BG"/>
            </w:rPr>
            <w:alias w:val="Approval date"/>
            <w:tag w:val="Approvaldate"/>
            <w:id w:val="1025376409"/>
            <w:placeholder>
              <w:docPart w:val="B2ED82D276E8456F95AB05F8B0F6B7C8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Approvaldate[1]" w:storeItemID="{09930F25-5C00-4495-BDBD-3047D96DA48F}"/>
            <w:text/>
          </w:sdtPr>
          <w:sdtContent>
            <w:tc>
              <w:tcPr>
                <w:tcW w:w="4672" w:type="dxa"/>
              </w:tcPr>
              <w:p w14:paraId="10AF1709" w14:textId="393BB712" w:rsidR="005A4083" w:rsidRPr="00DC5534" w:rsidRDefault="00CE50C9" w:rsidP="005A4083">
                <w:pPr>
                  <w:spacing w:before="80"/>
                  <w:rPr>
                    <w:b/>
                    <w:bCs/>
                    <w:i/>
                    <w:iCs/>
                    <w:lang w:val="bg-BG"/>
                  </w:rPr>
                </w:pPr>
                <w:r>
                  <w:rPr>
                    <w:b/>
                    <w:bCs/>
                    <w:i/>
                    <w:iCs/>
                  </w:rPr>
                  <w:t xml:space="preserve"> </w:t>
                </w:r>
              </w:p>
            </w:tc>
          </w:sdtContent>
        </w:sdt>
      </w:tr>
      <w:tr w:rsidR="005A4083" w14:paraId="2B0A09B0" w14:textId="77777777" w:rsidTr="00CC0F66">
        <w:tc>
          <w:tcPr>
            <w:tcW w:w="4672" w:type="dxa"/>
          </w:tcPr>
          <w:p w14:paraId="09B110E2" w14:textId="3B83E049" w:rsidR="005A4083" w:rsidRPr="001D6FDF" w:rsidRDefault="005A4083" w:rsidP="005A4083">
            <w:pPr>
              <w:spacing w:before="8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PO sent date</w:t>
            </w:r>
          </w:p>
        </w:tc>
        <w:sdt>
          <w:sdtPr>
            <w:rPr>
              <w:b/>
              <w:bCs/>
              <w:i/>
              <w:iCs/>
              <w:lang w:val="bg-BG"/>
            </w:rPr>
            <w:alias w:val="PO sent date"/>
            <w:tag w:val="POsentdate"/>
            <w:id w:val="-1612575903"/>
            <w:placeholder>
              <w:docPart w:val="F9D31333FC08456AB8F82FD1C9182A9F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POsentdate[1]" w:storeItemID="{09930F25-5C00-4495-BDBD-3047D96DA48F}"/>
            <w:text/>
          </w:sdtPr>
          <w:sdtContent>
            <w:tc>
              <w:tcPr>
                <w:tcW w:w="4672" w:type="dxa"/>
              </w:tcPr>
              <w:p w14:paraId="68E16C71" w14:textId="5E157737" w:rsidR="005A4083" w:rsidRPr="00DC5534" w:rsidRDefault="00CE50C9" w:rsidP="005A4083">
                <w:pPr>
                  <w:spacing w:before="80"/>
                  <w:rPr>
                    <w:b/>
                    <w:bCs/>
                    <w:i/>
                    <w:iCs/>
                    <w:lang w:val="bg-BG"/>
                  </w:rPr>
                </w:pPr>
                <w:r>
                  <w:rPr>
                    <w:b/>
                    <w:bCs/>
                    <w:i/>
                    <w:iCs/>
                  </w:rPr>
                  <w:t xml:space="preserve"> </w:t>
                </w:r>
              </w:p>
            </w:tc>
          </w:sdtContent>
        </w:sdt>
      </w:tr>
      <w:tr w:rsidR="005A4083" w14:paraId="0C72BC55" w14:textId="77777777" w:rsidTr="00CC0F66">
        <w:tc>
          <w:tcPr>
            <w:tcW w:w="4672" w:type="dxa"/>
          </w:tcPr>
          <w:p w14:paraId="41922D7A" w14:textId="0AD7BB13" w:rsidR="005A4083" w:rsidRDefault="005A4083" w:rsidP="005A4083">
            <w:pPr>
              <w:spacing w:before="80"/>
              <w:rPr>
                <w:sz w:val="28"/>
                <w:szCs w:val="28"/>
              </w:rPr>
            </w:pPr>
            <w:r w:rsidRPr="00767B0E">
              <w:rPr>
                <w:sz w:val="28"/>
                <w:szCs w:val="28"/>
              </w:rPr>
              <w:t>Finish of the project (estimated)</w:t>
            </w:r>
          </w:p>
        </w:tc>
        <w:sdt>
          <w:sdtPr>
            <w:rPr>
              <w:b/>
              <w:bCs/>
              <w:i/>
              <w:iCs/>
              <w:lang w:val="bg-BG"/>
            </w:rPr>
            <w:alias w:val="Finish of the project"/>
            <w:tag w:val="Finishoftheproject"/>
            <w:id w:val="1005245655"/>
            <w:placeholder>
              <w:docPart w:val="929950A27594419FB9FABB3C3D636DB5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Finishoftheproject[1]" w:storeItemID="{09930F25-5C00-4495-BDBD-3047D96DA48F}"/>
            <w:text/>
          </w:sdtPr>
          <w:sdtContent>
            <w:tc>
              <w:tcPr>
                <w:tcW w:w="4672" w:type="dxa"/>
              </w:tcPr>
              <w:p w14:paraId="1FE76DF9" w14:textId="2DB09114" w:rsidR="005A4083" w:rsidRPr="00DC5534" w:rsidRDefault="00CE50C9" w:rsidP="005A4083">
                <w:pPr>
                  <w:spacing w:before="80"/>
                  <w:rPr>
                    <w:b/>
                    <w:bCs/>
                    <w:i/>
                    <w:iCs/>
                    <w:lang w:val="bg-BG"/>
                  </w:rPr>
                </w:pPr>
                <w:r>
                  <w:rPr>
                    <w:b/>
                    <w:bCs/>
                    <w:i/>
                    <w:iCs/>
                  </w:rPr>
                  <w:t xml:space="preserve"> </w:t>
                </w:r>
              </w:p>
            </w:tc>
          </w:sdtContent>
        </w:sdt>
      </w:tr>
      <w:tr w:rsidR="005A4083" w14:paraId="678B23EF" w14:textId="77777777" w:rsidTr="00CC0F66">
        <w:tc>
          <w:tcPr>
            <w:tcW w:w="4672" w:type="dxa"/>
          </w:tcPr>
          <w:p w14:paraId="11E9493B" w14:textId="7F4561DD" w:rsidR="005A4083" w:rsidRDefault="005A4083" w:rsidP="005A4083">
            <w:pPr>
              <w:spacing w:before="80"/>
              <w:rPr>
                <w:sz w:val="28"/>
                <w:szCs w:val="28"/>
              </w:rPr>
            </w:pPr>
            <w:r w:rsidRPr="00B87151">
              <w:rPr>
                <w:sz w:val="28"/>
                <w:szCs w:val="28"/>
              </w:rPr>
              <w:t>Finish of the project (official)</w:t>
            </w:r>
          </w:p>
        </w:tc>
        <w:sdt>
          <w:sdtPr>
            <w:rPr>
              <w:b/>
              <w:bCs/>
              <w:i/>
              <w:iCs/>
              <w:lang w:val="bg-BG"/>
            </w:rPr>
            <w:alias w:val="Finish of the project (official)"/>
            <w:tag w:val="Finishoftheproject_x0028_official_x0029_"/>
            <w:id w:val="1091978251"/>
            <w:placeholder>
              <w:docPart w:val="A9ACA77294E94F3182E0A425AD2DE56F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Finishoftheproject_x0028_official_x0029_[1]" w:storeItemID="{09930F25-5C00-4495-BDBD-3047D96DA48F}"/>
            <w:text/>
          </w:sdtPr>
          <w:sdtContent>
            <w:tc>
              <w:tcPr>
                <w:tcW w:w="4672" w:type="dxa"/>
              </w:tcPr>
              <w:p w14:paraId="3DAB1681" w14:textId="7E3E6530" w:rsidR="005A4083" w:rsidRPr="00DC5534" w:rsidRDefault="00CE50C9" w:rsidP="005A4083">
                <w:pPr>
                  <w:spacing w:before="80"/>
                  <w:rPr>
                    <w:b/>
                    <w:bCs/>
                    <w:i/>
                    <w:iCs/>
                    <w:lang w:val="bg-BG"/>
                  </w:rPr>
                </w:pPr>
                <w:r>
                  <w:rPr>
                    <w:b/>
                    <w:bCs/>
                    <w:i/>
                    <w:iCs/>
                  </w:rPr>
                  <w:t xml:space="preserve"> </w:t>
                </w:r>
              </w:p>
            </w:tc>
          </w:sdtContent>
        </w:sdt>
      </w:tr>
      <w:tr w:rsidR="003B6614" w14:paraId="64595083" w14:textId="77777777" w:rsidTr="00CC0F66">
        <w:tc>
          <w:tcPr>
            <w:tcW w:w="4672" w:type="dxa"/>
          </w:tcPr>
          <w:p w14:paraId="2F18997B" w14:textId="74478D03" w:rsidR="003B6614" w:rsidRPr="00813189" w:rsidRDefault="006A7901" w:rsidP="005A4083">
            <w:pPr>
              <w:spacing w:before="80"/>
              <w:rPr>
                <w:sz w:val="28"/>
                <w:szCs w:val="28"/>
                <w:lang w:val="bg-BG"/>
              </w:rPr>
            </w:pPr>
            <w:proofErr w:type="spellStart"/>
            <w:r w:rsidRPr="006A7901">
              <w:rPr>
                <w:sz w:val="28"/>
                <w:szCs w:val="28"/>
                <w:lang w:val="bg-BG"/>
              </w:rPr>
              <w:t>The</w:t>
            </w:r>
            <w:proofErr w:type="spellEnd"/>
            <w:r w:rsidRPr="006A7901">
              <w:rPr>
                <w:sz w:val="28"/>
                <w:szCs w:val="28"/>
                <w:lang w:val="bg-BG"/>
              </w:rPr>
              <w:t xml:space="preserve"> </w:t>
            </w:r>
            <w:proofErr w:type="spellStart"/>
            <w:r w:rsidRPr="006A7901">
              <w:rPr>
                <w:sz w:val="28"/>
                <w:szCs w:val="28"/>
                <w:lang w:val="bg-BG"/>
              </w:rPr>
              <w:t>offer</w:t>
            </w:r>
            <w:proofErr w:type="spellEnd"/>
            <w:r w:rsidRPr="006A7901">
              <w:rPr>
                <w:sz w:val="28"/>
                <w:szCs w:val="28"/>
                <w:lang w:val="bg-BG"/>
              </w:rPr>
              <w:t xml:space="preserve"> </w:t>
            </w:r>
            <w:proofErr w:type="spellStart"/>
            <w:r w:rsidRPr="006A7901">
              <w:rPr>
                <w:sz w:val="28"/>
                <w:szCs w:val="28"/>
                <w:lang w:val="bg-BG"/>
              </w:rPr>
              <w:t>expires</w:t>
            </w:r>
            <w:proofErr w:type="spellEnd"/>
            <w:r w:rsidRPr="006A7901">
              <w:rPr>
                <w:sz w:val="28"/>
                <w:szCs w:val="28"/>
                <w:lang w:val="bg-BG"/>
              </w:rPr>
              <w:t xml:space="preserve"> </w:t>
            </w:r>
            <w:proofErr w:type="spellStart"/>
            <w:r w:rsidRPr="006A7901">
              <w:rPr>
                <w:sz w:val="28"/>
                <w:szCs w:val="28"/>
                <w:lang w:val="bg-BG"/>
              </w:rPr>
              <w:t>after</w:t>
            </w:r>
            <w:proofErr w:type="spellEnd"/>
          </w:p>
        </w:tc>
        <w:tc>
          <w:tcPr>
            <w:tcW w:w="4672" w:type="dxa"/>
          </w:tcPr>
          <w:p w14:paraId="5DC4DCD9" w14:textId="2A1CF375" w:rsidR="003B6614" w:rsidRPr="00885EAB" w:rsidRDefault="00885EAB" w:rsidP="005A4083">
            <w:pPr>
              <w:spacing w:before="80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30 working days</w:t>
            </w:r>
          </w:p>
        </w:tc>
      </w:tr>
    </w:tbl>
    <w:p w14:paraId="1A57DE3B" w14:textId="673C9923" w:rsidR="001273C1" w:rsidRPr="00813189" w:rsidRDefault="001273C1" w:rsidP="008D6DE1">
      <w:pPr>
        <w:rPr>
          <w:lang w:val="bg-BG"/>
        </w:rPr>
      </w:pPr>
    </w:p>
    <w:p w14:paraId="5F4C7187" w14:textId="77777777" w:rsidR="001273C1" w:rsidRDefault="00000000">
      <w:pPr>
        <w:pStyle w:val="Heading2"/>
      </w:pPr>
      <w:sdt>
        <w:sdtPr>
          <w:alias w:val="Project Deliverables:"/>
          <w:tag w:val="Project Deliverables:"/>
          <w:id w:val="1450042905"/>
          <w:placeholder>
            <w:docPart w:val="EAB19DC254C549BBBC14602674624577"/>
          </w:placeholder>
          <w:temporary/>
          <w:showingPlcHdr/>
          <w15:appearance w15:val="hidden"/>
        </w:sdtPr>
        <w:sdtContent>
          <w:r w:rsidR="00FC68B0" w:rsidRPr="003C0DAF">
            <w:t>Project Deliverables</w:t>
          </w:r>
        </w:sdtContent>
      </w:sdt>
    </w:p>
    <w:p w14:paraId="12AC2987" w14:textId="77777777" w:rsidR="001273C1" w:rsidRPr="003223FD" w:rsidRDefault="00000000" w:rsidP="005140CB">
      <w:pPr>
        <w:keepNext/>
        <w:rPr>
          <w:b/>
          <w:color w:val="1F4E79" w:themeColor="accent5" w:themeShade="80"/>
        </w:rPr>
      </w:pPr>
      <w:sdt>
        <w:sdtPr>
          <w:rPr>
            <w:b/>
            <w:color w:val="1F4E79" w:themeColor="accent5" w:themeShade="80"/>
          </w:rPr>
          <w:alias w:val="Enter description:"/>
          <w:tag w:val="Enter description:"/>
          <w:id w:val="-1933585156"/>
          <w:placeholder>
            <w:docPart w:val="0909F147FC50450CB451ADD4F7058FC4"/>
          </w:placeholder>
          <w:temporary/>
          <w:showingPlcHdr/>
          <w15:appearance w15:val="hidden"/>
        </w:sdtPr>
        <w:sdtContent>
          <w:r w:rsidR="00FC68B0" w:rsidRPr="003223FD">
            <w:rPr>
              <w:b/>
              <w:color w:val="1F4E79" w:themeColor="accent5" w:themeShade="80"/>
            </w:rPr>
            <w:t>Following is a complete list of all project deliverables:</w:t>
          </w:r>
        </w:sdtContent>
      </w:sdt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503"/>
        <w:gridCol w:w="5162"/>
        <w:gridCol w:w="1182"/>
        <w:gridCol w:w="1370"/>
        <w:gridCol w:w="1559"/>
      </w:tblGrid>
      <w:tr w:rsidR="005C7BE4" w:rsidRPr="00997948" w14:paraId="1D6C8042" w14:textId="77777777" w:rsidTr="5CF15ECE">
        <w:tc>
          <w:tcPr>
            <w:tcW w:w="503" w:type="dxa"/>
            <w:shd w:val="clear" w:color="auto" w:fill="92D050"/>
          </w:tcPr>
          <w:p w14:paraId="48E4C4B2" w14:textId="6F2A7A27" w:rsidR="005C7BE4" w:rsidRDefault="005C7BE4" w:rsidP="005140CB">
            <w:pPr>
              <w:keepNext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No.</w:t>
            </w:r>
          </w:p>
        </w:tc>
        <w:tc>
          <w:tcPr>
            <w:tcW w:w="5162" w:type="dxa"/>
            <w:shd w:val="clear" w:color="auto" w:fill="92D050"/>
          </w:tcPr>
          <w:p w14:paraId="58FCC311" w14:textId="1A730072" w:rsidR="005C7BE4" w:rsidRPr="00997948" w:rsidRDefault="00000000" w:rsidP="005140CB">
            <w:pPr>
              <w:keepNext/>
              <w:rPr>
                <w:color w:val="FFFFFF" w:themeColor="background1"/>
              </w:rPr>
            </w:pPr>
            <w:sdt>
              <w:sdtPr>
                <w:rPr>
                  <w:color w:val="FFFFFF" w:themeColor="background1"/>
                </w:rPr>
                <w:alias w:val="Deliverable:"/>
                <w:tag w:val="Deliverable:"/>
                <w:id w:val="-2021768783"/>
                <w:placeholder>
                  <w:docPart w:val="B50602A0C0BA49C7B2AC2642617B84B7"/>
                </w:placeholder>
                <w:temporary/>
                <w:showingPlcHdr/>
                <w15:appearance w15:val="hidden"/>
              </w:sdtPr>
              <w:sdtContent>
                <w:r w:rsidR="005C7BE4" w:rsidRPr="00997948">
                  <w:rPr>
                    <w:color w:val="FFFFFF" w:themeColor="background1"/>
                  </w:rPr>
                  <w:t>Deliverable</w:t>
                </w:r>
              </w:sdtContent>
            </w:sdt>
          </w:p>
        </w:tc>
        <w:tc>
          <w:tcPr>
            <w:tcW w:w="1182" w:type="dxa"/>
            <w:shd w:val="clear" w:color="auto" w:fill="92D050"/>
          </w:tcPr>
          <w:p w14:paraId="73D43884" w14:textId="2A1AEC6D" w:rsidR="005C7BE4" w:rsidRPr="00997948" w:rsidRDefault="005C7BE4" w:rsidP="005140CB">
            <w:pPr>
              <w:keepNext/>
              <w:rPr>
                <w:color w:val="FFFFFF" w:themeColor="background1"/>
              </w:rPr>
            </w:pPr>
            <w:r w:rsidRPr="00997948">
              <w:rPr>
                <w:color w:val="FFFFFF" w:themeColor="background1"/>
              </w:rPr>
              <w:t>Price</w:t>
            </w:r>
            <w:r w:rsidR="0062450B">
              <w:rPr>
                <w:color w:val="FFFFFF" w:themeColor="background1"/>
              </w:rPr>
              <w:t xml:space="preserve"> [euro]</w:t>
            </w:r>
          </w:p>
        </w:tc>
        <w:tc>
          <w:tcPr>
            <w:tcW w:w="1370" w:type="dxa"/>
            <w:shd w:val="clear" w:color="auto" w:fill="92D050"/>
          </w:tcPr>
          <w:p w14:paraId="2F891BE3" w14:textId="6FEA42F1" w:rsidR="005C7BE4" w:rsidRPr="00997948" w:rsidRDefault="005C7BE4" w:rsidP="005140CB">
            <w:pPr>
              <w:keepNext/>
              <w:rPr>
                <w:color w:val="FFFFFF" w:themeColor="background1"/>
              </w:rPr>
            </w:pPr>
            <w:r w:rsidRPr="00997948">
              <w:rPr>
                <w:color w:val="FFFFFF" w:themeColor="background1"/>
              </w:rPr>
              <w:t>Quantity</w:t>
            </w:r>
            <w:r w:rsidR="0062450B">
              <w:rPr>
                <w:color w:val="FFFFFF" w:themeColor="background1"/>
              </w:rPr>
              <w:t xml:space="preserve"> [pcs]</w:t>
            </w:r>
          </w:p>
        </w:tc>
        <w:tc>
          <w:tcPr>
            <w:tcW w:w="1559" w:type="dxa"/>
            <w:shd w:val="clear" w:color="auto" w:fill="92D050"/>
          </w:tcPr>
          <w:p w14:paraId="39FF97BA" w14:textId="6E60CB53" w:rsidR="005C7BE4" w:rsidRPr="00997948" w:rsidRDefault="005C7BE4" w:rsidP="005140CB">
            <w:pPr>
              <w:keepNext/>
              <w:rPr>
                <w:color w:val="FFFFFF" w:themeColor="background1"/>
              </w:rPr>
            </w:pPr>
            <w:r w:rsidRPr="00997948">
              <w:rPr>
                <w:color w:val="FFFFFF" w:themeColor="background1"/>
              </w:rPr>
              <w:t>Total price</w:t>
            </w:r>
            <w:r w:rsidR="0062450B">
              <w:rPr>
                <w:color w:val="FFFFFF" w:themeColor="background1"/>
              </w:rPr>
              <w:t xml:space="preserve"> [euro]</w:t>
            </w:r>
          </w:p>
        </w:tc>
      </w:tr>
      <w:tr w:rsidR="005C7BE4" w14:paraId="4CC833E0" w14:textId="77777777" w:rsidTr="5CF15ECE">
        <w:tc>
          <w:tcPr>
            <w:tcW w:w="503" w:type="dxa"/>
          </w:tcPr>
          <w:p w14:paraId="1AC3BE4D" w14:textId="4B9D1B9C" w:rsidR="005C7BE4" w:rsidRPr="00B91A74" w:rsidRDefault="005C7BE4" w:rsidP="005140CB">
            <w:pPr>
              <w:keepNext/>
              <w:rPr>
                <w:b/>
                <w:color w:val="1F4E79" w:themeColor="accent5" w:themeShade="80"/>
              </w:rPr>
            </w:pPr>
            <w:r>
              <w:rPr>
                <w:b/>
                <w:color w:val="1F4E79" w:themeColor="accent5" w:themeShade="80"/>
              </w:rPr>
              <w:t>1</w:t>
            </w:r>
          </w:p>
        </w:tc>
        <w:sdt>
          <w:sdtPr>
            <w:rPr>
              <w:b/>
              <w:color w:val="1F4E79" w:themeColor="accent5" w:themeShade="80"/>
            </w:rPr>
            <w:alias w:val="1. Description"/>
            <w:tag w:val="_x0031__x002e_Description"/>
            <w:id w:val="-2081586211"/>
            <w:placeholder>
              <w:docPart w:val="80DA4DEBB290425BB5E81C3B10E2425C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1__x002e_Description[1]" w:storeItemID="{09930F25-5C00-4495-BDBD-3047D96DA48F}"/>
            <w:text/>
          </w:sdtPr>
          <w:sdtContent>
            <w:tc>
              <w:tcPr>
                <w:tcW w:w="5162" w:type="dxa"/>
              </w:tcPr>
              <w:p w14:paraId="6681149A" w14:textId="50604E23" w:rsidR="005C7BE4" w:rsidRPr="00B91A74" w:rsidRDefault="00CE50C9" w:rsidP="005140CB">
                <w:pPr>
                  <w:keepNext/>
                  <w:rPr>
                    <w:b/>
                    <w:color w:val="1F4E79" w:themeColor="accent5" w:themeShade="80"/>
                  </w:rPr>
                </w:pPr>
                <w:r>
                  <w:rPr>
                    <w:b/>
                    <w:color w:val="1F4E79" w:themeColor="accent5" w:themeShade="80"/>
                  </w:rPr>
                  <w:t xml:space="preserve"> </w:t>
                </w:r>
              </w:p>
            </w:tc>
          </w:sdtContent>
        </w:sdt>
        <w:sdt>
          <w:sdtPr>
            <w:rPr>
              <w:b/>
              <w:color w:val="1F4E79" w:themeColor="accent5" w:themeShade="80"/>
            </w:rPr>
            <w:alias w:val="1. Price"/>
            <w:tag w:val="_x0031__x002e_Price"/>
            <w:id w:val="-1282881387"/>
            <w:placeholder>
              <w:docPart w:val="39CDEAA0DC454CE6ADC72F9497A73920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1__x002e_Price[1]" w:storeItemID="{09930F25-5C00-4495-BDBD-3047D96DA48F}"/>
            <w:text/>
          </w:sdtPr>
          <w:sdtContent>
            <w:tc>
              <w:tcPr>
                <w:tcW w:w="1182" w:type="dxa"/>
              </w:tcPr>
              <w:p w14:paraId="010053BB" w14:textId="71641BA2" w:rsidR="005C7BE4" w:rsidRPr="00B91A74" w:rsidRDefault="00CE50C9" w:rsidP="005140CB">
                <w:pPr>
                  <w:keepNext/>
                  <w:rPr>
                    <w:b/>
                    <w:color w:val="1F4E79" w:themeColor="accent5" w:themeShade="80"/>
                  </w:rPr>
                </w:pPr>
                <w:r>
                  <w:rPr>
                    <w:b/>
                    <w:color w:val="1F4E79" w:themeColor="accent5" w:themeShade="80"/>
                  </w:rPr>
                  <w:t xml:space="preserve"> </w:t>
                </w:r>
              </w:p>
            </w:tc>
          </w:sdtContent>
        </w:sdt>
        <w:sdt>
          <w:sdtPr>
            <w:rPr>
              <w:b/>
              <w:color w:val="1F4E79" w:themeColor="accent5" w:themeShade="80"/>
            </w:rPr>
            <w:alias w:val="1. Quantity"/>
            <w:tag w:val="_x0031__x002e_Quantity"/>
            <w:id w:val="-1397974004"/>
            <w:placeholder>
              <w:docPart w:val="1735024024574FE08F1A2751CFBD1CED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1__x002e_Quantity[1]" w:storeItemID="{09930F25-5C00-4495-BDBD-3047D96DA48F}"/>
            <w:text/>
          </w:sdtPr>
          <w:sdtContent>
            <w:tc>
              <w:tcPr>
                <w:tcW w:w="1370" w:type="dxa"/>
              </w:tcPr>
              <w:p w14:paraId="0498E31C" w14:textId="422F1254" w:rsidR="005C7BE4" w:rsidRPr="00B91A74" w:rsidRDefault="00CE50C9" w:rsidP="005140CB">
                <w:pPr>
                  <w:keepNext/>
                  <w:rPr>
                    <w:b/>
                    <w:color w:val="1F4E79" w:themeColor="accent5" w:themeShade="80"/>
                  </w:rPr>
                </w:pPr>
                <w:r>
                  <w:rPr>
                    <w:b/>
                    <w:color w:val="1F4E79" w:themeColor="accent5" w:themeShade="80"/>
                  </w:rPr>
                  <w:t xml:space="preserve"> </w:t>
                </w:r>
              </w:p>
            </w:tc>
          </w:sdtContent>
        </w:sdt>
        <w:sdt>
          <w:sdtPr>
            <w:rPr>
              <w:b/>
              <w:color w:val="1F4E79" w:themeColor="accent5" w:themeShade="80"/>
            </w:rPr>
            <w:alias w:val="1. Total"/>
            <w:tag w:val="_x0031__x002e_Total"/>
            <w:id w:val="-804009348"/>
            <w:placeholder>
              <w:docPart w:val="396745F42C804961B67C25314DF84E0A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1__x002e_Total[1]" w:storeItemID="{09930F25-5C00-4495-BDBD-3047D96DA48F}"/>
            <w:text/>
          </w:sdtPr>
          <w:sdtContent>
            <w:tc>
              <w:tcPr>
                <w:tcW w:w="1559" w:type="dxa"/>
              </w:tcPr>
              <w:p w14:paraId="784D6929" w14:textId="4779F752" w:rsidR="005C7BE4" w:rsidRPr="00B91A74" w:rsidRDefault="00CE50C9" w:rsidP="005140CB">
                <w:pPr>
                  <w:keepNext/>
                  <w:rPr>
                    <w:b/>
                    <w:color w:val="1F4E79" w:themeColor="accent5" w:themeShade="80"/>
                  </w:rPr>
                </w:pPr>
                <w:r>
                  <w:rPr>
                    <w:b/>
                    <w:color w:val="1F4E79" w:themeColor="accent5" w:themeShade="80"/>
                  </w:rPr>
                  <w:t xml:space="preserve"> </w:t>
                </w:r>
              </w:p>
            </w:tc>
          </w:sdtContent>
        </w:sdt>
      </w:tr>
      <w:tr w:rsidR="005C7BE4" w14:paraId="08ED22E2" w14:textId="77777777" w:rsidTr="5CF15ECE">
        <w:tc>
          <w:tcPr>
            <w:tcW w:w="503" w:type="dxa"/>
          </w:tcPr>
          <w:p w14:paraId="54ECF6B0" w14:textId="653909CF" w:rsidR="005C7BE4" w:rsidRPr="00B91A74" w:rsidRDefault="005C7BE4" w:rsidP="005140CB">
            <w:pPr>
              <w:keepNext/>
              <w:rPr>
                <w:b/>
                <w:color w:val="1F4E79" w:themeColor="accent5" w:themeShade="80"/>
              </w:rPr>
            </w:pPr>
            <w:r>
              <w:rPr>
                <w:b/>
                <w:color w:val="1F4E79" w:themeColor="accent5" w:themeShade="80"/>
              </w:rPr>
              <w:t>2</w:t>
            </w:r>
          </w:p>
        </w:tc>
        <w:sdt>
          <w:sdtPr>
            <w:rPr>
              <w:b/>
              <w:color w:val="1F4E79" w:themeColor="accent5" w:themeShade="80"/>
            </w:rPr>
            <w:alias w:val="2. Description"/>
            <w:tag w:val="_x0032__x002e_Description"/>
            <w:id w:val="-1726518810"/>
            <w:placeholder>
              <w:docPart w:val="38C0A8CA99664276A4B4B5FCBF35EA00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2__x002e_Description[1]" w:storeItemID="{09930F25-5C00-4495-BDBD-3047D96DA48F}"/>
            <w:text/>
          </w:sdtPr>
          <w:sdtContent>
            <w:tc>
              <w:tcPr>
                <w:tcW w:w="5162" w:type="dxa"/>
              </w:tcPr>
              <w:p w14:paraId="377AFB35" w14:textId="360BAFCF" w:rsidR="005C7BE4" w:rsidRPr="00B91A74" w:rsidRDefault="00CE50C9" w:rsidP="005140CB">
                <w:pPr>
                  <w:keepNext/>
                  <w:rPr>
                    <w:b/>
                    <w:color w:val="1F4E79" w:themeColor="accent5" w:themeShade="80"/>
                  </w:rPr>
                </w:pPr>
                <w:r>
                  <w:rPr>
                    <w:b/>
                    <w:color w:val="1F4E79" w:themeColor="accent5" w:themeShade="80"/>
                  </w:rPr>
                  <w:t xml:space="preserve"> </w:t>
                </w:r>
              </w:p>
            </w:tc>
          </w:sdtContent>
        </w:sdt>
        <w:sdt>
          <w:sdtPr>
            <w:rPr>
              <w:b/>
              <w:color w:val="1F4E79" w:themeColor="accent5" w:themeShade="80"/>
            </w:rPr>
            <w:alias w:val="2. Price"/>
            <w:tag w:val="_x0032__x002e_Price"/>
            <w:id w:val="-1639633502"/>
            <w:placeholder>
              <w:docPart w:val="4734CAA56913402F996F969479E349E4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2__x002e_Price[1]" w:storeItemID="{09930F25-5C00-4495-BDBD-3047D96DA48F}"/>
            <w:text/>
          </w:sdtPr>
          <w:sdtContent>
            <w:tc>
              <w:tcPr>
                <w:tcW w:w="1182" w:type="dxa"/>
              </w:tcPr>
              <w:p w14:paraId="0403EA23" w14:textId="56EDD8E6" w:rsidR="005C7BE4" w:rsidRPr="00B91A74" w:rsidRDefault="00CE50C9" w:rsidP="005140CB">
                <w:pPr>
                  <w:keepNext/>
                  <w:rPr>
                    <w:b/>
                    <w:color w:val="1F4E79" w:themeColor="accent5" w:themeShade="80"/>
                  </w:rPr>
                </w:pPr>
                <w:r>
                  <w:rPr>
                    <w:b/>
                    <w:color w:val="1F4E79" w:themeColor="accent5" w:themeShade="80"/>
                  </w:rPr>
                  <w:t xml:space="preserve"> </w:t>
                </w:r>
              </w:p>
            </w:tc>
          </w:sdtContent>
        </w:sdt>
        <w:sdt>
          <w:sdtPr>
            <w:rPr>
              <w:b/>
              <w:color w:val="1F4E79" w:themeColor="accent5" w:themeShade="80"/>
            </w:rPr>
            <w:alias w:val="2. Quantity"/>
            <w:tag w:val="_x0032__x002e_Quantity"/>
            <w:id w:val="158432157"/>
            <w:placeholder>
              <w:docPart w:val="01B3A3E4D7C64C33B17F690D47E72A03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2__x002e_Quantity[1]" w:storeItemID="{09930F25-5C00-4495-BDBD-3047D96DA48F}"/>
            <w:text/>
          </w:sdtPr>
          <w:sdtContent>
            <w:tc>
              <w:tcPr>
                <w:tcW w:w="1370" w:type="dxa"/>
              </w:tcPr>
              <w:p w14:paraId="2539F7F0" w14:textId="02CA99B3" w:rsidR="005C7BE4" w:rsidRPr="00B91A74" w:rsidRDefault="00CE50C9" w:rsidP="005140CB">
                <w:pPr>
                  <w:keepNext/>
                  <w:rPr>
                    <w:b/>
                    <w:color w:val="1F4E79" w:themeColor="accent5" w:themeShade="80"/>
                  </w:rPr>
                </w:pPr>
                <w:r>
                  <w:rPr>
                    <w:b/>
                    <w:color w:val="1F4E79" w:themeColor="accent5" w:themeShade="80"/>
                  </w:rPr>
                  <w:t xml:space="preserve"> </w:t>
                </w:r>
              </w:p>
            </w:tc>
          </w:sdtContent>
        </w:sdt>
        <w:sdt>
          <w:sdtPr>
            <w:rPr>
              <w:b/>
              <w:color w:val="1F4E79" w:themeColor="accent5" w:themeShade="80"/>
            </w:rPr>
            <w:alias w:val="2. Total"/>
            <w:tag w:val="_x0032__x002e_Total"/>
            <w:id w:val="578868902"/>
            <w:placeholder>
              <w:docPart w:val="C9F72817B512408F88B49BFBB21089B7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2__x002e_Total[1]" w:storeItemID="{09930F25-5C00-4495-BDBD-3047D96DA48F}"/>
            <w:text/>
          </w:sdtPr>
          <w:sdtContent>
            <w:tc>
              <w:tcPr>
                <w:tcW w:w="1559" w:type="dxa"/>
              </w:tcPr>
              <w:p w14:paraId="3BE98702" w14:textId="4879B518" w:rsidR="005C7BE4" w:rsidRPr="00B91A74" w:rsidRDefault="00CE50C9" w:rsidP="005140CB">
                <w:pPr>
                  <w:keepNext/>
                  <w:rPr>
                    <w:b/>
                    <w:color w:val="1F4E79" w:themeColor="accent5" w:themeShade="80"/>
                  </w:rPr>
                </w:pPr>
                <w:r>
                  <w:rPr>
                    <w:b/>
                    <w:color w:val="1F4E79" w:themeColor="accent5" w:themeShade="80"/>
                  </w:rPr>
                  <w:t xml:space="preserve"> </w:t>
                </w:r>
              </w:p>
            </w:tc>
          </w:sdtContent>
        </w:sdt>
      </w:tr>
      <w:tr w:rsidR="005C7BE4" w14:paraId="649C1AA7" w14:textId="77777777" w:rsidTr="5CF15ECE">
        <w:tc>
          <w:tcPr>
            <w:tcW w:w="503" w:type="dxa"/>
          </w:tcPr>
          <w:p w14:paraId="0B31A427" w14:textId="583A37BE" w:rsidR="005C7BE4" w:rsidRPr="00B91A74" w:rsidRDefault="005C7BE4" w:rsidP="005140CB">
            <w:pPr>
              <w:keepNext/>
              <w:rPr>
                <w:b/>
                <w:color w:val="1F4E79" w:themeColor="accent5" w:themeShade="80"/>
              </w:rPr>
            </w:pPr>
            <w:r>
              <w:rPr>
                <w:b/>
                <w:color w:val="1F4E79" w:themeColor="accent5" w:themeShade="80"/>
              </w:rPr>
              <w:t>3</w:t>
            </w:r>
          </w:p>
        </w:tc>
        <w:sdt>
          <w:sdtPr>
            <w:rPr>
              <w:b/>
              <w:color w:val="1F4E79" w:themeColor="accent5" w:themeShade="80"/>
            </w:rPr>
            <w:alias w:val="3. Description"/>
            <w:tag w:val="_x0033__x002e_Description"/>
            <w:id w:val="178708024"/>
            <w:placeholder>
              <w:docPart w:val="C563A2BD872A4112B77461B1DF68042B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3__x002e_Description[1]" w:storeItemID="{09930F25-5C00-4495-BDBD-3047D96DA48F}"/>
            <w:text/>
          </w:sdtPr>
          <w:sdtContent>
            <w:tc>
              <w:tcPr>
                <w:tcW w:w="5162" w:type="dxa"/>
              </w:tcPr>
              <w:p w14:paraId="0C5FF2B3" w14:textId="13613C9E" w:rsidR="005C7BE4" w:rsidRPr="00B91A74" w:rsidRDefault="00CE50C9" w:rsidP="005140CB">
                <w:pPr>
                  <w:keepNext/>
                  <w:rPr>
                    <w:b/>
                    <w:color w:val="1F4E79" w:themeColor="accent5" w:themeShade="80"/>
                  </w:rPr>
                </w:pPr>
                <w:r>
                  <w:rPr>
                    <w:b/>
                    <w:color w:val="1F4E79" w:themeColor="accent5" w:themeShade="80"/>
                  </w:rPr>
                  <w:t xml:space="preserve"> </w:t>
                </w:r>
              </w:p>
            </w:tc>
          </w:sdtContent>
        </w:sdt>
        <w:sdt>
          <w:sdtPr>
            <w:rPr>
              <w:b/>
              <w:color w:val="1F4E79" w:themeColor="accent5" w:themeShade="80"/>
            </w:rPr>
            <w:alias w:val="3. Price"/>
            <w:tag w:val="_x0033__x002e_Price"/>
            <w:id w:val="-1256523766"/>
            <w:placeholder>
              <w:docPart w:val="0109C7FC61AB40389247BC6209465A33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3__x002e_Price[1]" w:storeItemID="{09930F25-5C00-4495-BDBD-3047D96DA48F}"/>
            <w:text/>
          </w:sdtPr>
          <w:sdtContent>
            <w:tc>
              <w:tcPr>
                <w:tcW w:w="1182" w:type="dxa"/>
              </w:tcPr>
              <w:p w14:paraId="57EE7226" w14:textId="17796B6D" w:rsidR="005C7BE4" w:rsidRPr="00B91A74" w:rsidRDefault="00CE50C9" w:rsidP="005140CB">
                <w:pPr>
                  <w:keepNext/>
                  <w:rPr>
                    <w:b/>
                    <w:color w:val="1F4E79" w:themeColor="accent5" w:themeShade="80"/>
                  </w:rPr>
                </w:pPr>
                <w:r>
                  <w:rPr>
                    <w:b/>
                    <w:color w:val="1F4E79" w:themeColor="accent5" w:themeShade="80"/>
                  </w:rPr>
                  <w:t xml:space="preserve"> </w:t>
                </w:r>
              </w:p>
            </w:tc>
          </w:sdtContent>
        </w:sdt>
        <w:sdt>
          <w:sdtPr>
            <w:rPr>
              <w:b/>
              <w:color w:val="1F4E79" w:themeColor="accent5" w:themeShade="80"/>
            </w:rPr>
            <w:alias w:val="3. Quantity"/>
            <w:tag w:val="_x0033__x002e_Quantity"/>
            <w:id w:val="-1122766724"/>
            <w:placeholder>
              <w:docPart w:val="CCE832B5FD9A41AE9F937B0FF42A6E1D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3__x002e_Quantity[1]" w:storeItemID="{09930F25-5C00-4495-BDBD-3047D96DA48F}"/>
            <w:text/>
          </w:sdtPr>
          <w:sdtContent>
            <w:tc>
              <w:tcPr>
                <w:tcW w:w="1370" w:type="dxa"/>
              </w:tcPr>
              <w:p w14:paraId="719E13B0" w14:textId="50EC0BC9" w:rsidR="005C7BE4" w:rsidRPr="00B91A74" w:rsidRDefault="00CE50C9" w:rsidP="005140CB">
                <w:pPr>
                  <w:keepNext/>
                  <w:rPr>
                    <w:b/>
                    <w:color w:val="1F4E79" w:themeColor="accent5" w:themeShade="80"/>
                  </w:rPr>
                </w:pPr>
                <w:r>
                  <w:rPr>
                    <w:b/>
                    <w:color w:val="1F4E79" w:themeColor="accent5" w:themeShade="80"/>
                  </w:rPr>
                  <w:t xml:space="preserve"> </w:t>
                </w:r>
              </w:p>
            </w:tc>
          </w:sdtContent>
        </w:sdt>
        <w:sdt>
          <w:sdtPr>
            <w:rPr>
              <w:b/>
              <w:color w:val="1F4E79" w:themeColor="accent5" w:themeShade="80"/>
            </w:rPr>
            <w:alias w:val="3. Total"/>
            <w:tag w:val="_x0033__x002e_Total"/>
            <w:id w:val="551270378"/>
            <w:placeholder>
              <w:docPart w:val="D8F81C58314D4FB4B73A11416370E44A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3__x002e_Total[1]" w:storeItemID="{09930F25-5C00-4495-BDBD-3047D96DA48F}"/>
            <w:text/>
          </w:sdtPr>
          <w:sdtContent>
            <w:tc>
              <w:tcPr>
                <w:tcW w:w="1559" w:type="dxa"/>
              </w:tcPr>
              <w:p w14:paraId="586638C1" w14:textId="6509C3F7" w:rsidR="005C7BE4" w:rsidRPr="00B91A74" w:rsidRDefault="00CE50C9" w:rsidP="005140CB">
                <w:pPr>
                  <w:keepNext/>
                  <w:rPr>
                    <w:b/>
                    <w:color w:val="1F4E79" w:themeColor="accent5" w:themeShade="80"/>
                  </w:rPr>
                </w:pPr>
                <w:r>
                  <w:rPr>
                    <w:b/>
                    <w:color w:val="1F4E79" w:themeColor="accent5" w:themeShade="80"/>
                  </w:rPr>
                  <w:t xml:space="preserve"> </w:t>
                </w:r>
              </w:p>
            </w:tc>
          </w:sdtContent>
        </w:sdt>
      </w:tr>
      <w:tr w:rsidR="005C7BE4" w14:paraId="06276004" w14:textId="77777777" w:rsidTr="5CF15ECE">
        <w:tc>
          <w:tcPr>
            <w:tcW w:w="503" w:type="dxa"/>
          </w:tcPr>
          <w:p w14:paraId="1F64078A" w14:textId="4C79634B" w:rsidR="005C7BE4" w:rsidRPr="00B91A74" w:rsidRDefault="005C7BE4" w:rsidP="005140CB">
            <w:pPr>
              <w:keepNext/>
              <w:rPr>
                <w:b/>
                <w:color w:val="1F4E79" w:themeColor="accent5" w:themeShade="80"/>
              </w:rPr>
            </w:pPr>
            <w:r>
              <w:rPr>
                <w:b/>
                <w:color w:val="1F4E79" w:themeColor="accent5" w:themeShade="80"/>
              </w:rPr>
              <w:t>4</w:t>
            </w:r>
          </w:p>
        </w:tc>
        <w:sdt>
          <w:sdtPr>
            <w:rPr>
              <w:b/>
              <w:color w:val="1F4E79" w:themeColor="accent5" w:themeShade="80"/>
            </w:rPr>
            <w:alias w:val="4. Description"/>
            <w:tag w:val="_x0034__x002e_Description"/>
            <w:id w:val="1525440656"/>
            <w:placeholder>
              <w:docPart w:val="2F6FFE7479D249E193018BC7104D250B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4__x002e_Description[1]" w:storeItemID="{09930F25-5C00-4495-BDBD-3047D96DA48F}"/>
            <w:text/>
          </w:sdtPr>
          <w:sdtContent>
            <w:tc>
              <w:tcPr>
                <w:tcW w:w="5162" w:type="dxa"/>
              </w:tcPr>
              <w:p w14:paraId="53B77100" w14:textId="34606392" w:rsidR="005C7BE4" w:rsidRPr="00B91A74" w:rsidRDefault="00CE50C9" w:rsidP="005140CB">
                <w:pPr>
                  <w:keepNext/>
                  <w:rPr>
                    <w:b/>
                    <w:color w:val="1F4E79" w:themeColor="accent5" w:themeShade="80"/>
                  </w:rPr>
                </w:pPr>
                <w:r>
                  <w:rPr>
                    <w:b/>
                    <w:color w:val="1F4E79" w:themeColor="accent5" w:themeShade="80"/>
                  </w:rPr>
                  <w:t xml:space="preserve"> </w:t>
                </w:r>
              </w:p>
            </w:tc>
          </w:sdtContent>
        </w:sdt>
        <w:sdt>
          <w:sdtPr>
            <w:rPr>
              <w:b/>
              <w:color w:val="1F4E79" w:themeColor="accent5" w:themeShade="80"/>
            </w:rPr>
            <w:alias w:val="4. Price"/>
            <w:tag w:val="_x0034__x002e_Price"/>
            <w:id w:val="1020429859"/>
            <w:placeholder>
              <w:docPart w:val="38C6BEF2BB534752A1BC4A5B43375656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4__x002e_Price[1]" w:storeItemID="{09930F25-5C00-4495-BDBD-3047D96DA48F}"/>
            <w:text/>
          </w:sdtPr>
          <w:sdtContent>
            <w:tc>
              <w:tcPr>
                <w:tcW w:w="1182" w:type="dxa"/>
              </w:tcPr>
              <w:p w14:paraId="3F770243" w14:textId="59E56D27" w:rsidR="005C7BE4" w:rsidRPr="00B91A74" w:rsidRDefault="00CE50C9" w:rsidP="005140CB">
                <w:pPr>
                  <w:keepNext/>
                  <w:rPr>
                    <w:b/>
                    <w:color w:val="1F4E79" w:themeColor="accent5" w:themeShade="80"/>
                  </w:rPr>
                </w:pPr>
                <w:r>
                  <w:rPr>
                    <w:b/>
                    <w:color w:val="1F4E79" w:themeColor="accent5" w:themeShade="80"/>
                  </w:rPr>
                  <w:t xml:space="preserve"> </w:t>
                </w:r>
              </w:p>
            </w:tc>
          </w:sdtContent>
        </w:sdt>
        <w:sdt>
          <w:sdtPr>
            <w:rPr>
              <w:b/>
              <w:color w:val="1F4E79" w:themeColor="accent5" w:themeShade="80"/>
            </w:rPr>
            <w:alias w:val="4. Quantity"/>
            <w:tag w:val="_x0034__x002e_Quantity"/>
            <w:id w:val="-860583851"/>
            <w:placeholder>
              <w:docPart w:val="015FA774F3C54672B50FE5828267949C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4__x002e_Quantity[1]" w:storeItemID="{09930F25-5C00-4495-BDBD-3047D96DA48F}"/>
            <w:text/>
          </w:sdtPr>
          <w:sdtContent>
            <w:tc>
              <w:tcPr>
                <w:tcW w:w="1370" w:type="dxa"/>
              </w:tcPr>
              <w:p w14:paraId="539EA871" w14:textId="7BCE704B" w:rsidR="005C7BE4" w:rsidRPr="00B91A74" w:rsidRDefault="00CE50C9" w:rsidP="005140CB">
                <w:pPr>
                  <w:keepNext/>
                  <w:rPr>
                    <w:b/>
                    <w:color w:val="1F4E79" w:themeColor="accent5" w:themeShade="80"/>
                  </w:rPr>
                </w:pPr>
                <w:r>
                  <w:rPr>
                    <w:b/>
                    <w:color w:val="1F4E79" w:themeColor="accent5" w:themeShade="80"/>
                  </w:rPr>
                  <w:t xml:space="preserve"> </w:t>
                </w:r>
              </w:p>
            </w:tc>
          </w:sdtContent>
        </w:sdt>
        <w:sdt>
          <w:sdtPr>
            <w:rPr>
              <w:b/>
              <w:color w:val="1F4E79" w:themeColor="accent5" w:themeShade="80"/>
            </w:rPr>
            <w:alias w:val="4. Total"/>
            <w:tag w:val="_x0034__x002e_Total"/>
            <w:id w:val="-602804091"/>
            <w:placeholder>
              <w:docPart w:val="4EB9A993E0BE4F7093B0334273753A6E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4__x002e_Total[1]" w:storeItemID="{09930F25-5C00-4495-BDBD-3047D96DA48F}"/>
            <w:text/>
          </w:sdtPr>
          <w:sdtContent>
            <w:tc>
              <w:tcPr>
                <w:tcW w:w="1559" w:type="dxa"/>
              </w:tcPr>
              <w:p w14:paraId="08B0EAAB" w14:textId="56CEDDEB" w:rsidR="005C7BE4" w:rsidRPr="00B91A74" w:rsidRDefault="00CE50C9" w:rsidP="005140CB">
                <w:pPr>
                  <w:keepNext/>
                  <w:rPr>
                    <w:b/>
                    <w:color w:val="1F4E79" w:themeColor="accent5" w:themeShade="80"/>
                  </w:rPr>
                </w:pPr>
                <w:r>
                  <w:rPr>
                    <w:b/>
                    <w:color w:val="1F4E79" w:themeColor="accent5" w:themeShade="80"/>
                  </w:rPr>
                  <w:t xml:space="preserve"> </w:t>
                </w:r>
              </w:p>
            </w:tc>
          </w:sdtContent>
        </w:sdt>
      </w:tr>
      <w:tr w:rsidR="005C7BE4" w14:paraId="4929C384" w14:textId="77777777" w:rsidTr="5CF15ECE">
        <w:tc>
          <w:tcPr>
            <w:tcW w:w="503" w:type="dxa"/>
          </w:tcPr>
          <w:p w14:paraId="6450B84E" w14:textId="67E303F8" w:rsidR="005C7BE4" w:rsidRPr="00B91A74" w:rsidRDefault="005C7BE4" w:rsidP="005140CB">
            <w:pPr>
              <w:keepNext/>
              <w:rPr>
                <w:b/>
                <w:color w:val="1F4E79" w:themeColor="accent5" w:themeShade="80"/>
              </w:rPr>
            </w:pPr>
            <w:r>
              <w:rPr>
                <w:b/>
                <w:color w:val="1F4E79" w:themeColor="accent5" w:themeShade="80"/>
              </w:rPr>
              <w:t>5</w:t>
            </w:r>
          </w:p>
        </w:tc>
        <w:sdt>
          <w:sdtPr>
            <w:rPr>
              <w:b/>
              <w:color w:val="1F4E79" w:themeColor="accent5" w:themeShade="80"/>
            </w:rPr>
            <w:alias w:val="5. Description"/>
            <w:tag w:val="_x0035__x002e_Description"/>
            <w:id w:val="-1860271755"/>
            <w:placeholder>
              <w:docPart w:val="4FF0A40F0F1849CB8468BCF67E48D754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5__x002e_Description[1]" w:storeItemID="{09930F25-5C00-4495-BDBD-3047D96DA48F}"/>
            <w:text/>
          </w:sdtPr>
          <w:sdtContent>
            <w:tc>
              <w:tcPr>
                <w:tcW w:w="5162" w:type="dxa"/>
              </w:tcPr>
              <w:p w14:paraId="2F9B2E47" w14:textId="1FC6A40E" w:rsidR="005C7BE4" w:rsidRPr="00B91A74" w:rsidRDefault="00CE50C9" w:rsidP="005140CB">
                <w:pPr>
                  <w:keepNext/>
                  <w:rPr>
                    <w:b/>
                    <w:color w:val="1F4E79" w:themeColor="accent5" w:themeShade="80"/>
                  </w:rPr>
                </w:pPr>
                <w:r>
                  <w:rPr>
                    <w:b/>
                    <w:color w:val="1F4E79" w:themeColor="accent5" w:themeShade="80"/>
                  </w:rPr>
                  <w:t xml:space="preserve"> </w:t>
                </w:r>
              </w:p>
            </w:tc>
          </w:sdtContent>
        </w:sdt>
        <w:sdt>
          <w:sdtPr>
            <w:rPr>
              <w:b/>
              <w:color w:val="1F4E79" w:themeColor="accent5" w:themeShade="80"/>
            </w:rPr>
            <w:alias w:val="5. Price"/>
            <w:tag w:val="_x0035__x002e_Price"/>
            <w:id w:val="641386807"/>
            <w:placeholder>
              <w:docPart w:val="C0E9F8CA89EE4F2B86B82DBF10E2350C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5__x002e_Price[1]" w:storeItemID="{09930F25-5C00-4495-BDBD-3047D96DA48F}"/>
            <w:text/>
          </w:sdtPr>
          <w:sdtContent>
            <w:tc>
              <w:tcPr>
                <w:tcW w:w="1182" w:type="dxa"/>
              </w:tcPr>
              <w:p w14:paraId="6F4B35CD" w14:textId="022E6E8D" w:rsidR="005C7BE4" w:rsidRPr="00B91A74" w:rsidRDefault="00CE50C9" w:rsidP="005140CB">
                <w:pPr>
                  <w:keepNext/>
                  <w:rPr>
                    <w:b/>
                    <w:color w:val="1F4E79" w:themeColor="accent5" w:themeShade="80"/>
                  </w:rPr>
                </w:pPr>
                <w:r>
                  <w:rPr>
                    <w:b/>
                    <w:color w:val="1F4E79" w:themeColor="accent5" w:themeShade="80"/>
                  </w:rPr>
                  <w:t xml:space="preserve"> </w:t>
                </w:r>
              </w:p>
            </w:tc>
          </w:sdtContent>
        </w:sdt>
        <w:sdt>
          <w:sdtPr>
            <w:rPr>
              <w:b/>
              <w:color w:val="1F4E79" w:themeColor="accent5" w:themeShade="80"/>
            </w:rPr>
            <w:alias w:val="5. Quantity"/>
            <w:tag w:val="_x0035__x002e_Quantity"/>
            <w:id w:val="-1484455311"/>
            <w:placeholder>
              <w:docPart w:val="0BDF87027E66430F9C68BD503CFD8170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5__x002e_Quantity[1]" w:storeItemID="{09930F25-5C00-4495-BDBD-3047D96DA48F}"/>
            <w:text/>
          </w:sdtPr>
          <w:sdtContent>
            <w:tc>
              <w:tcPr>
                <w:tcW w:w="1370" w:type="dxa"/>
              </w:tcPr>
              <w:p w14:paraId="335BFBC6" w14:textId="28429998" w:rsidR="005C7BE4" w:rsidRPr="00B91A74" w:rsidRDefault="00CE50C9" w:rsidP="005140CB">
                <w:pPr>
                  <w:keepNext/>
                  <w:rPr>
                    <w:b/>
                    <w:color w:val="1F4E79" w:themeColor="accent5" w:themeShade="80"/>
                  </w:rPr>
                </w:pPr>
                <w:r>
                  <w:rPr>
                    <w:b/>
                    <w:color w:val="1F4E79" w:themeColor="accent5" w:themeShade="80"/>
                  </w:rPr>
                  <w:t xml:space="preserve"> </w:t>
                </w:r>
              </w:p>
            </w:tc>
          </w:sdtContent>
        </w:sdt>
        <w:sdt>
          <w:sdtPr>
            <w:rPr>
              <w:b/>
              <w:color w:val="1F4E79" w:themeColor="accent5" w:themeShade="80"/>
            </w:rPr>
            <w:alias w:val="5. Total"/>
            <w:tag w:val="_x0035__x002e_Total"/>
            <w:id w:val="248473186"/>
            <w:placeholder>
              <w:docPart w:val="324C2ACCF3D54E22A39ADA267D006D37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5__x002e_Total[1]" w:storeItemID="{09930F25-5C00-4495-BDBD-3047D96DA48F}"/>
            <w:text/>
          </w:sdtPr>
          <w:sdtContent>
            <w:tc>
              <w:tcPr>
                <w:tcW w:w="1559" w:type="dxa"/>
              </w:tcPr>
              <w:p w14:paraId="6AD6AFF9" w14:textId="6779A243" w:rsidR="005C7BE4" w:rsidRPr="00B91A74" w:rsidRDefault="00CE50C9" w:rsidP="005140CB">
                <w:pPr>
                  <w:keepNext/>
                  <w:rPr>
                    <w:b/>
                    <w:color w:val="1F4E79" w:themeColor="accent5" w:themeShade="80"/>
                  </w:rPr>
                </w:pPr>
                <w:r>
                  <w:rPr>
                    <w:b/>
                    <w:color w:val="1F4E79" w:themeColor="accent5" w:themeShade="80"/>
                  </w:rPr>
                  <w:t xml:space="preserve"> </w:t>
                </w:r>
              </w:p>
            </w:tc>
          </w:sdtContent>
        </w:sdt>
      </w:tr>
      <w:tr w:rsidR="005C7BE4" w14:paraId="3C156456" w14:textId="77777777" w:rsidTr="5CF15ECE">
        <w:tc>
          <w:tcPr>
            <w:tcW w:w="503" w:type="dxa"/>
          </w:tcPr>
          <w:p w14:paraId="0A106FC1" w14:textId="0B1C2520" w:rsidR="005C7BE4" w:rsidRPr="00B91A74" w:rsidRDefault="005C7BE4" w:rsidP="0075746A">
            <w:pPr>
              <w:keepNext/>
              <w:rPr>
                <w:b/>
                <w:color w:val="1F4E79" w:themeColor="accent5" w:themeShade="80"/>
              </w:rPr>
            </w:pPr>
            <w:r>
              <w:rPr>
                <w:b/>
                <w:color w:val="1F4E79" w:themeColor="accent5" w:themeShade="80"/>
              </w:rPr>
              <w:t>6</w:t>
            </w:r>
          </w:p>
        </w:tc>
        <w:sdt>
          <w:sdtPr>
            <w:rPr>
              <w:b/>
              <w:color w:val="1F4E79" w:themeColor="accent5" w:themeShade="80"/>
            </w:rPr>
            <w:alias w:val="6. Description"/>
            <w:tag w:val="_x0036__x002e_Description"/>
            <w:id w:val="250479679"/>
            <w:placeholder>
              <w:docPart w:val="8D53FAFE3B2E4FF39D5648EF8D981B04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6__x002e_Description[1]" w:storeItemID="{09930F25-5C00-4495-BDBD-3047D96DA48F}"/>
            <w:text/>
          </w:sdtPr>
          <w:sdtContent>
            <w:tc>
              <w:tcPr>
                <w:tcW w:w="5162" w:type="dxa"/>
              </w:tcPr>
              <w:p w14:paraId="623E73B2" w14:textId="47C84C56" w:rsidR="005C7BE4" w:rsidRPr="00B91A74" w:rsidRDefault="00CE50C9" w:rsidP="0075746A">
                <w:pPr>
                  <w:keepNext/>
                  <w:rPr>
                    <w:b/>
                    <w:color w:val="1F4E79" w:themeColor="accent5" w:themeShade="80"/>
                  </w:rPr>
                </w:pPr>
                <w:r>
                  <w:rPr>
                    <w:b/>
                    <w:color w:val="1F4E79" w:themeColor="accent5" w:themeShade="80"/>
                  </w:rPr>
                  <w:t xml:space="preserve"> </w:t>
                </w:r>
              </w:p>
            </w:tc>
          </w:sdtContent>
        </w:sdt>
        <w:sdt>
          <w:sdtPr>
            <w:rPr>
              <w:b/>
              <w:color w:val="1F4E79" w:themeColor="accent5" w:themeShade="80"/>
            </w:rPr>
            <w:alias w:val="6. Price"/>
            <w:tag w:val="_x0036__x002e_Price"/>
            <w:id w:val="1256783497"/>
            <w:placeholder>
              <w:docPart w:val="88C3882375154415B36C113250E02F75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6__x002e_Price[1]" w:storeItemID="{09930F25-5C00-4495-BDBD-3047D96DA48F}"/>
            <w:text/>
          </w:sdtPr>
          <w:sdtContent>
            <w:tc>
              <w:tcPr>
                <w:tcW w:w="1182" w:type="dxa"/>
              </w:tcPr>
              <w:p w14:paraId="10E95E37" w14:textId="51117C5A" w:rsidR="005C7BE4" w:rsidRPr="00B91A74" w:rsidRDefault="00CE50C9" w:rsidP="0075746A">
                <w:pPr>
                  <w:keepNext/>
                  <w:rPr>
                    <w:b/>
                    <w:color w:val="1F4E79" w:themeColor="accent5" w:themeShade="80"/>
                  </w:rPr>
                </w:pPr>
                <w:r>
                  <w:rPr>
                    <w:b/>
                    <w:color w:val="1F4E79" w:themeColor="accent5" w:themeShade="80"/>
                  </w:rPr>
                  <w:t xml:space="preserve"> </w:t>
                </w:r>
              </w:p>
            </w:tc>
          </w:sdtContent>
        </w:sdt>
        <w:sdt>
          <w:sdtPr>
            <w:rPr>
              <w:b/>
              <w:color w:val="1F4E79" w:themeColor="accent5" w:themeShade="80"/>
            </w:rPr>
            <w:alias w:val="6. Quantity"/>
            <w:tag w:val="_x0036__x002e_Quantity"/>
            <w:id w:val="-1864734860"/>
            <w:placeholder>
              <w:docPart w:val="F58C921639ED4BAEA499461F48754D10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6__x002e_Quantity[1]" w:storeItemID="{09930F25-5C00-4495-BDBD-3047D96DA48F}"/>
            <w:text/>
          </w:sdtPr>
          <w:sdtContent>
            <w:tc>
              <w:tcPr>
                <w:tcW w:w="1370" w:type="dxa"/>
              </w:tcPr>
              <w:p w14:paraId="63D022B2" w14:textId="01614E6C" w:rsidR="005C7BE4" w:rsidRPr="00B91A74" w:rsidRDefault="00CE50C9" w:rsidP="0075746A">
                <w:pPr>
                  <w:keepNext/>
                  <w:rPr>
                    <w:b/>
                    <w:color w:val="1F4E79" w:themeColor="accent5" w:themeShade="80"/>
                  </w:rPr>
                </w:pPr>
                <w:r>
                  <w:rPr>
                    <w:b/>
                    <w:color w:val="1F4E79" w:themeColor="accent5" w:themeShade="80"/>
                  </w:rPr>
                  <w:t xml:space="preserve"> </w:t>
                </w:r>
              </w:p>
            </w:tc>
          </w:sdtContent>
        </w:sdt>
        <w:sdt>
          <w:sdtPr>
            <w:rPr>
              <w:b/>
              <w:color w:val="1F4E79" w:themeColor="accent5" w:themeShade="80"/>
            </w:rPr>
            <w:alias w:val="6. Total"/>
            <w:tag w:val="_x0036__x002e_Total"/>
            <w:id w:val="-975292882"/>
            <w:placeholder>
              <w:docPart w:val="18BD7708D65E4C73B330B5F8304F4CFD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6__x002e_Total[1]" w:storeItemID="{09930F25-5C00-4495-BDBD-3047D96DA48F}"/>
            <w:text/>
          </w:sdtPr>
          <w:sdtContent>
            <w:tc>
              <w:tcPr>
                <w:tcW w:w="1559" w:type="dxa"/>
              </w:tcPr>
              <w:p w14:paraId="42CFE1C7" w14:textId="38BF29CC" w:rsidR="005C7BE4" w:rsidRPr="00B91A74" w:rsidRDefault="00CE50C9" w:rsidP="0075746A">
                <w:pPr>
                  <w:keepNext/>
                  <w:rPr>
                    <w:b/>
                    <w:color w:val="1F4E79" w:themeColor="accent5" w:themeShade="80"/>
                  </w:rPr>
                </w:pPr>
                <w:r>
                  <w:rPr>
                    <w:b/>
                    <w:color w:val="1F4E79" w:themeColor="accent5" w:themeShade="80"/>
                  </w:rPr>
                  <w:t xml:space="preserve"> </w:t>
                </w:r>
              </w:p>
            </w:tc>
          </w:sdtContent>
        </w:sdt>
      </w:tr>
      <w:tr w:rsidR="005C7BE4" w14:paraId="1EE33226" w14:textId="77777777" w:rsidTr="5CF15ECE">
        <w:tc>
          <w:tcPr>
            <w:tcW w:w="503" w:type="dxa"/>
          </w:tcPr>
          <w:p w14:paraId="5AFC426A" w14:textId="51C902E8" w:rsidR="005C7BE4" w:rsidRPr="00B91A74" w:rsidRDefault="005C7BE4" w:rsidP="0075746A">
            <w:pPr>
              <w:keepNext/>
              <w:rPr>
                <w:b/>
                <w:color w:val="1F4E79" w:themeColor="accent5" w:themeShade="80"/>
              </w:rPr>
            </w:pPr>
            <w:r>
              <w:rPr>
                <w:b/>
                <w:color w:val="1F4E79" w:themeColor="accent5" w:themeShade="80"/>
              </w:rPr>
              <w:t>7</w:t>
            </w:r>
          </w:p>
        </w:tc>
        <w:sdt>
          <w:sdtPr>
            <w:rPr>
              <w:b/>
              <w:color w:val="1F4E79" w:themeColor="accent5" w:themeShade="80"/>
            </w:rPr>
            <w:alias w:val="7. Description"/>
            <w:tag w:val="_x0037__x002e_Description"/>
            <w:id w:val="-582993379"/>
            <w:placeholder>
              <w:docPart w:val="2F0B64A2BDFD45A1BB4EFEA79D77852F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7__x002e_Description[1]" w:storeItemID="{09930F25-5C00-4495-BDBD-3047D96DA48F}"/>
            <w:text/>
          </w:sdtPr>
          <w:sdtContent>
            <w:tc>
              <w:tcPr>
                <w:tcW w:w="5162" w:type="dxa"/>
              </w:tcPr>
              <w:p w14:paraId="7F046662" w14:textId="4E4BEB3C" w:rsidR="005C7BE4" w:rsidRPr="00B91A74" w:rsidRDefault="00CE50C9" w:rsidP="0075746A">
                <w:pPr>
                  <w:keepNext/>
                  <w:rPr>
                    <w:b/>
                    <w:color w:val="1F4E79" w:themeColor="accent5" w:themeShade="80"/>
                  </w:rPr>
                </w:pPr>
                <w:r>
                  <w:rPr>
                    <w:b/>
                    <w:color w:val="1F4E79" w:themeColor="accent5" w:themeShade="80"/>
                  </w:rPr>
                  <w:t xml:space="preserve"> </w:t>
                </w:r>
              </w:p>
            </w:tc>
          </w:sdtContent>
        </w:sdt>
        <w:sdt>
          <w:sdtPr>
            <w:rPr>
              <w:b/>
              <w:color w:val="1F4E79" w:themeColor="accent5" w:themeShade="80"/>
            </w:rPr>
            <w:alias w:val="7. Price"/>
            <w:tag w:val="_x0037__x002e_Price"/>
            <w:id w:val="-987545076"/>
            <w:placeholder>
              <w:docPart w:val="2190A88E447945B8A2223C5926646DAB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7__x002e_Price[1]" w:storeItemID="{09930F25-5C00-4495-BDBD-3047D96DA48F}"/>
            <w:text/>
          </w:sdtPr>
          <w:sdtContent>
            <w:tc>
              <w:tcPr>
                <w:tcW w:w="1182" w:type="dxa"/>
              </w:tcPr>
              <w:p w14:paraId="66D8A8F9" w14:textId="60786C69" w:rsidR="005C7BE4" w:rsidRPr="00B91A74" w:rsidRDefault="00CE50C9" w:rsidP="0075746A">
                <w:pPr>
                  <w:keepNext/>
                  <w:rPr>
                    <w:b/>
                    <w:color w:val="1F4E79" w:themeColor="accent5" w:themeShade="80"/>
                  </w:rPr>
                </w:pPr>
                <w:r>
                  <w:rPr>
                    <w:b/>
                    <w:color w:val="1F4E79" w:themeColor="accent5" w:themeShade="80"/>
                  </w:rPr>
                  <w:t xml:space="preserve"> </w:t>
                </w:r>
              </w:p>
            </w:tc>
          </w:sdtContent>
        </w:sdt>
        <w:sdt>
          <w:sdtPr>
            <w:rPr>
              <w:b/>
              <w:color w:val="1F4E79" w:themeColor="accent5" w:themeShade="80"/>
            </w:rPr>
            <w:alias w:val="7. Quantity"/>
            <w:tag w:val="_x0037__x002e_Quantity"/>
            <w:id w:val="-690986444"/>
            <w:placeholder>
              <w:docPart w:val="F97EDBDE213942BFA2968451AFAB831A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7__x002e_Quantity[1]" w:storeItemID="{09930F25-5C00-4495-BDBD-3047D96DA48F}"/>
            <w:text/>
          </w:sdtPr>
          <w:sdtContent>
            <w:tc>
              <w:tcPr>
                <w:tcW w:w="1370" w:type="dxa"/>
              </w:tcPr>
              <w:p w14:paraId="20D73D8A" w14:textId="29A4A6B1" w:rsidR="005C7BE4" w:rsidRPr="00B91A74" w:rsidRDefault="00CE50C9" w:rsidP="0075746A">
                <w:pPr>
                  <w:keepNext/>
                  <w:rPr>
                    <w:b/>
                    <w:color w:val="1F4E79" w:themeColor="accent5" w:themeShade="80"/>
                  </w:rPr>
                </w:pPr>
                <w:r>
                  <w:rPr>
                    <w:b/>
                    <w:color w:val="1F4E79" w:themeColor="accent5" w:themeShade="80"/>
                  </w:rPr>
                  <w:t xml:space="preserve"> </w:t>
                </w:r>
              </w:p>
            </w:tc>
          </w:sdtContent>
        </w:sdt>
        <w:sdt>
          <w:sdtPr>
            <w:rPr>
              <w:b/>
              <w:color w:val="1F4E79" w:themeColor="accent5" w:themeShade="80"/>
            </w:rPr>
            <w:alias w:val="7. Total"/>
            <w:tag w:val="_x0037__x002e_Total"/>
            <w:id w:val="-316576260"/>
            <w:placeholder>
              <w:docPart w:val="8075CDAECC264195869E594EA2ACA20F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7__x002e_Total[1]" w:storeItemID="{09930F25-5C00-4495-BDBD-3047D96DA48F}"/>
            <w:text/>
          </w:sdtPr>
          <w:sdtContent>
            <w:tc>
              <w:tcPr>
                <w:tcW w:w="1559" w:type="dxa"/>
              </w:tcPr>
              <w:p w14:paraId="7C608BE1" w14:textId="5D99F17E" w:rsidR="005C7BE4" w:rsidRPr="00B91A74" w:rsidRDefault="00CE50C9" w:rsidP="0075746A">
                <w:pPr>
                  <w:keepNext/>
                  <w:rPr>
                    <w:b/>
                    <w:color w:val="1F4E79" w:themeColor="accent5" w:themeShade="80"/>
                  </w:rPr>
                </w:pPr>
                <w:r>
                  <w:rPr>
                    <w:b/>
                    <w:color w:val="1F4E79" w:themeColor="accent5" w:themeShade="80"/>
                  </w:rPr>
                  <w:t xml:space="preserve"> </w:t>
                </w:r>
              </w:p>
            </w:tc>
          </w:sdtContent>
        </w:sdt>
      </w:tr>
      <w:tr w:rsidR="005C7BE4" w14:paraId="062EC7AE" w14:textId="77777777" w:rsidTr="5CF15ECE">
        <w:tc>
          <w:tcPr>
            <w:tcW w:w="503" w:type="dxa"/>
          </w:tcPr>
          <w:p w14:paraId="1BD5A934" w14:textId="278166A8" w:rsidR="005C7BE4" w:rsidRPr="00B91A74" w:rsidRDefault="005C7BE4" w:rsidP="0075746A">
            <w:pPr>
              <w:keepNext/>
              <w:rPr>
                <w:b/>
                <w:color w:val="1F4E79" w:themeColor="accent5" w:themeShade="80"/>
              </w:rPr>
            </w:pPr>
            <w:r>
              <w:rPr>
                <w:b/>
                <w:color w:val="1F4E79" w:themeColor="accent5" w:themeShade="80"/>
              </w:rPr>
              <w:t>8</w:t>
            </w:r>
          </w:p>
        </w:tc>
        <w:sdt>
          <w:sdtPr>
            <w:rPr>
              <w:b/>
              <w:color w:val="1F4E79" w:themeColor="accent5" w:themeShade="80"/>
            </w:rPr>
            <w:alias w:val="8. Description"/>
            <w:tag w:val="_x0038__x002e_Description"/>
            <w:id w:val="-879470652"/>
            <w:placeholder>
              <w:docPart w:val="5956DF4487B94C4A9135D50EFE5CDD6F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8__x002e_Description[1]" w:storeItemID="{09930F25-5C00-4495-BDBD-3047D96DA48F}"/>
            <w:text/>
          </w:sdtPr>
          <w:sdtContent>
            <w:tc>
              <w:tcPr>
                <w:tcW w:w="5162" w:type="dxa"/>
              </w:tcPr>
              <w:p w14:paraId="1128D642" w14:textId="0E817D00" w:rsidR="005C7BE4" w:rsidRPr="00B91A74" w:rsidRDefault="00CE50C9" w:rsidP="0075746A">
                <w:pPr>
                  <w:keepNext/>
                  <w:rPr>
                    <w:b/>
                    <w:color w:val="1F4E79" w:themeColor="accent5" w:themeShade="80"/>
                  </w:rPr>
                </w:pPr>
                <w:r>
                  <w:rPr>
                    <w:b/>
                    <w:color w:val="1F4E79" w:themeColor="accent5" w:themeShade="80"/>
                  </w:rPr>
                  <w:t xml:space="preserve"> </w:t>
                </w:r>
              </w:p>
            </w:tc>
          </w:sdtContent>
        </w:sdt>
        <w:sdt>
          <w:sdtPr>
            <w:rPr>
              <w:b/>
              <w:color w:val="1F4E79" w:themeColor="accent5" w:themeShade="80"/>
            </w:rPr>
            <w:alias w:val="8. Price"/>
            <w:tag w:val="_x0038__x002e_Price"/>
            <w:id w:val="-1306549358"/>
            <w:placeholder>
              <w:docPart w:val="27F5FD9B944F4EBE91250DF339D9B8A0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8__x002e_Price[1]" w:storeItemID="{09930F25-5C00-4495-BDBD-3047D96DA48F}"/>
            <w:text/>
          </w:sdtPr>
          <w:sdtContent>
            <w:tc>
              <w:tcPr>
                <w:tcW w:w="1182" w:type="dxa"/>
              </w:tcPr>
              <w:p w14:paraId="66B055C0" w14:textId="4C378319" w:rsidR="005C7BE4" w:rsidRPr="00B91A74" w:rsidRDefault="00CE50C9" w:rsidP="0075746A">
                <w:pPr>
                  <w:keepNext/>
                  <w:rPr>
                    <w:b/>
                    <w:color w:val="1F4E79" w:themeColor="accent5" w:themeShade="80"/>
                  </w:rPr>
                </w:pPr>
                <w:r>
                  <w:rPr>
                    <w:b/>
                    <w:color w:val="1F4E79" w:themeColor="accent5" w:themeShade="80"/>
                  </w:rPr>
                  <w:t xml:space="preserve"> </w:t>
                </w:r>
              </w:p>
            </w:tc>
          </w:sdtContent>
        </w:sdt>
        <w:sdt>
          <w:sdtPr>
            <w:rPr>
              <w:b/>
              <w:color w:val="1F4E79" w:themeColor="accent5" w:themeShade="80"/>
            </w:rPr>
            <w:alias w:val="8. Quantity"/>
            <w:tag w:val="_x0038__x002e_Quantity"/>
            <w:id w:val="1784459872"/>
            <w:placeholder>
              <w:docPart w:val="26BA212B741B470DA8635284F9F05CBE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8__x002e_Quantity[1]" w:storeItemID="{09930F25-5C00-4495-BDBD-3047D96DA48F}"/>
            <w:text/>
          </w:sdtPr>
          <w:sdtContent>
            <w:tc>
              <w:tcPr>
                <w:tcW w:w="1370" w:type="dxa"/>
              </w:tcPr>
              <w:p w14:paraId="15D6944C" w14:textId="00414D86" w:rsidR="005C7BE4" w:rsidRPr="00B91A74" w:rsidRDefault="00CE50C9" w:rsidP="0075746A">
                <w:pPr>
                  <w:keepNext/>
                  <w:rPr>
                    <w:b/>
                    <w:color w:val="1F4E79" w:themeColor="accent5" w:themeShade="80"/>
                  </w:rPr>
                </w:pPr>
                <w:r>
                  <w:rPr>
                    <w:b/>
                    <w:color w:val="1F4E79" w:themeColor="accent5" w:themeShade="80"/>
                  </w:rPr>
                  <w:t xml:space="preserve"> </w:t>
                </w:r>
              </w:p>
            </w:tc>
          </w:sdtContent>
        </w:sdt>
        <w:sdt>
          <w:sdtPr>
            <w:rPr>
              <w:b/>
              <w:color w:val="1F4E79" w:themeColor="accent5" w:themeShade="80"/>
            </w:rPr>
            <w:alias w:val="8. Total"/>
            <w:tag w:val="_x0038__x002e_Total"/>
            <w:id w:val="1794093887"/>
            <w:placeholder>
              <w:docPart w:val="80C487BC53FB4862829216A3A05289AD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8__x002e_Total[1]" w:storeItemID="{09930F25-5C00-4495-BDBD-3047D96DA48F}"/>
            <w:text/>
          </w:sdtPr>
          <w:sdtContent>
            <w:tc>
              <w:tcPr>
                <w:tcW w:w="1559" w:type="dxa"/>
              </w:tcPr>
              <w:p w14:paraId="6403F083" w14:textId="04D5DE43" w:rsidR="005C7BE4" w:rsidRPr="00B91A74" w:rsidRDefault="00CE50C9" w:rsidP="0075746A">
                <w:pPr>
                  <w:keepNext/>
                  <w:rPr>
                    <w:b/>
                    <w:color w:val="1F4E79" w:themeColor="accent5" w:themeShade="80"/>
                  </w:rPr>
                </w:pPr>
                <w:r>
                  <w:rPr>
                    <w:b/>
                    <w:color w:val="1F4E79" w:themeColor="accent5" w:themeShade="80"/>
                  </w:rPr>
                  <w:t xml:space="preserve"> </w:t>
                </w:r>
              </w:p>
            </w:tc>
          </w:sdtContent>
        </w:sdt>
      </w:tr>
      <w:tr w:rsidR="005C7BE4" w14:paraId="535DDDEF" w14:textId="77777777" w:rsidTr="5CF15ECE">
        <w:tc>
          <w:tcPr>
            <w:tcW w:w="503" w:type="dxa"/>
          </w:tcPr>
          <w:p w14:paraId="3830D38D" w14:textId="2A4C15D9" w:rsidR="005C7BE4" w:rsidRPr="00B91A74" w:rsidRDefault="005C7BE4" w:rsidP="0075746A">
            <w:pPr>
              <w:keepNext/>
              <w:rPr>
                <w:b/>
                <w:color w:val="1F4E79" w:themeColor="accent5" w:themeShade="80"/>
              </w:rPr>
            </w:pPr>
            <w:r>
              <w:rPr>
                <w:b/>
                <w:color w:val="1F4E79" w:themeColor="accent5" w:themeShade="80"/>
              </w:rPr>
              <w:t>9</w:t>
            </w:r>
          </w:p>
        </w:tc>
        <w:sdt>
          <w:sdtPr>
            <w:rPr>
              <w:b/>
              <w:color w:val="1F4E79" w:themeColor="accent5" w:themeShade="80"/>
            </w:rPr>
            <w:alias w:val="9. Description"/>
            <w:tag w:val="_x0039__x002e_Description"/>
            <w:id w:val="-513531919"/>
            <w:placeholder>
              <w:docPart w:val="7A1132C293DE4ED0A8F13B3891A42AAB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9__x002e_Description[1]" w:storeItemID="{09930F25-5C00-4495-BDBD-3047D96DA48F}"/>
            <w:text/>
          </w:sdtPr>
          <w:sdtContent>
            <w:tc>
              <w:tcPr>
                <w:tcW w:w="5162" w:type="dxa"/>
              </w:tcPr>
              <w:p w14:paraId="0CF2B619" w14:textId="57AD95B8" w:rsidR="005C7BE4" w:rsidRPr="00B91A74" w:rsidRDefault="00CE50C9" w:rsidP="0075746A">
                <w:pPr>
                  <w:keepNext/>
                  <w:rPr>
                    <w:b/>
                    <w:color w:val="1F4E79" w:themeColor="accent5" w:themeShade="80"/>
                  </w:rPr>
                </w:pPr>
                <w:r>
                  <w:rPr>
                    <w:b/>
                    <w:color w:val="1F4E79" w:themeColor="accent5" w:themeShade="80"/>
                  </w:rPr>
                  <w:t xml:space="preserve"> </w:t>
                </w:r>
              </w:p>
            </w:tc>
          </w:sdtContent>
        </w:sdt>
        <w:sdt>
          <w:sdtPr>
            <w:rPr>
              <w:b/>
              <w:color w:val="1F4E79" w:themeColor="accent5" w:themeShade="80"/>
            </w:rPr>
            <w:alias w:val="9. Price"/>
            <w:tag w:val="_x0039__x002e_Price"/>
            <w:id w:val="590828330"/>
            <w:placeholder>
              <w:docPart w:val="60F02EBD5E114AF18067CBD81836EB0E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9__x002e_Price[1]" w:storeItemID="{09930F25-5C00-4495-BDBD-3047D96DA48F}"/>
            <w:text/>
          </w:sdtPr>
          <w:sdtContent>
            <w:tc>
              <w:tcPr>
                <w:tcW w:w="1182" w:type="dxa"/>
              </w:tcPr>
              <w:p w14:paraId="56409F2B" w14:textId="675D6BCD" w:rsidR="005C7BE4" w:rsidRPr="00B91A74" w:rsidRDefault="00CE50C9" w:rsidP="0075746A">
                <w:pPr>
                  <w:keepNext/>
                  <w:rPr>
                    <w:b/>
                    <w:color w:val="1F4E79" w:themeColor="accent5" w:themeShade="80"/>
                  </w:rPr>
                </w:pPr>
                <w:r>
                  <w:rPr>
                    <w:b/>
                    <w:color w:val="1F4E79" w:themeColor="accent5" w:themeShade="80"/>
                  </w:rPr>
                  <w:t xml:space="preserve"> </w:t>
                </w:r>
              </w:p>
            </w:tc>
          </w:sdtContent>
        </w:sdt>
        <w:sdt>
          <w:sdtPr>
            <w:rPr>
              <w:b/>
              <w:color w:val="1F4E79" w:themeColor="accent5" w:themeShade="80"/>
            </w:rPr>
            <w:alias w:val="9. Quantity"/>
            <w:tag w:val="_x0039__x002e_Quantity"/>
            <w:id w:val="527457585"/>
            <w:placeholder>
              <w:docPart w:val="5DC91075F83E4B149684D9DCEF4F2650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9__x002e_Quantity[1]" w:storeItemID="{09930F25-5C00-4495-BDBD-3047D96DA48F}"/>
            <w:text/>
          </w:sdtPr>
          <w:sdtContent>
            <w:tc>
              <w:tcPr>
                <w:tcW w:w="1370" w:type="dxa"/>
              </w:tcPr>
              <w:p w14:paraId="08271668" w14:textId="449095CE" w:rsidR="005C7BE4" w:rsidRPr="00B91A74" w:rsidRDefault="00CE50C9" w:rsidP="0075746A">
                <w:pPr>
                  <w:keepNext/>
                  <w:rPr>
                    <w:b/>
                    <w:color w:val="1F4E79" w:themeColor="accent5" w:themeShade="80"/>
                  </w:rPr>
                </w:pPr>
                <w:r>
                  <w:rPr>
                    <w:b/>
                    <w:color w:val="1F4E79" w:themeColor="accent5" w:themeShade="80"/>
                  </w:rPr>
                  <w:t xml:space="preserve"> </w:t>
                </w:r>
              </w:p>
            </w:tc>
          </w:sdtContent>
        </w:sdt>
        <w:sdt>
          <w:sdtPr>
            <w:rPr>
              <w:b/>
              <w:color w:val="1F4E79" w:themeColor="accent5" w:themeShade="80"/>
            </w:rPr>
            <w:alias w:val="9. Total"/>
            <w:tag w:val="_x0039__x002e_Total"/>
            <w:id w:val="1981420781"/>
            <w:placeholder>
              <w:docPart w:val="9AB802659A5F4DD48BE15BF42F320404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9__x002e_Total[1]" w:storeItemID="{09930F25-5C00-4495-BDBD-3047D96DA48F}"/>
            <w:text/>
          </w:sdtPr>
          <w:sdtContent>
            <w:tc>
              <w:tcPr>
                <w:tcW w:w="1559" w:type="dxa"/>
              </w:tcPr>
              <w:p w14:paraId="5E9348D4" w14:textId="0C7CD35D" w:rsidR="005C7BE4" w:rsidRPr="00B91A74" w:rsidRDefault="00CE50C9" w:rsidP="0075746A">
                <w:pPr>
                  <w:keepNext/>
                  <w:rPr>
                    <w:b/>
                    <w:color w:val="1F4E79" w:themeColor="accent5" w:themeShade="80"/>
                  </w:rPr>
                </w:pPr>
                <w:r>
                  <w:rPr>
                    <w:b/>
                    <w:color w:val="1F4E79" w:themeColor="accent5" w:themeShade="80"/>
                  </w:rPr>
                  <w:t xml:space="preserve"> </w:t>
                </w:r>
              </w:p>
            </w:tc>
          </w:sdtContent>
        </w:sdt>
      </w:tr>
      <w:tr w:rsidR="005C7BE4" w14:paraId="6D72FFDA" w14:textId="77777777" w:rsidTr="5CF15ECE">
        <w:tc>
          <w:tcPr>
            <w:tcW w:w="503" w:type="dxa"/>
          </w:tcPr>
          <w:p w14:paraId="188FD75A" w14:textId="3DEDF38B" w:rsidR="005C7BE4" w:rsidRPr="00B91A74" w:rsidRDefault="005C7BE4" w:rsidP="0075746A">
            <w:pPr>
              <w:keepNext/>
              <w:rPr>
                <w:b/>
                <w:color w:val="1F4E79" w:themeColor="accent5" w:themeShade="80"/>
              </w:rPr>
            </w:pPr>
            <w:r>
              <w:rPr>
                <w:b/>
                <w:color w:val="1F4E79" w:themeColor="accent5" w:themeShade="80"/>
              </w:rPr>
              <w:t>10</w:t>
            </w:r>
          </w:p>
        </w:tc>
        <w:sdt>
          <w:sdtPr>
            <w:rPr>
              <w:b/>
              <w:color w:val="1F4E79" w:themeColor="accent5" w:themeShade="80"/>
            </w:rPr>
            <w:alias w:val="10. Description"/>
            <w:tag w:val="_x0031_0_x002e_Description"/>
            <w:id w:val="1367788160"/>
            <w:placeholder>
              <w:docPart w:val="C04BD25DB0424EC69475F349B01C5F41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1_0_x002e_Description[1]" w:storeItemID="{09930F25-5C00-4495-BDBD-3047D96DA48F}"/>
            <w:text/>
          </w:sdtPr>
          <w:sdtContent>
            <w:tc>
              <w:tcPr>
                <w:tcW w:w="5162" w:type="dxa"/>
              </w:tcPr>
              <w:p w14:paraId="533A50F4" w14:textId="0DC24B11" w:rsidR="005C7BE4" w:rsidRPr="00B91A74" w:rsidRDefault="00CE50C9" w:rsidP="0075746A">
                <w:pPr>
                  <w:keepNext/>
                  <w:rPr>
                    <w:b/>
                    <w:color w:val="1F4E79" w:themeColor="accent5" w:themeShade="80"/>
                  </w:rPr>
                </w:pPr>
                <w:r>
                  <w:rPr>
                    <w:b/>
                    <w:color w:val="1F4E79" w:themeColor="accent5" w:themeShade="80"/>
                  </w:rPr>
                  <w:t xml:space="preserve"> </w:t>
                </w:r>
              </w:p>
            </w:tc>
          </w:sdtContent>
        </w:sdt>
        <w:sdt>
          <w:sdtPr>
            <w:rPr>
              <w:b/>
              <w:color w:val="1F4E79" w:themeColor="accent5" w:themeShade="80"/>
            </w:rPr>
            <w:alias w:val="10. Price"/>
            <w:tag w:val="_x0031_0_x002e_Price"/>
            <w:id w:val="285317935"/>
            <w:placeholder>
              <w:docPart w:val="EF02E0FE463E4313805D76CE91ABA842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1_0_x002e_Price[1]" w:storeItemID="{09930F25-5C00-4495-BDBD-3047D96DA48F}"/>
            <w:text/>
          </w:sdtPr>
          <w:sdtContent>
            <w:tc>
              <w:tcPr>
                <w:tcW w:w="1182" w:type="dxa"/>
              </w:tcPr>
              <w:p w14:paraId="7F407D79" w14:textId="62FAF72C" w:rsidR="005C7BE4" w:rsidRPr="00B91A74" w:rsidRDefault="00CE50C9" w:rsidP="0075746A">
                <w:pPr>
                  <w:keepNext/>
                  <w:rPr>
                    <w:b/>
                    <w:color w:val="1F4E79" w:themeColor="accent5" w:themeShade="80"/>
                  </w:rPr>
                </w:pPr>
                <w:r>
                  <w:rPr>
                    <w:b/>
                    <w:color w:val="1F4E79" w:themeColor="accent5" w:themeShade="80"/>
                  </w:rPr>
                  <w:t xml:space="preserve"> </w:t>
                </w:r>
              </w:p>
            </w:tc>
          </w:sdtContent>
        </w:sdt>
        <w:sdt>
          <w:sdtPr>
            <w:rPr>
              <w:b/>
              <w:color w:val="1F4E79" w:themeColor="accent5" w:themeShade="80"/>
            </w:rPr>
            <w:alias w:val="10. Quantity"/>
            <w:tag w:val="_x0031_0_x002e_Quantity"/>
            <w:id w:val="-1756663706"/>
            <w:placeholder>
              <w:docPart w:val="FC26CF5078EB4C51B5BC73D61603E6A1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1_0_x002e_Quantity[1]" w:storeItemID="{09930F25-5C00-4495-BDBD-3047D96DA48F}"/>
            <w:text/>
          </w:sdtPr>
          <w:sdtContent>
            <w:tc>
              <w:tcPr>
                <w:tcW w:w="1370" w:type="dxa"/>
              </w:tcPr>
              <w:p w14:paraId="681A8D2E" w14:textId="09A655B1" w:rsidR="005C7BE4" w:rsidRPr="00B91A74" w:rsidRDefault="00CE50C9" w:rsidP="0075746A">
                <w:pPr>
                  <w:keepNext/>
                  <w:rPr>
                    <w:b/>
                    <w:color w:val="1F4E79" w:themeColor="accent5" w:themeShade="80"/>
                  </w:rPr>
                </w:pPr>
                <w:r>
                  <w:rPr>
                    <w:b/>
                    <w:color w:val="1F4E79" w:themeColor="accent5" w:themeShade="80"/>
                  </w:rPr>
                  <w:t xml:space="preserve"> </w:t>
                </w:r>
              </w:p>
            </w:tc>
          </w:sdtContent>
        </w:sdt>
        <w:sdt>
          <w:sdtPr>
            <w:rPr>
              <w:b/>
              <w:color w:val="1F4E79" w:themeColor="accent5" w:themeShade="80"/>
            </w:rPr>
            <w:alias w:val="10. Total"/>
            <w:tag w:val="_x0031_0_x002e_Total"/>
            <w:id w:val="-1850325617"/>
            <w:placeholder>
              <w:docPart w:val="E5531AE8B1074D70875D36E179D20D88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1_0_x002e_Total[1]" w:storeItemID="{09930F25-5C00-4495-BDBD-3047D96DA48F}"/>
            <w:text/>
          </w:sdtPr>
          <w:sdtContent>
            <w:tc>
              <w:tcPr>
                <w:tcW w:w="1559" w:type="dxa"/>
              </w:tcPr>
              <w:p w14:paraId="5DA71239" w14:textId="058EC29C" w:rsidR="005C7BE4" w:rsidRPr="00B91A74" w:rsidRDefault="00CE50C9" w:rsidP="0075746A">
                <w:pPr>
                  <w:keepNext/>
                  <w:rPr>
                    <w:b/>
                    <w:color w:val="1F4E79" w:themeColor="accent5" w:themeShade="80"/>
                  </w:rPr>
                </w:pPr>
                <w:r>
                  <w:rPr>
                    <w:b/>
                    <w:color w:val="1F4E79" w:themeColor="accent5" w:themeShade="80"/>
                  </w:rPr>
                  <w:t xml:space="preserve"> </w:t>
                </w:r>
              </w:p>
            </w:tc>
          </w:sdtContent>
        </w:sdt>
      </w:tr>
      <w:tr w:rsidR="005C7BE4" w14:paraId="30209AEE" w14:textId="77777777" w:rsidTr="5CF15ECE">
        <w:tc>
          <w:tcPr>
            <w:tcW w:w="503" w:type="dxa"/>
          </w:tcPr>
          <w:p w14:paraId="4334801B" w14:textId="7CDFB488" w:rsidR="005C7BE4" w:rsidRPr="00B91A74" w:rsidRDefault="006D4046" w:rsidP="0075746A">
            <w:pPr>
              <w:keepNext/>
              <w:rPr>
                <w:b/>
                <w:color w:val="1F4E79" w:themeColor="accent5" w:themeShade="80"/>
              </w:rPr>
            </w:pPr>
            <w:r>
              <w:rPr>
                <w:b/>
                <w:color w:val="1F4E79" w:themeColor="accent5" w:themeShade="80"/>
              </w:rPr>
              <w:t>11</w:t>
            </w:r>
          </w:p>
        </w:tc>
        <w:sdt>
          <w:sdtPr>
            <w:rPr>
              <w:b/>
              <w:bCs/>
              <w:color w:val="1F4E79" w:themeColor="accent5" w:themeShade="80"/>
            </w:rPr>
            <w:alias w:val="11. Description"/>
            <w:tag w:val="_x0031_1_x002e_Description"/>
            <w:id w:val="1384756716"/>
            <w:placeholder>
              <w:docPart w:val="54D82D794AB94DACA3BA8BA7731C8DAB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1_1_x002e_Description[1]" w:storeItemID="{09930F25-5C00-4495-BDBD-3047D96DA48F}"/>
            <w:text/>
          </w:sdtPr>
          <w:sdtContent>
            <w:tc>
              <w:tcPr>
                <w:tcW w:w="5162" w:type="dxa"/>
              </w:tcPr>
              <w:p w14:paraId="46477378" w14:textId="4C628211" w:rsidR="005C7BE4" w:rsidRPr="00B91A74" w:rsidRDefault="00CE50C9" w:rsidP="5CF15ECE">
                <w:pPr>
                  <w:keepNext/>
                  <w:rPr>
                    <w:b/>
                    <w:bCs/>
                    <w:color w:val="1F4E79" w:themeColor="accent5" w:themeShade="80"/>
                  </w:rPr>
                </w:pPr>
                <w:r>
                  <w:rPr>
                    <w:b/>
                    <w:bCs/>
                    <w:color w:val="1F4E79" w:themeColor="accent5" w:themeShade="80"/>
                  </w:rPr>
                  <w:t xml:space="preserve"> </w:t>
                </w:r>
              </w:p>
            </w:tc>
          </w:sdtContent>
        </w:sdt>
        <w:sdt>
          <w:sdtPr>
            <w:rPr>
              <w:b/>
              <w:color w:val="1F4E79" w:themeColor="accent5" w:themeShade="80"/>
            </w:rPr>
            <w:alias w:val="11. Price"/>
            <w:tag w:val="_x0031_1_x002e_Price"/>
            <w:id w:val="1185474897"/>
            <w:placeholder>
              <w:docPart w:val="67882FDF7D7346B8BEE335ACE095D311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1_1_x002e_Price[1]" w:storeItemID="{09930F25-5C00-4495-BDBD-3047D96DA48F}"/>
            <w:text/>
          </w:sdtPr>
          <w:sdtContent>
            <w:tc>
              <w:tcPr>
                <w:tcW w:w="1182" w:type="dxa"/>
              </w:tcPr>
              <w:p w14:paraId="3E25ABA5" w14:textId="53EEE717" w:rsidR="005C7BE4" w:rsidRPr="00B91A74" w:rsidRDefault="00CE50C9" w:rsidP="0075746A">
                <w:pPr>
                  <w:keepNext/>
                  <w:rPr>
                    <w:b/>
                    <w:color w:val="1F4E79" w:themeColor="accent5" w:themeShade="80"/>
                  </w:rPr>
                </w:pPr>
                <w:r>
                  <w:rPr>
                    <w:b/>
                    <w:color w:val="1F4E79" w:themeColor="accent5" w:themeShade="80"/>
                  </w:rPr>
                  <w:t xml:space="preserve"> </w:t>
                </w:r>
              </w:p>
            </w:tc>
          </w:sdtContent>
        </w:sdt>
        <w:sdt>
          <w:sdtPr>
            <w:rPr>
              <w:b/>
              <w:color w:val="1F4E79" w:themeColor="accent5" w:themeShade="80"/>
            </w:rPr>
            <w:alias w:val="11. Quantity"/>
            <w:tag w:val="_x0031_1_x002e_Quantity"/>
            <w:id w:val="-881242667"/>
            <w:placeholder>
              <w:docPart w:val="0F6902EE996045C1A766A37E9D735C5B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1_1_x002e_Quantity[1]" w:storeItemID="{09930F25-5C00-4495-BDBD-3047D96DA48F}"/>
            <w:text/>
          </w:sdtPr>
          <w:sdtContent>
            <w:tc>
              <w:tcPr>
                <w:tcW w:w="1370" w:type="dxa"/>
              </w:tcPr>
              <w:p w14:paraId="4636A5BE" w14:textId="72C1BBC0" w:rsidR="005C7BE4" w:rsidRPr="00B91A74" w:rsidRDefault="00CE50C9" w:rsidP="0075746A">
                <w:pPr>
                  <w:keepNext/>
                  <w:rPr>
                    <w:b/>
                    <w:color w:val="1F4E79" w:themeColor="accent5" w:themeShade="80"/>
                  </w:rPr>
                </w:pPr>
                <w:r>
                  <w:rPr>
                    <w:b/>
                    <w:color w:val="1F4E79" w:themeColor="accent5" w:themeShade="80"/>
                  </w:rPr>
                  <w:t xml:space="preserve"> </w:t>
                </w:r>
              </w:p>
            </w:tc>
          </w:sdtContent>
        </w:sdt>
        <w:sdt>
          <w:sdtPr>
            <w:rPr>
              <w:b/>
              <w:color w:val="1F4E79" w:themeColor="accent5" w:themeShade="80"/>
            </w:rPr>
            <w:alias w:val="11. Total"/>
            <w:tag w:val="_x0031_1_x002e_Total"/>
            <w:id w:val="2032909251"/>
            <w:placeholder>
              <w:docPart w:val="1DF01B21EA9F4A2DA2AB763AADA003E4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1_1_x002e_Total[1]" w:storeItemID="{09930F25-5C00-4495-BDBD-3047D96DA48F}"/>
            <w:text/>
          </w:sdtPr>
          <w:sdtContent>
            <w:tc>
              <w:tcPr>
                <w:tcW w:w="1559" w:type="dxa"/>
              </w:tcPr>
              <w:p w14:paraId="39814AD5" w14:textId="72AAF710" w:rsidR="005C7BE4" w:rsidRPr="00B91A74" w:rsidRDefault="00CE50C9" w:rsidP="0075746A">
                <w:pPr>
                  <w:keepNext/>
                  <w:rPr>
                    <w:b/>
                    <w:color w:val="1F4E79" w:themeColor="accent5" w:themeShade="80"/>
                  </w:rPr>
                </w:pPr>
                <w:r>
                  <w:rPr>
                    <w:b/>
                    <w:color w:val="1F4E79" w:themeColor="accent5" w:themeShade="80"/>
                  </w:rPr>
                  <w:t xml:space="preserve"> </w:t>
                </w:r>
              </w:p>
            </w:tc>
          </w:sdtContent>
        </w:sdt>
      </w:tr>
      <w:tr w:rsidR="005C7BE4" w14:paraId="7FF28D17" w14:textId="77777777" w:rsidTr="5CF15ECE">
        <w:tc>
          <w:tcPr>
            <w:tcW w:w="503" w:type="dxa"/>
          </w:tcPr>
          <w:p w14:paraId="2DF74106" w14:textId="66C341EB" w:rsidR="005C7BE4" w:rsidRPr="00B91A74" w:rsidRDefault="006D4046" w:rsidP="0075746A">
            <w:pPr>
              <w:keepNext/>
              <w:rPr>
                <w:b/>
                <w:color w:val="1F4E79" w:themeColor="accent5" w:themeShade="80"/>
              </w:rPr>
            </w:pPr>
            <w:r>
              <w:rPr>
                <w:b/>
                <w:color w:val="1F4E79" w:themeColor="accent5" w:themeShade="80"/>
              </w:rPr>
              <w:t>12</w:t>
            </w:r>
          </w:p>
        </w:tc>
        <w:sdt>
          <w:sdtPr>
            <w:rPr>
              <w:b/>
              <w:color w:val="1F4E79" w:themeColor="accent5" w:themeShade="80"/>
            </w:rPr>
            <w:alias w:val="12. Description"/>
            <w:tag w:val="_x0031_2_x002e_Description"/>
            <w:id w:val="1838888811"/>
            <w:placeholder>
              <w:docPart w:val="70FC0DDC4870464AA3CC43CD22418333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1_2_x002e_Description[1]" w:storeItemID="{09930F25-5C00-4495-BDBD-3047D96DA48F}"/>
            <w:text/>
          </w:sdtPr>
          <w:sdtContent>
            <w:tc>
              <w:tcPr>
                <w:tcW w:w="5162" w:type="dxa"/>
              </w:tcPr>
              <w:p w14:paraId="78F19BD5" w14:textId="15A427C9" w:rsidR="005C7BE4" w:rsidRPr="00B91A74" w:rsidRDefault="00CE50C9" w:rsidP="0075746A">
                <w:pPr>
                  <w:keepNext/>
                  <w:rPr>
                    <w:b/>
                    <w:color w:val="1F4E79" w:themeColor="accent5" w:themeShade="80"/>
                  </w:rPr>
                </w:pPr>
                <w:r>
                  <w:rPr>
                    <w:b/>
                    <w:color w:val="1F4E79" w:themeColor="accent5" w:themeShade="80"/>
                  </w:rPr>
                  <w:t xml:space="preserve"> </w:t>
                </w:r>
              </w:p>
            </w:tc>
          </w:sdtContent>
        </w:sdt>
        <w:sdt>
          <w:sdtPr>
            <w:rPr>
              <w:b/>
              <w:color w:val="1F4E79" w:themeColor="accent5" w:themeShade="80"/>
            </w:rPr>
            <w:alias w:val="12. Price"/>
            <w:tag w:val="_x0031_2_x002e_Price"/>
            <w:id w:val="959539411"/>
            <w:placeholder>
              <w:docPart w:val="1E17EAF77A6C431488F22E4A0618771A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1_2_x002e_Price[1]" w:storeItemID="{09930F25-5C00-4495-BDBD-3047D96DA48F}"/>
            <w:text/>
          </w:sdtPr>
          <w:sdtContent>
            <w:tc>
              <w:tcPr>
                <w:tcW w:w="1182" w:type="dxa"/>
              </w:tcPr>
              <w:p w14:paraId="67F42CCB" w14:textId="5EFB9D7D" w:rsidR="005C7BE4" w:rsidRPr="00B91A74" w:rsidRDefault="00CE50C9" w:rsidP="0075746A">
                <w:pPr>
                  <w:keepNext/>
                  <w:rPr>
                    <w:b/>
                    <w:color w:val="1F4E79" w:themeColor="accent5" w:themeShade="80"/>
                  </w:rPr>
                </w:pPr>
                <w:r>
                  <w:rPr>
                    <w:b/>
                    <w:color w:val="1F4E79" w:themeColor="accent5" w:themeShade="80"/>
                  </w:rPr>
                  <w:t xml:space="preserve"> </w:t>
                </w:r>
              </w:p>
            </w:tc>
          </w:sdtContent>
        </w:sdt>
        <w:sdt>
          <w:sdtPr>
            <w:rPr>
              <w:b/>
              <w:color w:val="1F4E79" w:themeColor="accent5" w:themeShade="80"/>
            </w:rPr>
            <w:alias w:val="12. Quantity"/>
            <w:tag w:val="_x0031_2_x002e_Quantity"/>
            <w:id w:val="1820305660"/>
            <w:placeholder>
              <w:docPart w:val="8A8C348861724AC6BCE1932F60AADA23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1_2_x002e_Quantity[1]" w:storeItemID="{09930F25-5C00-4495-BDBD-3047D96DA48F}"/>
            <w:text/>
          </w:sdtPr>
          <w:sdtContent>
            <w:tc>
              <w:tcPr>
                <w:tcW w:w="1370" w:type="dxa"/>
              </w:tcPr>
              <w:p w14:paraId="1D674FAD" w14:textId="64C4CE05" w:rsidR="005C7BE4" w:rsidRPr="00B91A74" w:rsidRDefault="00CE50C9" w:rsidP="0075746A">
                <w:pPr>
                  <w:keepNext/>
                  <w:rPr>
                    <w:b/>
                    <w:color w:val="1F4E79" w:themeColor="accent5" w:themeShade="80"/>
                  </w:rPr>
                </w:pPr>
                <w:r>
                  <w:rPr>
                    <w:b/>
                    <w:color w:val="1F4E79" w:themeColor="accent5" w:themeShade="80"/>
                  </w:rPr>
                  <w:t xml:space="preserve"> </w:t>
                </w:r>
              </w:p>
            </w:tc>
          </w:sdtContent>
        </w:sdt>
        <w:sdt>
          <w:sdtPr>
            <w:rPr>
              <w:b/>
              <w:color w:val="1F4E79" w:themeColor="accent5" w:themeShade="80"/>
            </w:rPr>
            <w:alias w:val="12. Total"/>
            <w:tag w:val="_x0031_2_x002e_Total"/>
            <w:id w:val="-606276065"/>
            <w:placeholder>
              <w:docPart w:val="A8B6358FAAD74CF8BFF5FB3AE9306473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1_2_x002e_Total[1]" w:storeItemID="{09930F25-5C00-4495-BDBD-3047D96DA48F}"/>
            <w:text/>
          </w:sdtPr>
          <w:sdtContent>
            <w:tc>
              <w:tcPr>
                <w:tcW w:w="1559" w:type="dxa"/>
              </w:tcPr>
              <w:p w14:paraId="1F6850DA" w14:textId="463D93C4" w:rsidR="005C7BE4" w:rsidRPr="00B91A74" w:rsidRDefault="00CE50C9" w:rsidP="0075746A">
                <w:pPr>
                  <w:keepNext/>
                  <w:rPr>
                    <w:b/>
                    <w:color w:val="1F4E79" w:themeColor="accent5" w:themeShade="80"/>
                  </w:rPr>
                </w:pPr>
                <w:r>
                  <w:rPr>
                    <w:b/>
                    <w:color w:val="1F4E79" w:themeColor="accent5" w:themeShade="80"/>
                  </w:rPr>
                  <w:t xml:space="preserve"> </w:t>
                </w:r>
              </w:p>
            </w:tc>
          </w:sdtContent>
        </w:sdt>
      </w:tr>
      <w:tr w:rsidR="005C7BE4" w14:paraId="0F8D150D" w14:textId="77777777" w:rsidTr="5CF15ECE">
        <w:tc>
          <w:tcPr>
            <w:tcW w:w="503" w:type="dxa"/>
          </w:tcPr>
          <w:p w14:paraId="50C1A982" w14:textId="76F11608" w:rsidR="005C7BE4" w:rsidRPr="00B91A74" w:rsidRDefault="006D4046" w:rsidP="0075746A">
            <w:pPr>
              <w:keepNext/>
              <w:rPr>
                <w:b/>
                <w:color w:val="1F4E79" w:themeColor="accent5" w:themeShade="80"/>
              </w:rPr>
            </w:pPr>
            <w:r>
              <w:rPr>
                <w:b/>
                <w:color w:val="1F4E79" w:themeColor="accent5" w:themeShade="80"/>
              </w:rPr>
              <w:t>13</w:t>
            </w:r>
          </w:p>
        </w:tc>
        <w:sdt>
          <w:sdtPr>
            <w:rPr>
              <w:b/>
              <w:color w:val="1F4E79" w:themeColor="accent5" w:themeShade="80"/>
            </w:rPr>
            <w:alias w:val="13. Description"/>
            <w:tag w:val="_x0031_3_x002e_Description"/>
            <w:id w:val="2135209470"/>
            <w:placeholder>
              <w:docPart w:val="D303597BC37E48AC927042D1121865D3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1_3_x002e_Description[1]" w:storeItemID="{09930F25-5C00-4495-BDBD-3047D96DA48F}"/>
            <w:text/>
          </w:sdtPr>
          <w:sdtContent>
            <w:tc>
              <w:tcPr>
                <w:tcW w:w="5162" w:type="dxa"/>
              </w:tcPr>
              <w:p w14:paraId="647CCEAF" w14:textId="16C84A49" w:rsidR="005C7BE4" w:rsidRPr="00B91A74" w:rsidRDefault="00CE50C9" w:rsidP="0075746A">
                <w:pPr>
                  <w:keepNext/>
                  <w:rPr>
                    <w:b/>
                    <w:color w:val="1F4E79" w:themeColor="accent5" w:themeShade="80"/>
                  </w:rPr>
                </w:pPr>
                <w:r>
                  <w:rPr>
                    <w:b/>
                    <w:color w:val="1F4E79" w:themeColor="accent5" w:themeShade="80"/>
                  </w:rPr>
                  <w:t xml:space="preserve"> </w:t>
                </w:r>
              </w:p>
            </w:tc>
          </w:sdtContent>
        </w:sdt>
        <w:sdt>
          <w:sdtPr>
            <w:rPr>
              <w:b/>
              <w:color w:val="1F4E79" w:themeColor="accent5" w:themeShade="80"/>
            </w:rPr>
            <w:alias w:val="13. Price"/>
            <w:tag w:val="_x0031_3_x002e_Price"/>
            <w:id w:val="-90938510"/>
            <w:placeholder>
              <w:docPart w:val="308FC96A50DD4374AB8FAE361B4535E5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1_3_x002e_Price[1]" w:storeItemID="{09930F25-5C00-4495-BDBD-3047D96DA48F}"/>
            <w:text/>
          </w:sdtPr>
          <w:sdtContent>
            <w:tc>
              <w:tcPr>
                <w:tcW w:w="1182" w:type="dxa"/>
              </w:tcPr>
              <w:p w14:paraId="2311F913" w14:textId="395CA458" w:rsidR="005C7BE4" w:rsidRPr="00B91A74" w:rsidRDefault="00CE50C9" w:rsidP="0075746A">
                <w:pPr>
                  <w:keepNext/>
                  <w:rPr>
                    <w:b/>
                    <w:color w:val="1F4E79" w:themeColor="accent5" w:themeShade="80"/>
                  </w:rPr>
                </w:pPr>
                <w:r>
                  <w:rPr>
                    <w:b/>
                    <w:color w:val="1F4E79" w:themeColor="accent5" w:themeShade="80"/>
                  </w:rPr>
                  <w:t xml:space="preserve"> </w:t>
                </w:r>
              </w:p>
            </w:tc>
          </w:sdtContent>
        </w:sdt>
        <w:sdt>
          <w:sdtPr>
            <w:rPr>
              <w:b/>
              <w:color w:val="1F4E79" w:themeColor="accent5" w:themeShade="80"/>
            </w:rPr>
            <w:alias w:val="13. Quantity"/>
            <w:tag w:val="_x0031_3_x002e_Quantity"/>
            <w:id w:val="-2588475"/>
            <w:placeholder>
              <w:docPart w:val="114CF5FAA2C24D249C70B8C87635B0DF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1_3_x002e_Quantity[1]" w:storeItemID="{09930F25-5C00-4495-BDBD-3047D96DA48F}"/>
            <w:text/>
          </w:sdtPr>
          <w:sdtContent>
            <w:tc>
              <w:tcPr>
                <w:tcW w:w="1370" w:type="dxa"/>
              </w:tcPr>
              <w:p w14:paraId="038D1E28" w14:textId="1845AE9C" w:rsidR="005C7BE4" w:rsidRPr="00B91A74" w:rsidRDefault="00CE50C9" w:rsidP="0075746A">
                <w:pPr>
                  <w:keepNext/>
                  <w:rPr>
                    <w:b/>
                    <w:color w:val="1F4E79" w:themeColor="accent5" w:themeShade="80"/>
                  </w:rPr>
                </w:pPr>
                <w:r>
                  <w:rPr>
                    <w:b/>
                    <w:color w:val="1F4E79" w:themeColor="accent5" w:themeShade="80"/>
                  </w:rPr>
                  <w:t xml:space="preserve"> </w:t>
                </w:r>
              </w:p>
            </w:tc>
          </w:sdtContent>
        </w:sdt>
        <w:sdt>
          <w:sdtPr>
            <w:rPr>
              <w:b/>
              <w:color w:val="1F4E79" w:themeColor="accent5" w:themeShade="80"/>
            </w:rPr>
            <w:alias w:val="13. Total"/>
            <w:tag w:val="_x0031_3_x002e_Total"/>
            <w:id w:val="149946188"/>
            <w:placeholder>
              <w:docPart w:val="D00B98DE0972487783DB86FF03598FCE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1_3_x002e_Total[1]" w:storeItemID="{09930F25-5C00-4495-BDBD-3047D96DA48F}"/>
            <w:text/>
          </w:sdtPr>
          <w:sdtContent>
            <w:tc>
              <w:tcPr>
                <w:tcW w:w="1559" w:type="dxa"/>
              </w:tcPr>
              <w:p w14:paraId="57CA863F" w14:textId="2C282AE0" w:rsidR="005C7BE4" w:rsidRPr="00B91A74" w:rsidRDefault="00CE50C9" w:rsidP="0075746A">
                <w:pPr>
                  <w:keepNext/>
                  <w:rPr>
                    <w:b/>
                    <w:color w:val="1F4E79" w:themeColor="accent5" w:themeShade="80"/>
                  </w:rPr>
                </w:pPr>
                <w:r>
                  <w:rPr>
                    <w:b/>
                    <w:color w:val="1F4E79" w:themeColor="accent5" w:themeShade="80"/>
                  </w:rPr>
                  <w:t xml:space="preserve"> </w:t>
                </w:r>
              </w:p>
            </w:tc>
          </w:sdtContent>
        </w:sdt>
      </w:tr>
      <w:tr w:rsidR="005C7BE4" w14:paraId="4539D059" w14:textId="77777777" w:rsidTr="5CF15ECE">
        <w:tc>
          <w:tcPr>
            <w:tcW w:w="503" w:type="dxa"/>
          </w:tcPr>
          <w:p w14:paraId="5572FD8C" w14:textId="53BBA348" w:rsidR="005C7BE4" w:rsidRPr="00B91A74" w:rsidRDefault="006D4046" w:rsidP="0075746A">
            <w:pPr>
              <w:keepNext/>
              <w:rPr>
                <w:b/>
                <w:color w:val="1F4E79" w:themeColor="accent5" w:themeShade="80"/>
              </w:rPr>
            </w:pPr>
            <w:r>
              <w:rPr>
                <w:b/>
                <w:color w:val="1F4E79" w:themeColor="accent5" w:themeShade="80"/>
              </w:rPr>
              <w:t>14</w:t>
            </w:r>
          </w:p>
        </w:tc>
        <w:sdt>
          <w:sdtPr>
            <w:rPr>
              <w:b/>
              <w:color w:val="1F4E79" w:themeColor="accent5" w:themeShade="80"/>
            </w:rPr>
            <w:alias w:val="14. Description"/>
            <w:tag w:val="_x0031_4_x002e_Description"/>
            <w:id w:val="665602416"/>
            <w:placeholder>
              <w:docPart w:val="370A42B1FE874C1DABFFAD5F891C3648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1_4_x002e_Description[1]" w:storeItemID="{09930F25-5C00-4495-BDBD-3047D96DA48F}"/>
            <w:text/>
          </w:sdtPr>
          <w:sdtContent>
            <w:tc>
              <w:tcPr>
                <w:tcW w:w="5162" w:type="dxa"/>
              </w:tcPr>
              <w:p w14:paraId="12FCC6B1" w14:textId="4BE7186B" w:rsidR="005C7BE4" w:rsidRPr="00B91A74" w:rsidRDefault="00CE50C9" w:rsidP="0075746A">
                <w:pPr>
                  <w:keepNext/>
                  <w:rPr>
                    <w:b/>
                    <w:color w:val="1F4E79" w:themeColor="accent5" w:themeShade="80"/>
                  </w:rPr>
                </w:pPr>
                <w:r>
                  <w:rPr>
                    <w:b/>
                    <w:color w:val="1F4E79" w:themeColor="accent5" w:themeShade="80"/>
                  </w:rPr>
                  <w:t xml:space="preserve"> </w:t>
                </w:r>
              </w:p>
            </w:tc>
          </w:sdtContent>
        </w:sdt>
        <w:sdt>
          <w:sdtPr>
            <w:rPr>
              <w:b/>
              <w:color w:val="1F4E79" w:themeColor="accent5" w:themeShade="80"/>
            </w:rPr>
            <w:alias w:val="14. Price"/>
            <w:tag w:val="_x0031_4_x002e_Price"/>
            <w:id w:val="428005006"/>
            <w:placeholder>
              <w:docPart w:val="CC8ADFA35EED4139B23D7A4D3BB9CB11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1_4_x002e_Price[1]" w:storeItemID="{09930F25-5C00-4495-BDBD-3047D96DA48F}"/>
            <w:text/>
          </w:sdtPr>
          <w:sdtContent>
            <w:tc>
              <w:tcPr>
                <w:tcW w:w="1182" w:type="dxa"/>
              </w:tcPr>
              <w:p w14:paraId="065F2409" w14:textId="420C4272" w:rsidR="005C7BE4" w:rsidRPr="00B91A74" w:rsidRDefault="00CE50C9" w:rsidP="0075746A">
                <w:pPr>
                  <w:keepNext/>
                  <w:rPr>
                    <w:b/>
                    <w:color w:val="1F4E79" w:themeColor="accent5" w:themeShade="80"/>
                  </w:rPr>
                </w:pPr>
                <w:r>
                  <w:rPr>
                    <w:b/>
                    <w:color w:val="1F4E79" w:themeColor="accent5" w:themeShade="80"/>
                  </w:rPr>
                  <w:t xml:space="preserve"> </w:t>
                </w:r>
              </w:p>
            </w:tc>
          </w:sdtContent>
        </w:sdt>
        <w:sdt>
          <w:sdtPr>
            <w:rPr>
              <w:b/>
              <w:color w:val="1F4E79" w:themeColor="accent5" w:themeShade="80"/>
            </w:rPr>
            <w:alias w:val="14. Quantity"/>
            <w:tag w:val="_x0031_4_x002e_Quantity"/>
            <w:id w:val="1415591786"/>
            <w:placeholder>
              <w:docPart w:val="5EE9FA4699884C00AE8E4845C0CE4D1B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1_4_x002e_Quantity[1]" w:storeItemID="{09930F25-5C00-4495-BDBD-3047D96DA48F}"/>
            <w:text/>
          </w:sdtPr>
          <w:sdtContent>
            <w:tc>
              <w:tcPr>
                <w:tcW w:w="1370" w:type="dxa"/>
              </w:tcPr>
              <w:p w14:paraId="0AF6156F" w14:textId="46C4BF18" w:rsidR="005C7BE4" w:rsidRPr="00B91A74" w:rsidRDefault="00CE50C9" w:rsidP="0075746A">
                <w:pPr>
                  <w:keepNext/>
                  <w:rPr>
                    <w:b/>
                    <w:color w:val="1F4E79" w:themeColor="accent5" w:themeShade="80"/>
                  </w:rPr>
                </w:pPr>
                <w:r>
                  <w:rPr>
                    <w:b/>
                    <w:color w:val="1F4E79" w:themeColor="accent5" w:themeShade="80"/>
                  </w:rPr>
                  <w:t xml:space="preserve"> </w:t>
                </w:r>
              </w:p>
            </w:tc>
          </w:sdtContent>
        </w:sdt>
        <w:sdt>
          <w:sdtPr>
            <w:rPr>
              <w:b/>
              <w:color w:val="1F4E79" w:themeColor="accent5" w:themeShade="80"/>
            </w:rPr>
            <w:alias w:val="14. Total"/>
            <w:tag w:val="_x0031_4_x002e_Total"/>
            <w:id w:val="-795448238"/>
            <w:placeholder>
              <w:docPart w:val="0C422288A2A7480FBA025ADB9B1899E0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1_4_x002e_Total[1]" w:storeItemID="{09930F25-5C00-4495-BDBD-3047D96DA48F}"/>
            <w:text/>
          </w:sdtPr>
          <w:sdtContent>
            <w:tc>
              <w:tcPr>
                <w:tcW w:w="1559" w:type="dxa"/>
              </w:tcPr>
              <w:p w14:paraId="1DA10497" w14:textId="7D55EF48" w:rsidR="005C7BE4" w:rsidRPr="00B91A74" w:rsidRDefault="00CE50C9" w:rsidP="0075746A">
                <w:pPr>
                  <w:keepNext/>
                  <w:rPr>
                    <w:b/>
                    <w:color w:val="1F4E79" w:themeColor="accent5" w:themeShade="80"/>
                  </w:rPr>
                </w:pPr>
                <w:r>
                  <w:rPr>
                    <w:b/>
                    <w:color w:val="1F4E79" w:themeColor="accent5" w:themeShade="80"/>
                  </w:rPr>
                  <w:t xml:space="preserve"> </w:t>
                </w:r>
              </w:p>
            </w:tc>
          </w:sdtContent>
        </w:sdt>
      </w:tr>
      <w:tr w:rsidR="005C7BE4" w14:paraId="7A626785" w14:textId="77777777" w:rsidTr="5CF15ECE">
        <w:tc>
          <w:tcPr>
            <w:tcW w:w="503" w:type="dxa"/>
          </w:tcPr>
          <w:p w14:paraId="5C11027E" w14:textId="5A14FE3E" w:rsidR="005C7BE4" w:rsidRPr="00B91A74" w:rsidRDefault="006D4046" w:rsidP="0075746A">
            <w:pPr>
              <w:keepNext/>
              <w:rPr>
                <w:b/>
                <w:color w:val="1F4E79" w:themeColor="accent5" w:themeShade="80"/>
              </w:rPr>
            </w:pPr>
            <w:r>
              <w:rPr>
                <w:b/>
                <w:color w:val="1F4E79" w:themeColor="accent5" w:themeShade="80"/>
              </w:rPr>
              <w:t>15</w:t>
            </w:r>
          </w:p>
        </w:tc>
        <w:sdt>
          <w:sdtPr>
            <w:rPr>
              <w:b/>
              <w:color w:val="1F4E79" w:themeColor="accent5" w:themeShade="80"/>
            </w:rPr>
            <w:alias w:val="15. Description"/>
            <w:tag w:val="_x0031_5_x002e_Description"/>
            <w:id w:val="1387294051"/>
            <w:placeholder>
              <w:docPart w:val="4875192B106D434DB3C9514E6A40615D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1_5_x002e_Description[1]" w:storeItemID="{09930F25-5C00-4495-BDBD-3047D96DA48F}"/>
            <w:text/>
          </w:sdtPr>
          <w:sdtContent>
            <w:tc>
              <w:tcPr>
                <w:tcW w:w="5162" w:type="dxa"/>
              </w:tcPr>
              <w:p w14:paraId="1B0930BF" w14:textId="14C61B6D" w:rsidR="005C7BE4" w:rsidRPr="00B91A74" w:rsidRDefault="00CE50C9" w:rsidP="0075746A">
                <w:pPr>
                  <w:keepNext/>
                  <w:rPr>
                    <w:b/>
                    <w:color w:val="1F4E79" w:themeColor="accent5" w:themeShade="80"/>
                  </w:rPr>
                </w:pPr>
                <w:r>
                  <w:rPr>
                    <w:b/>
                    <w:color w:val="1F4E79" w:themeColor="accent5" w:themeShade="80"/>
                  </w:rPr>
                  <w:t xml:space="preserve"> </w:t>
                </w:r>
              </w:p>
            </w:tc>
          </w:sdtContent>
        </w:sdt>
        <w:sdt>
          <w:sdtPr>
            <w:rPr>
              <w:b/>
              <w:color w:val="1F4E79" w:themeColor="accent5" w:themeShade="80"/>
            </w:rPr>
            <w:alias w:val="15. Price"/>
            <w:tag w:val="_x0031_5_x002e_Price"/>
            <w:id w:val="-171263062"/>
            <w:placeholder>
              <w:docPart w:val="42818344C45B4355B646DB8DBFF6AB2E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1_5_x002e_Price[1]" w:storeItemID="{09930F25-5C00-4495-BDBD-3047D96DA48F}"/>
            <w:text/>
          </w:sdtPr>
          <w:sdtContent>
            <w:tc>
              <w:tcPr>
                <w:tcW w:w="1182" w:type="dxa"/>
              </w:tcPr>
              <w:p w14:paraId="4A9FD6A5" w14:textId="1263225C" w:rsidR="005C7BE4" w:rsidRPr="00B91A74" w:rsidRDefault="00CE50C9" w:rsidP="0075746A">
                <w:pPr>
                  <w:keepNext/>
                  <w:rPr>
                    <w:b/>
                    <w:color w:val="1F4E79" w:themeColor="accent5" w:themeShade="80"/>
                  </w:rPr>
                </w:pPr>
                <w:r>
                  <w:rPr>
                    <w:b/>
                    <w:color w:val="1F4E79" w:themeColor="accent5" w:themeShade="80"/>
                  </w:rPr>
                  <w:t xml:space="preserve"> </w:t>
                </w:r>
              </w:p>
            </w:tc>
          </w:sdtContent>
        </w:sdt>
        <w:sdt>
          <w:sdtPr>
            <w:rPr>
              <w:b/>
              <w:color w:val="1F4E79" w:themeColor="accent5" w:themeShade="80"/>
            </w:rPr>
            <w:alias w:val="15. Quantity"/>
            <w:tag w:val="_x0031_5_x002e_Quantity"/>
            <w:id w:val="-1747099645"/>
            <w:placeholder>
              <w:docPart w:val="85E01272446E41AE87DF989C8206C07F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1_5_x002e_Quantity[1]" w:storeItemID="{09930F25-5C00-4495-BDBD-3047D96DA48F}"/>
            <w:text/>
          </w:sdtPr>
          <w:sdtContent>
            <w:tc>
              <w:tcPr>
                <w:tcW w:w="1370" w:type="dxa"/>
              </w:tcPr>
              <w:p w14:paraId="70FA47D0" w14:textId="51D2474F" w:rsidR="005C7BE4" w:rsidRPr="00B91A74" w:rsidRDefault="00CE50C9" w:rsidP="0075746A">
                <w:pPr>
                  <w:keepNext/>
                  <w:rPr>
                    <w:b/>
                    <w:color w:val="1F4E79" w:themeColor="accent5" w:themeShade="80"/>
                  </w:rPr>
                </w:pPr>
                <w:r>
                  <w:rPr>
                    <w:b/>
                    <w:color w:val="1F4E79" w:themeColor="accent5" w:themeShade="80"/>
                  </w:rPr>
                  <w:t xml:space="preserve"> </w:t>
                </w:r>
              </w:p>
            </w:tc>
          </w:sdtContent>
        </w:sdt>
        <w:sdt>
          <w:sdtPr>
            <w:rPr>
              <w:b/>
              <w:color w:val="1F4E79" w:themeColor="accent5" w:themeShade="80"/>
            </w:rPr>
            <w:alias w:val="15. Total"/>
            <w:tag w:val="_x0031_5_x002e_Total"/>
            <w:id w:val="-868303985"/>
            <w:placeholder>
              <w:docPart w:val="0F038BC3B6D3464B9F6170DF1AFDE521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1_5_x002e_Total[1]" w:storeItemID="{09930F25-5C00-4495-BDBD-3047D96DA48F}"/>
            <w:text/>
          </w:sdtPr>
          <w:sdtContent>
            <w:tc>
              <w:tcPr>
                <w:tcW w:w="1559" w:type="dxa"/>
              </w:tcPr>
              <w:p w14:paraId="4CA1E887" w14:textId="667E2EBA" w:rsidR="005C7BE4" w:rsidRPr="00B91A74" w:rsidRDefault="00CE50C9" w:rsidP="0075746A">
                <w:pPr>
                  <w:keepNext/>
                  <w:rPr>
                    <w:b/>
                    <w:color w:val="1F4E79" w:themeColor="accent5" w:themeShade="80"/>
                  </w:rPr>
                </w:pPr>
                <w:r>
                  <w:rPr>
                    <w:b/>
                    <w:color w:val="1F4E79" w:themeColor="accent5" w:themeShade="80"/>
                  </w:rPr>
                  <w:t xml:space="preserve"> </w:t>
                </w:r>
              </w:p>
            </w:tc>
          </w:sdtContent>
        </w:sdt>
      </w:tr>
      <w:tr w:rsidR="00475258" w14:paraId="3AE15FFC" w14:textId="77777777" w:rsidTr="5CF15ECE">
        <w:tc>
          <w:tcPr>
            <w:tcW w:w="503" w:type="dxa"/>
          </w:tcPr>
          <w:p w14:paraId="37BEEAC1" w14:textId="77777777" w:rsidR="00475258" w:rsidRDefault="00475258" w:rsidP="0075746A">
            <w:pPr>
              <w:keepNext/>
              <w:rPr>
                <w:b/>
                <w:color w:val="1F4E79" w:themeColor="accent5" w:themeShade="80"/>
              </w:rPr>
            </w:pPr>
          </w:p>
        </w:tc>
        <w:tc>
          <w:tcPr>
            <w:tcW w:w="5162" w:type="dxa"/>
          </w:tcPr>
          <w:p w14:paraId="3240CFAC" w14:textId="77777777" w:rsidR="00475258" w:rsidRPr="00B91A74" w:rsidRDefault="00475258" w:rsidP="0075746A">
            <w:pPr>
              <w:keepNext/>
              <w:rPr>
                <w:b/>
                <w:color w:val="1F4E79" w:themeColor="accent5" w:themeShade="80"/>
              </w:rPr>
            </w:pPr>
          </w:p>
        </w:tc>
        <w:tc>
          <w:tcPr>
            <w:tcW w:w="1182" w:type="dxa"/>
          </w:tcPr>
          <w:p w14:paraId="7B6BBFFD" w14:textId="77777777" w:rsidR="00475258" w:rsidRPr="00B91A74" w:rsidRDefault="00475258" w:rsidP="0075746A">
            <w:pPr>
              <w:keepNext/>
              <w:rPr>
                <w:b/>
                <w:color w:val="1F4E79" w:themeColor="accent5" w:themeShade="80"/>
              </w:rPr>
            </w:pPr>
          </w:p>
        </w:tc>
        <w:tc>
          <w:tcPr>
            <w:tcW w:w="1370" w:type="dxa"/>
          </w:tcPr>
          <w:p w14:paraId="6FB14A30" w14:textId="77777777" w:rsidR="00475258" w:rsidRPr="00B91A74" w:rsidRDefault="00475258" w:rsidP="0075746A">
            <w:pPr>
              <w:keepNext/>
              <w:rPr>
                <w:b/>
                <w:color w:val="1F4E79" w:themeColor="accent5" w:themeShade="80"/>
              </w:rPr>
            </w:pPr>
          </w:p>
        </w:tc>
        <w:tc>
          <w:tcPr>
            <w:tcW w:w="1559" w:type="dxa"/>
          </w:tcPr>
          <w:p w14:paraId="7F78083F" w14:textId="77777777" w:rsidR="00475258" w:rsidRPr="00B91A74" w:rsidRDefault="00475258" w:rsidP="0075746A">
            <w:pPr>
              <w:keepNext/>
              <w:rPr>
                <w:b/>
                <w:color w:val="1F4E79" w:themeColor="accent5" w:themeShade="80"/>
              </w:rPr>
            </w:pPr>
          </w:p>
        </w:tc>
      </w:tr>
      <w:tr w:rsidR="00225901" w14:paraId="56A86DDD" w14:textId="77777777" w:rsidTr="5CF15ECE">
        <w:tc>
          <w:tcPr>
            <w:tcW w:w="503" w:type="dxa"/>
          </w:tcPr>
          <w:p w14:paraId="0AF600D9" w14:textId="77777777" w:rsidR="00225901" w:rsidRPr="00B91A74" w:rsidRDefault="00225901" w:rsidP="0075746A">
            <w:pPr>
              <w:keepNext/>
              <w:rPr>
                <w:b/>
                <w:color w:val="1F4E79" w:themeColor="accent5" w:themeShade="80"/>
              </w:rPr>
            </w:pPr>
          </w:p>
        </w:tc>
        <w:tc>
          <w:tcPr>
            <w:tcW w:w="7714" w:type="dxa"/>
            <w:gridSpan w:val="3"/>
          </w:tcPr>
          <w:p w14:paraId="5C5C68B9" w14:textId="3DCCA6D2" w:rsidR="00225901" w:rsidRPr="00B91A74" w:rsidRDefault="00225901" w:rsidP="0075746A">
            <w:pPr>
              <w:keepNext/>
              <w:rPr>
                <w:b/>
                <w:color w:val="1F4E79" w:themeColor="accent5" w:themeShade="80"/>
              </w:rPr>
            </w:pPr>
            <w:r>
              <w:rPr>
                <w:b/>
                <w:color w:val="1F4E79" w:themeColor="accent5" w:themeShade="80"/>
              </w:rPr>
              <w:t>Total cost</w:t>
            </w:r>
          </w:p>
        </w:tc>
        <w:sdt>
          <w:sdtPr>
            <w:rPr>
              <w:b/>
              <w:color w:val="1F4E79" w:themeColor="accent5" w:themeShade="80"/>
            </w:rPr>
            <w:alias w:val="Total cost"/>
            <w:tag w:val="Totalcost"/>
            <w:id w:val="-1148124594"/>
            <w:placeholder>
              <w:docPart w:val="9A81B34B644940E3BDD5C6DCAC10A868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Totalcost[1]" w:storeItemID="{09930F25-5C00-4495-BDBD-3047D96DA48F}"/>
            <w:text/>
          </w:sdtPr>
          <w:sdtContent>
            <w:tc>
              <w:tcPr>
                <w:tcW w:w="1559" w:type="dxa"/>
              </w:tcPr>
              <w:p w14:paraId="602A6D1A" w14:textId="4B341449" w:rsidR="00225901" w:rsidRPr="00B91A74" w:rsidRDefault="00CE50C9" w:rsidP="0075746A">
                <w:pPr>
                  <w:keepNext/>
                  <w:rPr>
                    <w:b/>
                    <w:color w:val="1F4E79" w:themeColor="accent5" w:themeShade="80"/>
                  </w:rPr>
                </w:pPr>
                <w:r>
                  <w:rPr>
                    <w:b/>
                    <w:color w:val="1F4E79" w:themeColor="accent5" w:themeShade="80"/>
                  </w:rPr>
                  <w:t xml:space="preserve"> </w:t>
                </w:r>
              </w:p>
            </w:tc>
          </w:sdtContent>
        </w:sdt>
      </w:tr>
    </w:tbl>
    <w:p w14:paraId="2B04AF9E" w14:textId="77777777" w:rsidR="00D97E40" w:rsidRDefault="00D97E40">
      <w:r>
        <w:br w:type="page"/>
      </w:r>
    </w:p>
    <w:p w14:paraId="17CD4D06" w14:textId="77777777" w:rsidR="009F21D9" w:rsidRDefault="009F21D9" w:rsidP="005140CB">
      <w:pPr>
        <w:keepNext/>
      </w:pPr>
    </w:p>
    <w:p w14:paraId="20AA0BCE" w14:textId="77777777" w:rsidR="001273C1" w:rsidRDefault="00000000">
      <w:pPr>
        <w:pStyle w:val="Heading2"/>
      </w:pPr>
      <w:sdt>
        <w:sdtPr>
          <w:alias w:val="Timeline for Execution:"/>
          <w:tag w:val="Timeline for Execution:"/>
          <w:id w:val="-1282346054"/>
          <w:placeholder>
            <w:docPart w:val="5BAAE9835B50452E8A14BB2B1FADCA16"/>
          </w:placeholder>
          <w:temporary/>
          <w:showingPlcHdr/>
          <w15:appearance w15:val="hidden"/>
        </w:sdtPr>
        <w:sdtContent>
          <w:r w:rsidR="00FC68B0" w:rsidRPr="003C0DAF">
            <w:t>Timeline for Execution</w:t>
          </w:r>
        </w:sdtContent>
      </w:sdt>
    </w:p>
    <w:p w14:paraId="0FFD66CD" w14:textId="0F4EFF2C" w:rsidR="001273C1" w:rsidRDefault="00000000">
      <w:sdt>
        <w:sdtPr>
          <w:rPr>
            <w:b/>
            <w:color w:val="1F4E79" w:themeColor="accent5" w:themeShade="80"/>
          </w:rPr>
          <w:alias w:val="Enter description:"/>
          <w:tag w:val="Enter description:"/>
          <w:id w:val="1109160228"/>
          <w:placeholder>
            <w:docPart w:val="0026E1615268483DA2398BA5C79F8FDF"/>
          </w:placeholder>
          <w:temporary/>
          <w:showingPlcHdr/>
          <w15:appearance w15:val="hidden"/>
        </w:sdtPr>
        <w:sdtContent>
          <w:r w:rsidR="00FC68B0" w:rsidRPr="00CE1290">
            <w:rPr>
              <w:b/>
              <w:bCs/>
              <w:color w:val="1F4E79" w:themeColor="accent5" w:themeShade="80"/>
            </w:rPr>
            <w:t>Key project dates are outlined below. Dates are best-guess estimates and are subject to change until a contract is executed.</w:t>
          </w:r>
        </w:sdtContent>
      </w:sdt>
      <w:r w:rsidR="00CE1290">
        <w:rPr>
          <w:b/>
          <w:color w:val="1F4E79" w:themeColor="accent5" w:themeShade="80"/>
        </w:rPr>
        <w:t xml:space="preserve"> </w:t>
      </w:r>
      <w:r w:rsidR="00CE1290" w:rsidRPr="00CE1290">
        <w:rPr>
          <w:b/>
          <w:color w:val="1F4E79" w:themeColor="accent5" w:themeShade="80"/>
        </w:rPr>
        <w:t xml:space="preserve">In the table that follows are included all important dates related to the project, broken down by date and duration. The descriptions shown are for illustration purposes only. It can </w:t>
      </w:r>
      <w:proofErr w:type="gramStart"/>
      <w:r w:rsidR="00CE1290" w:rsidRPr="00CE1290">
        <w:rPr>
          <w:b/>
          <w:color w:val="1F4E79" w:themeColor="accent5" w:themeShade="80"/>
        </w:rPr>
        <w:t>be</w:t>
      </w:r>
      <w:proofErr w:type="gramEnd"/>
      <w:r w:rsidR="00CE1290" w:rsidRPr="00CE1290">
        <w:rPr>
          <w:b/>
          <w:color w:val="1F4E79" w:themeColor="accent5" w:themeShade="80"/>
        </w:rPr>
        <w:t xml:space="preserve"> replaced them with meaningful descriptions related to your project. Items can include such things as payment and project milestones, installation schedules, meetings, or reviews.</w:t>
      </w:r>
    </w:p>
    <w:p w14:paraId="680829BE" w14:textId="77777777" w:rsidR="00C70FB1" w:rsidRDefault="00C70FB1" w:rsidP="00C70FB1">
      <w:r>
        <w:rPr>
          <w:b/>
          <w:color w:val="1F4E79" w:themeColor="accent5" w:themeShade="80"/>
        </w:rPr>
        <w:t>The official start of the project after receiving an order.</w:t>
      </w:r>
    </w:p>
    <w:tbl>
      <w:tblPr>
        <w:tblStyle w:val="GridTable4-Accent6"/>
        <w:tblW w:w="5152" w:type="pct"/>
        <w:tblLayout w:type="fixed"/>
        <w:tblLook w:val="04A0" w:firstRow="1" w:lastRow="0" w:firstColumn="1" w:lastColumn="0" w:noHBand="0" w:noVBand="1"/>
        <w:tblDescription w:val="Project timeline"/>
      </w:tblPr>
      <w:tblGrid>
        <w:gridCol w:w="5808"/>
        <w:gridCol w:w="3098"/>
        <w:gridCol w:w="728"/>
      </w:tblGrid>
      <w:tr w:rsidR="00261B50" w14:paraId="2E41DEEA" w14:textId="77777777" w:rsidTr="008175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4" w:type="pct"/>
          </w:tcPr>
          <w:p w14:paraId="173962A5" w14:textId="77777777" w:rsidR="00261B50" w:rsidRDefault="00000000" w:rsidP="0081752C">
            <w:sdt>
              <w:sdtPr>
                <w:alias w:val="Description:"/>
                <w:tag w:val="Description:"/>
                <w:id w:val="-1811542606"/>
                <w:placeholder>
                  <w:docPart w:val="EE72669DE0E14D5C843777144CDEA112"/>
                </w:placeholder>
                <w:temporary/>
                <w:showingPlcHdr/>
                <w15:appearance w15:val="hidden"/>
              </w:sdtPr>
              <w:sdtContent>
                <w:r w:rsidR="00261B50" w:rsidRPr="003C0DAF">
                  <w:t>Description</w:t>
                </w:r>
              </w:sdtContent>
            </w:sdt>
          </w:p>
        </w:tc>
        <w:tc>
          <w:tcPr>
            <w:tcW w:w="1608" w:type="pct"/>
          </w:tcPr>
          <w:p w14:paraId="0F89FF2E" w14:textId="77777777" w:rsidR="00261B50" w:rsidRDefault="00261B50" w:rsidP="0081752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78" w:type="pct"/>
          </w:tcPr>
          <w:p w14:paraId="3C0F33C5" w14:textId="77777777" w:rsidR="00261B50" w:rsidRDefault="00261B50" w:rsidP="0081752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61B50" w14:paraId="120120B5" w14:textId="77777777" w:rsidTr="008175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4" w:type="pct"/>
          </w:tcPr>
          <w:p w14:paraId="30118263" w14:textId="77777777" w:rsidR="00261B50" w:rsidRDefault="00000000" w:rsidP="0081752C">
            <w:sdt>
              <w:sdtPr>
                <w:alias w:val="Project Start:"/>
                <w:tag w:val="Project Start:"/>
                <w:id w:val="1844816578"/>
                <w:placeholder>
                  <w:docPart w:val="461C04A6A43B4296B89DCD59C5DA1A27"/>
                </w:placeholder>
                <w:temporary/>
                <w:showingPlcHdr/>
                <w15:appearance w15:val="hidden"/>
              </w:sdtPr>
              <w:sdtContent>
                <w:r w:rsidR="00261B50">
                  <w:t>Project Start</w:t>
                </w:r>
              </w:sdtContent>
            </w:sdt>
            <w:r w:rsidR="00261B50">
              <w:t xml:space="preserve"> (official starting is after sent of a PO)</w:t>
            </w:r>
          </w:p>
        </w:tc>
        <w:sdt>
          <w:sdtPr>
            <w:alias w:val="Creation date"/>
            <w:tag w:val="Creationdate"/>
            <w:id w:val="2055809451"/>
            <w:placeholder>
              <w:docPart w:val="C18A2596710144AD928A084B4B9D47E8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Creationdate[1]" w:storeItemID="{09930F25-5C00-4495-BDBD-3047D96DA48F}"/>
            <w:text/>
          </w:sdtPr>
          <w:sdtContent>
            <w:tc>
              <w:tcPr>
                <w:tcW w:w="1608" w:type="pct"/>
              </w:tcPr>
              <w:p w14:paraId="2AC3DF77" w14:textId="07AF0BD4" w:rsidR="00261B50" w:rsidRDefault="00CE50C9" w:rsidP="0081752C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t xml:space="preserve"> </w:t>
                </w:r>
              </w:p>
            </w:tc>
          </w:sdtContent>
        </w:sdt>
        <w:tc>
          <w:tcPr>
            <w:tcW w:w="378" w:type="pct"/>
          </w:tcPr>
          <w:p w14:paraId="3760A75B" w14:textId="77777777" w:rsidR="00261B50" w:rsidRDefault="00261B50" w:rsidP="008175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[Date]</w:t>
            </w:r>
          </w:p>
        </w:tc>
      </w:tr>
      <w:tr w:rsidR="00261B50" w14:paraId="4DC2A80C" w14:textId="77777777" w:rsidTr="008175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4" w:type="pct"/>
          </w:tcPr>
          <w:p w14:paraId="505080A4" w14:textId="77777777" w:rsidR="00261B50" w:rsidRDefault="00261B50" w:rsidP="0081752C">
            <w:pPr>
              <w:ind w:left="720"/>
            </w:pPr>
            <w:r>
              <w:t>Offer creation date</w:t>
            </w:r>
          </w:p>
        </w:tc>
        <w:sdt>
          <w:sdtPr>
            <w:alias w:val="Offer creation date"/>
            <w:tag w:val="Offercreationdate"/>
            <w:id w:val="-1255358816"/>
            <w:placeholder>
              <w:docPart w:val="187A5EA3E1CC4E359B675BC242F9E434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Offercreationdate[1]" w:storeItemID="{09930F25-5C00-4495-BDBD-3047D96DA48F}"/>
            <w:text/>
          </w:sdtPr>
          <w:sdtContent>
            <w:tc>
              <w:tcPr>
                <w:tcW w:w="1608" w:type="pct"/>
              </w:tcPr>
              <w:p w14:paraId="3B63F8F5" w14:textId="1B82A9DF" w:rsidR="00261B50" w:rsidRDefault="00CE50C9" w:rsidP="0081752C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 xml:space="preserve"> </w:t>
                </w:r>
              </w:p>
            </w:tc>
          </w:sdtContent>
        </w:sdt>
        <w:tc>
          <w:tcPr>
            <w:tcW w:w="378" w:type="pct"/>
          </w:tcPr>
          <w:p w14:paraId="05529FA1" w14:textId="77777777" w:rsidR="00261B50" w:rsidRDefault="00261B50" w:rsidP="0081752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[Date]</w:t>
            </w:r>
          </w:p>
        </w:tc>
      </w:tr>
      <w:tr w:rsidR="00261B50" w14:paraId="508EBF7B" w14:textId="77777777" w:rsidTr="008175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4" w:type="pct"/>
          </w:tcPr>
          <w:p w14:paraId="3FB5B5EB" w14:textId="77777777" w:rsidR="00261B50" w:rsidRDefault="00261B50" w:rsidP="0081752C">
            <w:pPr>
              <w:ind w:left="720"/>
            </w:pPr>
            <w:r>
              <w:t>Approval by SE</w:t>
            </w:r>
          </w:p>
        </w:tc>
        <w:sdt>
          <w:sdtPr>
            <w:alias w:val="Approval date"/>
            <w:tag w:val="Approvaldate"/>
            <w:id w:val="315540270"/>
            <w:placeholder>
              <w:docPart w:val="4ED9F7E426E142CFA2A1998361A197AB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Approvaldate[1]" w:storeItemID="{09930F25-5C00-4495-BDBD-3047D96DA48F}"/>
            <w:text/>
          </w:sdtPr>
          <w:sdtContent>
            <w:tc>
              <w:tcPr>
                <w:tcW w:w="1608" w:type="pct"/>
              </w:tcPr>
              <w:p w14:paraId="3910BEE1" w14:textId="4DB7C3B6" w:rsidR="00261B50" w:rsidRDefault="00CE50C9" w:rsidP="0081752C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t xml:space="preserve"> </w:t>
                </w:r>
              </w:p>
            </w:tc>
          </w:sdtContent>
        </w:sdt>
        <w:tc>
          <w:tcPr>
            <w:tcW w:w="378" w:type="pct"/>
          </w:tcPr>
          <w:p w14:paraId="527794A8" w14:textId="77777777" w:rsidR="00261B50" w:rsidRDefault="00261B50" w:rsidP="008175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[Date]</w:t>
            </w:r>
          </w:p>
        </w:tc>
      </w:tr>
      <w:tr w:rsidR="00261B50" w14:paraId="1C67C7AC" w14:textId="77777777" w:rsidTr="008175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4" w:type="pct"/>
          </w:tcPr>
          <w:p w14:paraId="0F54B258" w14:textId="77777777" w:rsidR="00261B50" w:rsidRDefault="00261B50" w:rsidP="0081752C">
            <w:pPr>
              <w:ind w:left="720"/>
            </w:pPr>
            <w:r>
              <w:t>BCI and PO sending (estimated)</w:t>
            </w:r>
          </w:p>
        </w:tc>
        <w:sdt>
          <w:sdtPr>
            <w:alias w:val="PO Sent Date estimated"/>
            <w:tag w:val="POSentDateestimated"/>
            <w:id w:val="1288854198"/>
            <w:placeholder>
              <w:docPart w:val="35E9E2BD217D4849A256C2F5D59F299E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POSentDateestimated[1]" w:storeItemID="{09930F25-5C00-4495-BDBD-3047D96DA48F}"/>
            <w:text/>
          </w:sdtPr>
          <w:sdtContent>
            <w:tc>
              <w:tcPr>
                <w:tcW w:w="1608" w:type="pct"/>
              </w:tcPr>
              <w:p w14:paraId="3F4A9995" w14:textId="3CE088AB" w:rsidR="00261B50" w:rsidRDefault="00CE50C9" w:rsidP="0081752C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 xml:space="preserve"> </w:t>
                </w:r>
              </w:p>
            </w:tc>
          </w:sdtContent>
        </w:sdt>
        <w:tc>
          <w:tcPr>
            <w:tcW w:w="378" w:type="pct"/>
          </w:tcPr>
          <w:p w14:paraId="2BF2CB23" w14:textId="77777777" w:rsidR="00261B50" w:rsidRDefault="00261B50" w:rsidP="0081752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[Date]</w:t>
            </w:r>
          </w:p>
        </w:tc>
      </w:tr>
      <w:tr w:rsidR="00261B50" w14:paraId="24631167" w14:textId="77777777" w:rsidTr="008175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4" w:type="pct"/>
          </w:tcPr>
          <w:p w14:paraId="5463CFAD" w14:textId="77777777" w:rsidR="00261B50" w:rsidRDefault="00261B50" w:rsidP="0081752C">
            <w:pPr>
              <w:ind w:left="720"/>
            </w:pPr>
            <w:r>
              <w:t>BCI and PO sent</w:t>
            </w:r>
          </w:p>
        </w:tc>
        <w:sdt>
          <w:sdtPr>
            <w:alias w:val="PO sent date"/>
            <w:tag w:val="POsentdate"/>
            <w:id w:val="563605392"/>
            <w:placeholder>
              <w:docPart w:val="8A84B82A062D4EE9942CEF181DDC65F9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POsentdate[1]" w:storeItemID="{09930F25-5C00-4495-BDBD-3047D96DA48F}"/>
            <w:text/>
          </w:sdtPr>
          <w:sdtContent>
            <w:tc>
              <w:tcPr>
                <w:tcW w:w="1608" w:type="pct"/>
              </w:tcPr>
              <w:p w14:paraId="1422F08C" w14:textId="140C12EE" w:rsidR="00261B50" w:rsidRDefault="00CE50C9" w:rsidP="0081752C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t xml:space="preserve"> </w:t>
                </w:r>
              </w:p>
            </w:tc>
          </w:sdtContent>
        </w:sdt>
        <w:tc>
          <w:tcPr>
            <w:tcW w:w="378" w:type="pct"/>
          </w:tcPr>
          <w:p w14:paraId="1B72F664" w14:textId="77777777" w:rsidR="00261B50" w:rsidRDefault="00261B50" w:rsidP="008175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[Date]</w:t>
            </w:r>
          </w:p>
        </w:tc>
      </w:tr>
      <w:tr w:rsidR="00261B50" w14:paraId="5EA8D796" w14:textId="77777777" w:rsidTr="008175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4" w:type="pct"/>
          </w:tcPr>
          <w:p w14:paraId="079F634E" w14:textId="77777777" w:rsidR="00261B50" w:rsidRDefault="00261B50" w:rsidP="0081752C">
            <w:r>
              <w:t>Realization stage (estimated)</w:t>
            </w:r>
          </w:p>
        </w:tc>
        <w:sdt>
          <w:sdtPr>
            <w:alias w:val="Machinig And Qualification Time"/>
            <w:tag w:val="MachinigAndQualificationTime"/>
            <w:id w:val="1104925537"/>
            <w:placeholder>
              <w:docPart w:val="3A365A28D2A94520A3F7178BB2EEED72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MachinigAndQualificationTime[1]" w:storeItemID="{09930F25-5C00-4495-BDBD-3047D96DA48F}"/>
            <w:text/>
          </w:sdtPr>
          <w:sdtContent>
            <w:tc>
              <w:tcPr>
                <w:tcW w:w="1608" w:type="pct"/>
              </w:tcPr>
              <w:p w14:paraId="08B1545F" w14:textId="248E4EF5" w:rsidR="00261B50" w:rsidRDefault="00CE50C9" w:rsidP="0081752C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 xml:space="preserve"> </w:t>
                </w:r>
              </w:p>
            </w:tc>
          </w:sdtContent>
        </w:sdt>
        <w:tc>
          <w:tcPr>
            <w:tcW w:w="378" w:type="pct"/>
          </w:tcPr>
          <w:p w14:paraId="15FE7A5C" w14:textId="77777777" w:rsidR="00261B50" w:rsidRDefault="00261B50" w:rsidP="0081752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[WD]</w:t>
            </w:r>
          </w:p>
        </w:tc>
      </w:tr>
      <w:tr w:rsidR="00261B50" w14:paraId="34055947" w14:textId="77777777" w:rsidTr="008175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4" w:type="pct"/>
          </w:tcPr>
          <w:p w14:paraId="0E63903A" w14:textId="77777777" w:rsidR="00261B50" w:rsidRDefault="00261B50" w:rsidP="0081752C">
            <w:pPr>
              <w:ind w:left="720"/>
            </w:pPr>
            <w:r>
              <w:t>Machining and design stage lead time</w:t>
            </w:r>
          </w:p>
        </w:tc>
        <w:sdt>
          <w:sdtPr>
            <w:alias w:val="Machining lead time"/>
            <w:tag w:val="Machiningleadtime"/>
            <w:id w:val="1993364553"/>
            <w:placeholder>
              <w:docPart w:val="C4D2705FB710466BAABDA0D41E8B3CC1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Machiningleadtime[1]" w:storeItemID="{09930F25-5C00-4495-BDBD-3047D96DA48F}"/>
            <w:text/>
          </w:sdtPr>
          <w:sdtContent>
            <w:tc>
              <w:tcPr>
                <w:tcW w:w="1608" w:type="pct"/>
              </w:tcPr>
              <w:p w14:paraId="1CA0C8C7" w14:textId="02335A22" w:rsidR="00261B50" w:rsidRDefault="00CE50C9" w:rsidP="0081752C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t xml:space="preserve"> </w:t>
                </w:r>
              </w:p>
            </w:tc>
          </w:sdtContent>
        </w:sdt>
        <w:tc>
          <w:tcPr>
            <w:tcW w:w="378" w:type="pct"/>
          </w:tcPr>
          <w:p w14:paraId="5F434D9D" w14:textId="77777777" w:rsidR="00261B50" w:rsidRDefault="00261B50" w:rsidP="008175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[WD]</w:t>
            </w:r>
          </w:p>
        </w:tc>
      </w:tr>
      <w:tr w:rsidR="00261B50" w14:paraId="36D5139F" w14:textId="77777777" w:rsidTr="008175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4" w:type="pct"/>
          </w:tcPr>
          <w:p w14:paraId="4C3EB915" w14:textId="77777777" w:rsidR="00261B50" w:rsidRDefault="00261B50" w:rsidP="0081752C">
            <w:pPr>
              <w:ind w:left="720"/>
            </w:pPr>
            <w:r>
              <w:t>Qualification estimated lead time (it’</w:t>
            </w:r>
            <w:r>
              <w:rPr>
                <w:b w:val="0"/>
                <w:bCs w:val="0"/>
              </w:rPr>
              <w:t>s</w:t>
            </w:r>
            <w:r>
              <w:t xml:space="preserve"> up to the SE plant)</w:t>
            </w:r>
          </w:p>
        </w:tc>
        <w:sdt>
          <w:sdtPr>
            <w:alias w:val="Lead time for qualification"/>
            <w:tag w:val="Leadtimeforqualification"/>
            <w:id w:val="-1631935154"/>
            <w:placeholder>
              <w:docPart w:val="B1A1B48138F9444EA9EF3775FF43DDCD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Leadtimeforqualification[1]" w:storeItemID="{09930F25-5C00-4495-BDBD-3047D96DA48F}"/>
            <w:text/>
          </w:sdtPr>
          <w:sdtContent>
            <w:tc>
              <w:tcPr>
                <w:tcW w:w="1608" w:type="pct"/>
              </w:tcPr>
              <w:p w14:paraId="1D4F2EA0" w14:textId="2126335E" w:rsidR="00261B50" w:rsidRDefault="00CE50C9" w:rsidP="0081752C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 xml:space="preserve"> </w:t>
                </w:r>
              </w:p>
            </w:tc>
          </w:sdtContent>
        </w:sdt>
        <w:tc>
          <w:tcPr>
            <w:tcW w:w="378" w:type="pct"/>
          </w:tcPr>
          <w:p w14:paraId="01BC7B5B" w14:textId="77777777" w:rsidR="00261B50" w:rsidRDefault="00261B50" w:rsidP="0081752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[WD]</w:t>
            </w:r>
          </w:p>
        </w:tc>
      </w:tr>
      <w:tr w:rsidR="00261B50" w14:paraId="03A7186E" w14:textId="77777777" w:rsidTr="008175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4" w:type="pct"/>
          </w:tcPr>
          <w:p w14:paraId="275E9222" w14:textId="77777777" w:rsidR="00261B50" w:rsidRPr="001503C7" w:rsidRDefault="00261B50" w:rsidP="0081752C">
            <w:pPr>
              <w:ind w:left="720"/>
            </w:pPr>
            <w:r>
              <w:t>Finish of machining stage and start qualification</w:t>
            </w:r>
            <w:r>
              <w:rPr>
                <w:lang w:val="bg-BG"/>
              </w:rPr>
              <w:t xml:space="preserve"> </w:t>
            </w:r>
            <w:r>
              <w:t>(estimated)</w:t>
            </w:r>
          </w:p>
        </w:tc>
        <w:sdt>
          <w:sdtPr>
            <w:rPr>
              <w:lang w:val="bg-BG"/>
            </w:rPr>
            <w:alias w:val="Machining stage done"/>
            <w:tag w:val="Machiningstagedone"/>
            <w:id w:val="-1397822416"/>
            <w:placeholder>
              <w:docPart w:val="0F56083A464F46FB8A7EDE91B1A9F716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Machiningstagedone[1]" w:storeItemID="{09930F25-5C00-4495-BDBD-3047D96DA48F}"/>
            <w:text/>
          </w:sdtPr>
          <w:sdtContent>
            <w:tc>
              <w:tcPr>
                <w:tcW w:w="1608" w:type="pct"/>
              </w:tcPr>
              <w:p w14:paraId="7218E4E3" w14:textId="7C546A82" w:rsidR="00261B50" w:rsidRPr="001503C7" w:rsidRDefault="00CE50C9" w:rsidP="0081752C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lang w:val="bg-BG"/>
                  </w:rPr>
                </w:pPr>
                <w:r>
                  <w:t xml:space="preserve"> </w:t>
                </w:r>
              </w:p>
            </w:tc>
          </w:sdtContent>
        </w:sdt>
        <w:tc>
          <w:tcPr>
            <w:tcW w:w="378" w:type="pct"/>
          </w:tcPr>
          <w:p w14:paraId="4011BDB1" w14:textId="77777777" w:rsidR="00261B50" w:rsidRDefault="00261B50" w:rsidP="008175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[Date]</w:t>
            </w:r>
          </w:p>
        </w:tc>
      </w:tr>
      <w:tr w:rsidR="00261B50" w14:paraId="2F0BE05D" w14:textId="77777777" w:rsidTr="008175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4" w:type="pct"/>
          </w:tcPr>
          <w:p w14:paraId="3C60E15E" w14:textId="77777777" w:rsidR="00261B50" w:rsidRDefault="00261B50" w:rsidP="0081752C">
            <w:pPr>
              <w:ind w:left="720"/>
            </w:pPr>
            <w:r>
              <w:t>Finish of the project (estimated - after approval)</w:t>
            </w:r>
          </w:p>
        </w:tc>
        <w:sdt>
          <w:sdtPr>
            <w:alias w:val="Finish of the project"/>
            <w:tag w:val="Finishoftheproject"/>
            <w:id w:val="-1177799930"/>
            <w:placeholder>
              <w:docPart w:val="6F17104502E04ABB93B22FDC0638D977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Finishoftheproject[1]" w:storeItemID="{09930F25-5C00-4495-BDBD-3047D96DA48F}"/>
            <w:text/>
          </w:sdtPr>
          <w:sdtContent>
            <w:tc>
              <w:tcPr>
                <w:tcW w:w="1608" w:type="pct"/>
              </w:tcPr>
              <w:p w14:paraId="6BB2AFD5" w14:textId="3036B3D5" w:rsidR="00261B50" w:rsidRDefault="00CE50C9" w:rsidP="0081752C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 xml:space="preserve"> </w:t>
                </w:r>
              </w:p>
            </w:tc>
          </w:sdtContent>
        </w:sdt>
        <w:tc>
          <w:tcPr>
            <w:tcW w:w="378" w:type="pct"/>
          </w:tcPr>
          <w:p w14:paraId="411072AB" w14:textId="77777777" w:rsidR="00261B50" w:rsidRDefault="00261B50" w:rsidP="0081752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[Date]</w:t>
            </w:r>
          </w:p>
        </w:tc>
      </w:tr>
      <w:tr w:rsidR="00261B50" w14:paraId="1D5BE2B2" w14:textId="77777777" w:rsidTr="008175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4" w:type="pct"/>
          </w:tcPr>
          <w:p w14:paraId="75AB2C3E" w14:textId="77777777" w:rsidR="00261B50" w:rsidRDefault="00261B50" w:rsidP="0081752C">
            <w:r>
              <w:t>Realization stage (official)</w:t>
            </w:r>
          </w:p>
        </w:tc>
        <w:sdt>
          <w:sdtPr>
            <w:alias w:val="Machinig And Qualification Time"/>
            <w:tag w:val="MachinigAndQualificationTime"/>
            <w:id w:val="-869218645"/>
            <w:placeholder>
              <w:docPart w:val="720FA7FEA85440C98CB53CB45977F745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MachinigAndQualificationTime[1]" w:storeItemID="{09930F25-5C00-4495-BDBD-3047D96DA48F}"/>
            <w:text/>
          </w:sdtPr>
          <w:sdtContent>
            <w:tc>
              <w:tcPr>
                <w:tcW w:w="1608" w:type="pct"/>
              </w:tcPr>
              <w:p w14:paraId="42CD4C45" w14:textId="4781BBF5" w:rsidR="00261B50" w:rsidRDefault="00CE50C9" w:rsidP="0081752C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t xml:space="preserve"> </w:t>
                </w:r>
              </w:p>
            </w:tc>
          </w:sdtContent>
        </w:sdt>
        <w:tc>
          <w:tcPr>
            <w:tcW w:w="378" w:type="pct"/>
          </w:tcPr>
          <w:p w14:paraId="58F3D5BF" w14:textId="77777777" w:rsidR="00261B50" w:rsidRDefault="00261B50" w:rsidP="008175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[WD]</w:t>
            </w:r>
          </w:p>
        </w:tc>
      </w:tr>
      <w:tr w:rsidR="00261B50" w14:paraId="4E5DDEBF" w14:textId="77777777" w:rsidTr="008175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4" w:type="pct"/>
          </w:tcPr>
          <w:p w14:paraId="69148620" w14:textId="77777777" w:rsidR="00261B50" w:rsidRDefault="00261B50" w:rsidP="0081752C">
            <w:pPr>
              <w:ind w:left="720"/>
            </w:pPr>
            <w:r>
              <w:t>Machining and design stage lead time</w:t>
            </w:r>
          </w:p>
        </w:tc>
        <w:sdt>
          <w:sdtPr>
            <w:alias w:val="Machining lead time"/>
            <w:tag w:val="Machiningleadtime"/>
            <w:id w:val="-388799567"/>
            <w:placeholder>
              <w:docPart w:val="E70EE08B2B1C40AEB601E7450C18F5D9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Machiningleadtime[1]" w:storeItemID="{09930F25-5C00-4495-BDBD-3047D96DA48F}"/>
            <w:text/>
          </w:sdtPr>
          <w:sdtContent>
            <w:tc>
              <w:tcPr>
                <w:tcW w:w="1608" w:type="pct"/>
              </w:tcPr>
              <w:p w14:paraId="536A740F" w14:textId="5DA02A2A" w:rsidR="00261B50" w:rsidRDefault="00CE50C9" w:rsidP="0081752C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 xml:space="preserve"> </w:t>
                </w:r>
              </w:p>
            </w:tc>
          </w:sdtContent>
        </w:sdt>
        <w:tc>
          <w:tcPr>
            <w:tcW w:w="378" w:type="pct"/>
          </w:tcPr>
          <w:p w14:paraId="35F335A6" w14:textId="77777777" w:rsidR="00261B50" w:rsidRDefault="00261B50" w:rsidP="0081752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[WD]</w:t>
            </w:r>
          </w:p>
        </w:tc>
      </w:tr>
      <w:tr w:rsidR="00261B50" w14:paraId="0A1B7910" w14:textId="77777777" w:rsidTr="008175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4" w:type="pct"/>
          </w:tcPr>
          <w:p w14:paraId="02371D22" w14:textId="77777777" w:rsidR="00261B50" w:rsidRDefault="00261B50" w:rsidP="0081752C">
            <w:pPr>
              <w:ind w:left="720"/>
            </w:pPr>
            <w:r>
              <w:t>Qualification estimated lead time (it’</w:t>
            </w:r>
            <w:r>
              <w:rPr>
                <w:b w:val="0"/>
                <w:bCs w:val="0"/>
              </w:rPr>
              <w:t>s</w:t>
            </w:r>
            <w:r>
              <w:t xml:space="preserve"> up to the SE plant)</w:t>
            </w:r>
          </w:p>
        </w:tc>
        <w:sdt>
          <w:sdtPr>
            <w:alias w:val="Lead time for qualification"/>
            <w:tag w:val="Leadtimeforqualification"/>
            <w:id w:val="-507679059"/>
            <w:placeholder>
              <w:docPart w:val="72038D8E504C45B699BC96FBF8339C20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Leadtimeforqualification[1]" w:storeItemID="{09930F25-5C00-4495-BDBD-3047D96DA48F}"/>
            <w:text/>
          </w:sdtPr>
          <w:sdtContent>
            <w:tc>
              <w:tcPr>
                <w:tcW w:w="1608" w:type="pct"/>
              </w:tcPr>
              <w:p w14:paraId="1765495E" w14:textId="35AB582D" w:rsidR="00261B50" w:rsidRDefault="00CE50C9" w:rsidP="0081752C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t xml:space="preserve"> </w:t>
                </w:r>
              </w:p>
            </w:tc>
          </w:sdtContent>
        </w:sdt>
        <w:tc>
          <w:tcPr>
            <w:tcW w:w="378" w:type="pct"/>
          </w:tcPr>
          <w:p w14:paraId="23BC4E7B" w14:textId="77777777" w:rsidR="00261B50" w:rsidRDefault="00261B50" w:rsidP="008175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[WD]</w:t>
            </w:r>
          </w:p>
        </w:tc>
      </w:tr>
      <w:tr w:rsidR="00261B50" w14:paraId="2F43FF9A" w14:textId="77777777" w:rsidTr="008175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4" w:type="pct"/>
          </w:tcPr>
          <w:p w14:paraId="5B000D03" w14:textId="77777777" w:rsidR="00261B50" w:rsidRDefault="00261B50" w:rsidP="0081752C">
            <w:pPr>
              <w:ind w:left="720"/>
            </w:pPr>
            <w:r>
              <w:t>Finish of machining stage and start qualification</w:t>
            </w:r>
            <w:r>
              <w:rPr>
                <w:lang w:val="bg-BG"/>
              </w:rPr>
              <w:t xml:space="preserve"> </w:t>
            </w:r>
            <w:r w:rsidRPr="00C3234F">
              <w:t>(official</w:t>
            </w:r>
            <w:r>
              <w:t xml:space="preserve"> – PO sent</w:t>
            </w:r>
            <w:r w:rsidRPr="00C3234F">
              <w:t>)</w:t>
            </w:r>
          </w:p>
        </w:tc>
        <w:sdt>
          <w:sdtPr>
            <w:rPr>
              <w:lang w:val="bg-BG"/>
            </w:rPr>
            <w:alias w:val="Finish of machining stage and start qualification official"/>
            <w:tag w:val="Finishofmachiningstageandstartqualificationofficial"/>
            <w:id w:val="1636833113"/>
            <w:placeholder>
              <w:docPart w:val="CD8BC36CB0C8453D990BF67D8247E37B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Finishofmachiningstageandstartqualificationofficial[1]" w:storeItemID="{09930F25-5C00-4495-BDBD-3047D96DA48F}"/>
            <w:text/>
          </w:sdtPr>
          <w:sdtContent>
            <w:tc>
              <w:tcPr>
                <w:tcW w:w="1608" w:type="pct"/>
              </w:tcPr>
              <w:p w14:paraId="2C0020C1" w14:textId="512E7A01" w:rsidR="00261B50" w:rsidRPr="001503C7" w:rsidRDefault="00CE50C9" w:rsidP="0081752C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lang w:val="bg-BG"/>
                  </w:rPr>
                </w:pPr>
                <w:r>
                  <w:t xml:space="preserve"> </w:t>
                </w:r>
              </w:p>
            </w:tc>
          </w:sdtContent>
        </w:sdt>
        <w:tc>
          <w:tcPr>
            <w:tcW w:w="378" w:type="pct"/>
          </w:tcPr>
          <w:p w14:paraId="1BF55ED6" w14:textId="77777777" w:rsidR="00261B50" w:rsidRDefault="00261B50" w:rsidP="0081752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[Date]</w:t>
            </w:r>
          </w:p>
        </w:tc>
      </w:tr>
      <w:tr w:rsidR="00261B50" w14:paraId="584FB3C8" w14:textId="77777777" w:rsidTr="008175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4" w:type="pct"/>
          </w:tcPr>
          <w:p w14:paraId="5EB171D6" w14:textId="77777777" w:rsidR="00261B50" w:rsidRDefault="00261B50" w:rsidP="0081752C">
            <w:pPr>
              <w:ind w:left="720"/>
            </w:pPr>
            <w:r w:rsidRPr="00C3234F">
              <w:t>Finish of the project (official</w:t>
            </w:r>
            <w:r>
              <w:t xml:space="preserve"> – PO sent</w:t>
            </w:r>
            <w:r w:rsidRPr="00C3234F">
              <w:t>)</w:t>
            </w:r>
          </w:p>
        </w:tc>
        <w:sdt>
          <w:sdtPr>
            <w:alias w:val="Finish of the project (official)"/>
            <w:tag w:val="Finishoftheproject_x0028_official_x0029_"/>
            <w:id w:val="878593292"/>
            <w:placeholder>
              <w:docPart w:val="080CF164A4BF4205AD40487C3C631CE4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Finishoftheproject_x0028_official_x0029_[1]" w:storeItemID="{09930F25-5C00-4495-BDBD-3047D96DA48F}"/>
            <w:text/>
          </w:sdtPr>
          <w:sdtContent>
            <w:tc>
              <w:tcPr>
                <w:tcW w:w="1608" w:type="pct"/>
              </w:tcPr>
              <w:p w14:paraId="5869161A" w14:textId="7B04C2AF" w:rsidR="00261B50" w:rsidRDefault="00CE50C9" w:rsidP="0081752C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t xml:space="preserve"> </w:t>
                </w:r>
              </w:p>
            </w:tc>
          </w:sdtContent>
        </w:sdt>
        <w:tc>
          <w:tcPr>
            <w:tcW w:w="378" w:type="pct"/>
          </w:tcPr>
          <w:p w14:paraId="5281CAD8" w14:textId="77777777" w:rsidR="00261B50" w:rsidRDefault="00261B50" w:rsidP="008175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[Date]</w:t>
            </w:r>
          </w:p>
        </w:tc>
      </w:tr>
    </w:tbl>
    <w:p w14:paraId="36E03896" w14:textId="77777777" w:rsidR="00017EFD" w:rsidRDefault="00017EFD" w:rsidP="00261B50">
      <w:pPr>
        <w:pStyle w:val="NoSpacing"/>
      </w:pPr>
    </w:p>
    <w:sectPr w:rsidR="00017EFD" w:rsidSect="00A7126D">
      <w:headerReference w:type="default" r:id="rId17"/>
      <w:footerReference w:type="default" r:id="rId18"/>
      <w:pgSz w:w="12240" w:h="15840" w:code="1"/>
      <w:pgMar w:top="720" w:right="1440" w:bottom="720" w:left="1440" w:header="397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60A705" w14:textId="77777777" w:rsidR="0076574D" w:rsidRDefault="0076574D">
      <w:pPr>
        <w:spacing w:after="0" w:line="240" w:lineRule="auto"/>
      </w:pPr>
      <w:r>
        <w:separator/>
      </w:r>
    </w:p>
  </w:endnote>
  <w:endnote w:type="continuationSeparator" w:id="0">
    <w:p w14:paraId="5DE11661" w14:textId="77777777" w:rsidR="0076574D" w:rsidRDefault="0076574D">
      <w:pPr>
        <w:spacing w:after="0" w:line="240" w:lineRule="auto"/>
      </w:pPr>
      <w:r>
        <w:continuationSeparator/>
      </w:r>
    </w:p>
  </w:endnote>
  <w:endnote w:type="continuationNotice" w:id="1">
    <w:p w14:paraId="53481B71" w14:textId="77777777" w:rsidR="0076574D" w:rsidRDefault="0076574D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Times New RomanNeue Heavy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D1A6CD" w14:textId="569C6971" w:rsidR="0088175F" w:rsidRDefault="00B72C2B" w:rsidP="00C603D2">
    <w:pPr>
      <w:pStyle w:val="Footer"/>
    </w:pPr>
    <w:r>
      <mc:AlternateContent>
        <mc:Choice Requires="wps">
          <w:drawing>
            <wp:anchor distT="0" distB="0" distL="114300" distR="114300" simplePos="0" relativeHeight="251658242" behindDoc="0" locked="0" layoutInCell="0" allowOverlap="1" wp14:anchorId="4985E9D8" wp14:editId="230E0433">
              <wp:simplePos x="0" y="0"/>
              <wp:positionH relativeFrom="page">
                <wp:posOffset>0</wp:posOffset>
              </wp:positionH>
              <wp:positionV relativeFrom="page">
                <wp:posOffset>9615170</wp:posOffset>
              </wp:positionV>
              <wp:extent cx="7772400" cy="252095"/>
              <wp:effectExtent l="0" t="0" r="0" b="14605"/>
              <wp:wrapNone/>
              <wp:docPr id="1" name="Text Box 1" descr="{&quot;HashCode&quot;:1235388660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520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31F4D3EA" w14:textId="19DF4BAE" w:rsidR="00B72C2B" w:rsidRPr="00B72C2B" w:rsidRDefault="00B72C2B" w:rsidP="00B72C2B">
                          <w:pPr>
                            <w:spacing w:before="0" w:after="0"/>
                            <w:jc w:val="center"/>
                            <w:rPr>
                              <w:rFonts w:ascii="Arial" w:hAnsi="Arial" w:cs="Arial"/>
                              <w:color w:val="626469"/>
                              <w:sz w:val="12"/>
                            </w:rPr>
                          </w:pPr>
                          <w:r w:rsidRPr="00B72C2B">
                            <w:rPr>
                              <w:rFonts w:ascii="Arial" w:hAnsi="Arial" w:cs="Arial"/>
                              <w:color w:val="626469"/>
                              <w:sz w:val="12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85E9D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{&quot;HashCode&quot;:1235388660,&quot;Height&quot;:792.0,&quot;Width&quot;:612.0,&quot;Placement&quot;:&quot;Footer&quot;,&quot;Index&quot;:&quot;Primary&quot;,&quot;Section&quot;:1,&quot;Top&quot;:0.0,&quot;Left&quot;:0.0}" style="position:absolute;left:0;text-align:left;margin-left:0;margin-top:757.1pt;width:612pt;height:19.85pt;z-index:25165824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" o:allowincell="f" filled="f" stroked="f" strokeweight=".5pt">
              <v:textbox inset=",0,,0">
                <w:txbxContent>
                  <w:p w14:paraId="31F4D3EA" w14:textId="19DF4BAE" w:rsidR="00B72C2B" w:rsidRPr="00B72C2B" w:rsidRDefault="00B72C2B" w:rsidP="00B72C2B">
                    <w:pPr>
                      <w:spacing w:before="0" w:after="0"/>
                      <w:jc w:val="center"/>
                      <w:rPr>
                        <w:rFonts w:ascii="Arial" w:hAnsi="Arial" w:cs="Arial"/>
                        <w:color w:val="626469"/>
                        <w:sz w:val="12"/>
                      </w:rPr>
                    </w:pPr>
                    <w:r w:rsidRPr="00B72C2B">
                      <w:rPr>
                        <w:rFonts w:ascii="Arial" w:hAnsi="Arial" w:cs="Arial"/>
                        <w:color w:val="626469"/>
                        <w:sz w:val="12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sdt>
      <w:sdtPr>
        <w:id w:val="1979806133"/>
        <w:docPartObj>
          <w:docPartGallery w:val="Page Numbers (Bottom of Page)"/>
          <w:docPartUnique/>
        </w:docPartObj>
      </w:sdtPr>
      <w:sdtContent>
        <w:sdt>
          <w:sdtPr>
            <w:id w:val="-1705238520"/>
            <w:docPartObj>
              <w:docPartGallery w:val="Page Numbers (Top of Page)"/>
              <w:docPartUnique/>
            </w:docPartObj>
          </w:sdtPr>
          <w:sdtContent>
            <w:r w:rsidR="00736B29">
              <w:rPr>
                <w:rFonts w:ascii="Times New RomanNeue Heavy" w:hAnsi="Times New RomanNeue Heavy" w:cs="Times New RomanNeue Heavy"/>
                <w:b/>
                <w:bCs/>
                <w:color w:val="FFFFFF" w:themeColor="background1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2EE77B95" wp14:editId="5FE925D8">
                      <wp:simplePos x="0" y="0"/>
                      <wp:positionH relativeFrom="column">
                        <wp:posOffset>-211582</wp:posOffset>
                      </wp:positionH>
                      <wp:positionV relativeFrom="paragraph">
                        <wp:posOffset>130810</wp:posOffset>
                      </wp:positionV>
                      <wp:extent cx="6847028" cy="22124"/>
                      <wp:effectExtent l="0" t="0" r="30480" b="35560"/>
                      <wp:wrapNone/>
                      <wp:docPr id="9" name="Straight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847028" cy="22124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00B050"/>
                                </a:solidFill>
                              </a:ln>
                            </wps:spPr>
                            <wps:style>
                              <a:lnRef idx="1">
                                <a:schemeClr val="accent6"/>
                              </a:lnRef>
                              <a:fillRef idx="0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 xmlns:arto="http://schemas.microsoft.com/office/word/2006/arto">
                  <w:pict>
                    <v:line id="Straight Connector 9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00b050" strokeweight="1.5pt" from="-16.65pt,10.3pt" to="522.5pt,12.05pt" w14:anchorId="7D03F9A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">
                      <v:stroke joinstyle="miter"/>
                    </v:line>
                  </w:pict>
                </mc:Fallback>
              </mc:AlternateContent>
            </w:r>
            <w:r w:rsidR="00945F5D" w:rsidRPr="0015100C">
              <w:rPr>
                <w:b/>
                <w:bCs/>
                <w:color w:val="00B050"/>
              </w:rPr>
              <w:t xml:space="preserve">Page </w:t>
            </w:r>
            <w:r w:rsidR="00945F5D" w:rsidRPr="0015100C">
              <w:rPr>
                <w:b/>
                <w:bCs/>
                <w:color w:val="00B050"/>
                <w:sz w:val="24"/>
                <w:szCs w:val="24"/>
              </w:rPr>
              <w:fldChar w:fldCharType="begin"/>
            </w:r>
            <w:r w:rsidR="00945F5D" w:rsidRPr="0015100C">
              <w:rPr>
                <w:b/>
                <w:bCs/>
                <w:color w:val="00B050"/>
              </w:rPr>
              <w:instrText xml:space="preserve"> PAGE </w:instrText>
            </w:r>
            <w:r w:rsidR="00945F5D" w:rsidRPr="0015100C">
              <w:rPr>
                <w:b/>
                <w:bCs/>
                <w:color w:val="00B050"/>
                <w:sz w:val="24"/>
                <w:szCs w:val="24"/>
              </w:rPr>
              <w:fldChar w:fldCharType="separate"/>
            </w:r>
            <w:r w:rsidR="00945F5D" w:rsidRPr="0015100C">
              <w:rPr>
                <w:b/>
                <w:bCs/>
                <w:color w:val="00B050"/>
              </w:rPr>
              <w:t>2</w:t>
            </w:r>
            <w:r w:rsidR="00945F5D" w:rsidRPr="0015100C">
              <w:rPr>
                <w:b/>
                <w:bCs/>
                <w:color w:val="00B050"/>
                <w:sz w:val="24"/>
                <w:szCs w:val="24"/>
              </w:rPr>
              <w:fldChar w:fldCharType="end"/>
            </w:r>
            <w:r w:rsidR="00945F5D" w:rsidRPr="0015100C">
              <w:rPr>
                <w:b/>
                <w:bCs/>
                <w:color w:val="00B050"/>
              </w:rPr>
              <w:t xml:space="preserve"> of </w:t>
            </w:r>
            <w:r w:rsidR="00945F5D" w:rsidRPr="0015100C">
              <w:rPr>
                <w:b/>
                <w:bCs/>
                <w:color w:val="00B050"/>
                <w:sz w:val="24"/>
                <w:szCs w:val="24"/>
              </w:rPr>
              <w:fldChar w:fldCharType="begin"/>
            </w:r>
            <w:r w:rsidR="00945F5D" w:rsidRPr="0015100C">
              <w:rPr>
                <w:b/>
                <w:bCs/>
                <w:color w:val="00B050"/>
              </w:rPr>
              <w:instrText xml:space="preserve"> NUMPAGES  </w:instrText>
            </w:r>
            <w:r w:rsidR="00945F5D" w:rsidRPr="0015100C">
              <w:rPr>
                <w:b/>
                <w:bCs/>
                <w:color w:val="00B050"/>
                <w:sz w:val="24"/>
                <w:szCs w:val="24"/>
              </w:rPr>
              <w:fldChar w:fldCharType="separate"/>
            </w:r>
            <w:r w:rsidR="00945F5D" w:rsidRPr="0015100C">
              <w:rPr>
                <w:b/>
                <w:bCs/>
                <w:color w:val="00B050"/>
              </w:rPr>
              <w:t>2</w:t>
            </w:r>
            <w:r w:rsidR="00945F5D" w:rsidRPr="0015100C">
              <w:rPr>
                <w:b/>
                <w:bCs/>
                <w:color w:val="00B050"/>
                <w:sz w:val="24"/>
                <w:szCs w:val="24"/>
              </w:rPr>
              <w:fldChar w:fldCharType="end"/>
            </w:r>
            <w:r w:rsidR="00107065">
              <w:rPr>
                <w:b/>
                <w:bCs/>
                <w:sz w:val="24"/>
                <w:szCs w:val="24"/>
              </w:rPr>
              <w:tab/>
            </w:r>
            <w:r w:rsidR="00107065">
              <w:rPr>
                <w:b/>
                <w:bCs/>
                <w:sz w:val="24"/>
                <w:szCs w:val="24"/>
              </w:rPr>
              <w:tab/>
            </w:r>
            <w:r w:rsidR="00107065">
              <w:rPr>
                <w:b/>
                <w:bCs/>
                <w:sz w:val="24"/>
                <w:szCs w:val="24"/>
              </w:rPr>
              <w:tab/>
            </w:r>
            <w:r w:rsidR="00107065">
              <w:rPr>
                <w:b/>
                <w:bCs/>
                <w:sz w:val="24"/>
                <w:szCs w:val="24"/>
              </w:rPr>
              <w:tab/>
            </w:r>
            <w:r w:rsidR="00945F5D" w:rsidRPr="002706F1">
              <w:rPr>
                <w:b/>
                <w:bCs/>
                <w:color w:val="00B050"/>
                <w:sz w:val="24"/>
                <w:szCs w:val="24"/>
              </w:rPr>
              <w:t>Confidential Property of Schneider Electric</w:t>
            </w:r>
            <w:r w:rsidR="00182EB2">
              <w:rPr>
                <w:b/>
                <w:bCs/>
                <w:color w:val="00B050"/>
                <w:sz w:val="24"/>
                <w:szCs w:val="24"/>
              </w:rPr>
              <w:t xml:space="preserve"> (rev 00)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92E851" w14:textId="77777777" w:rsidR="0076574D" w:rsidRDefault="0076574D">
      <w:pPr>
        <w:spacing w:after="0" w:line="240" w:lineRule="auto"/>
      </w:pPr>
      <w:r>
        <w:separator/>
      </w:r>
    </w:p>
  </w:footnote>
  <w:footnote w:type="continuationSeparator" w:id="0">
    <w:p w14:paraId="67F0E9FD" w14:textId="77777777" w:rsidR="0076574D" w:rsidRDefault="0076574D">
      <w:pPr>
        <w:spacing w:after="0" w:line="240" w:lineRule="auto"/>
      </w:pPr>
      <w:r>
        <w:continuationSeparator/>
      </w:r>
    </w:p>
  </w:footnote>
  <w:footnote w:type="continuationNotice" w:id="1">
    <w:p w14:paraId="583EF6D0" w14:textId="77777777" w:rsidR="0076574D" w:rsidRDefault="0076574D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C69ADE" w14:textId="0BA619F5" w:rsidR="009367E1" w:rsidRPr="009367E1" w:rsidRDefault="007361B7" w:rsidP="009367E1">
    <w:pPr>
      <w:widowControl w:val="0"/>
      <w:autoSpaceDE w:val="0"/>
      <w:autoSpaceDN w:val="0"/>
      <w:adjustRightInd w:val="0"/>
      <w:snapToGrid w:val="0"/>
      <w:spacing w:before="0" w:line="360" w:lineRule="auto"/>
      <w:ind w:left="-284"/>
      <w:rPr>
        <w:rFonts w:ascii="Times New RomanNeue Heavy" w:hAnsi="Times New RomanNeue Heavy" w:cs="Times New RomanNeue Heavy"/>
        <w:b/>
        <w:bCs/>
        <w:color w:val="00B050"/>
        <w:sz w:val="24"/>
        <w:szCs w:val="24"/>
        <w:shd w:val="clear" w:color="auto" w:fill="FFFFFF" w:themeFill="background1"/>
        <w:lang w:val="en-GB"/>
      </w:rPr>
    </w:pPr>
    <w:r>
      <w:rPr>
        <w:noProof/>
      </w:rPr>
      <w:drawing>
        <wp:anchor distT="0" distB="0" distL="114300" distR="114300" simplePos="0" relativeHeight="251658243" behindDoc="1" locked="0" layoutInCell="1" allowOverlap="1" wp14:anchorId="20023E9B" wp14:editId="1CAAF50C">
          <wp:simplePos x="0" y="0"/>
          <wp:positionH relativeFrom="column">
            <wp:posOffset>4291318</wp:posOffset>
          </wp:positionH>
          <wp:positionV relativeFrom="paragraph">
            <wp:posOffset>-112197</wp:posOffset>
          </wp:positionV>
          <wp:extent cx="2409190" cy="383540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09190" cy="3835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42080" w:rsidRPr="00A81384">
      <w:rPr>
        <w:rFonts w:cs="Times New RomanNeue Heavy"/>
        <w:b/>
        <w:bCs/>
        <w:noProof/>
        <w:color w:val="00B050"/>
        <w:sz w:val="24"/>
        <w:szCs w:val="24"/>
        <w:shd w:val="clear" w:color="auto" w:fill="FFFFFF" w:themeFill="background1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24D220E" wp14:editId="40B0136C">
              <wp:simplePos x="0" y="0"/>
              <wp:positionH relativeFrom="column">
                <wp:posOffset>-182271</wp:posOffset>
              </wp:positionH>
              <wp:positionV relativeFrom="paragraph">
                <wp:posOffset>303276</wp:posOffset>
              </wp:positionV>
              <wp:extent cx="6847028" cy="22124"/>
              <wp:effectExtent l="0" t="0" r="30480" b="35560"/>
              <wp:wrapNone/>
              <wp:docPr id="8" name="Straight Connecto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47028" cy="22124"/>
                      </a:xfrm>
                      <a:prstGeom prst="line">
                        <a:avLst/>
                      </a:prstGeom>
                      <a:ln w="19050">
                        <a:solidFill>
                          <a:srgbClr val="00B050"/>
                        </a:solidFill>
                      </a:ln>
                    </wps:spPr>
                    <wps:style>
                      <a:lnRef idx="1">
                        <a:schemeClr val="accent6"/>
                      </a:lnRef>
                      <a:fillRef idx="0">
                        <a:schemeClr val="accent6"/>
                      </a:fillRef>
                      <a:effectRef idx="0">
                        <a:schemeClr val="accent6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7F2E51FF" id="Straight Connector 8" o:spid="_x0000_s1026" style="position:absolute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4.35pt,23.9pt" to="524.8pt,2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" strokecolor="#00b050" strokeweight="1.5pt">
              <v:stroke joinstyle="miter"/>
            </v:line>
          </w:pict>
        </mc:Fallback>
      </mc:AlternateContent>
    </w:r>
    <w:r w:rsidR="00EC6A2C" w:rsidRPr="00A81384">
      <w:rPr>
        <w:rFonts w:cs="Times New RomanNeue Heavy"/>
        <w:b/>
        <w:bCs/>
        <w:color w:val="00B050"/>
        <w:sz w:val="24"/>
        <w:szCs w:val="24"/>
        <w:shd w:val="clear" w:color="auto" w:fill="FFFFFF" w:themeFill="background1"/>
      </w:rPr>
      <w:t>Project</w:t>
    </w:r>
    <w:r w:rsidR="00142A79" w:rsidRPr="00A81384">
      <w:rPr>
        <w:rFonts w:cs="Times New RomanNeue Heavy"/>
        <w:b/>
        <w:bCs/>
        <w:color w:val="00B050"/>
        <w:sz w:val="24"/>
        <w:szCs w:val="24"/>
        <w:shd w:val="clear" w:color="auto" w:fill="FFFFFF" w:themeFill="background1"/>
      </w:rPr>
      <w:t xml:space="preserve"> Nu</w:t>
    </w:r>
    <w:r w:rsidR="00EC6A2C" w:rsidRPr="00A81384">
      <w:rPr>
        <w:rFonts w:cs="Times New RomanNeue Heavy"/>
        <w:b/>
        <w:bCs/>
        <w:color w:val="00B050"/>
        <w:sz w:val="24"/>
        <w:szCs w:val="24"/>
        <w:shd w:val="clear" w:color="auto" w:fill="FFFFFF" w:themeFill="background1"/>
      </w:rPr>
      <w:t xml:space="preserve">: </w:t>
    </w:r>
    <w:sdt>
      <w:sdtPr>
        <w:rPr>
          <w:rFonts w:cs="Times New RomanNeue Heavy"/>
          <w:b/>
          <w:bCs/>
          <w:color w:val="00B050"/>
          <w:sz w:val="24"/>
          <w:szCs w:val="24"/>
          <w:shd w:val="clear" w:color="auto" w:fill="FFFFFF" w:themeFill="background1"/>
        </w:rPr>
        <w:alias w:val="Title"/>
        <w:tag w:val=""/>
        <w:id w:val="1711917490"/>
        <w:placeholder>
          <w:docPart w:val="9732AAB2FD2A4C1296EDC66FECBC73C2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8850AF" w:rsidRPr="00A81384">
          <w:rPr>
            <w:rFonts w:cs="Times New RomanNeue Heavy"/>
            <w:b/>
            <w:bCs/>
            <w:color w:val="00B050"/>
            <w:sz w:val="24"/>
            <w:szCs w:val="24"/>
            <w:shd w:val="clear" w:color="auto" w:fill="FFFFFF" w:themeFill="background1"/>
          </w:rPr>
          <w:t>01</w:t>
        </w:r>
      </w:sdtContent>
    </w:sdt>
    <w:r w:rsidR="00B622DF">
      <w:rPr>
        <w:rFonts w:cs="Times New RomanNeue Heavy"/>
        <w:b/>
        <w:bCs/>
        <w:color w:val="00B050"/>
        <w:sz w:val="24"/>
        <w:szCs w:val="24"/>
        <w:shd w:val="clear" w:color="auto" w:fill="FFFFFF" w:themeFill="background1"/>
      </w:rPr>
      <w:t xml:space="preserve">; </w:t>
    </w:r>
    <w:r w:rsidR="009367E1" w:rsidRPr="00A81384">
      <w:rPr>
        <w:rFonts w:cs="Times New RomanNeue Heavy"/>
        <w:b/>
        <w:bCs/>
        <w:color w:val="00B050"/>
        <w:sz w:val="24"/>
        <w:szCs w:val="24"/>
        <w:shd w:val="clear" w:color="auto" w:fill="FFFFFF" w:themeFill="background1"/>
      </w:rPr>
      <w:t xml:space="preserve"> </w:t>
    </w:r>
    <w:r w:rsidR="00A81384">
      <w:rPr>
        <w:rFonts w:cs="Times New RomanNeue Heavy"/>
        <w:b/>
        <w:bCs/>
        <w:color w:val="00B050"/>
        <w:sz w:val="24"/>
        <w:szCs w:val="24"/>
        <w:shd w:val="clear" w:color="auto" w:fill="FFFFFF" w:themeFill="background1"/>
      </w:rPr>
      <w:t>Creat</w:t>
    </w:r>
    <w:r w:rsidR="00C531A5">
      <w:rPr>
        <w:rFonts w:cs="Times New RomanNeue Heavy"/>
        <w:b/>
        <w:bCs/>
        <w:color w:val="00B050"/>
        <w:sz w:val="24"/>
        <w:szCs w:val="24"/>
        <w:shd w:val="clear" w:color="auto" w:fill="FFFFFF" w:themeFill="background1"/>
      </w:rPr>
      <w:t>ion</w:t>
    </w:r>
    <w:r w:rsidR="00A81384">
      <w:rPr>
        <w:rFonts w:cs="Times New RomanNeue Heavy"/>
        <w:b/>
        <w:bCs/>
        <w:color w:val="00B050"/>
        <w:sz w:val="24"/>
        <w:szCs w:val="24"/>
        <w:shd w:val="clear" w:color="auto" w:fill="FFFFFF" w:themeFill="background1"/>
      </w:rPr>
      <w:t xml:space="preserve"> </w:t>
    </w:r>
    <w:r w:rsidR="009367E1" w:rsidRPr="00A81384">
      <w:rPr>
        <w:rFonts w:cs="Times New RomanNeue Heavy"/>
        <w:b/>
        <w:bCs/>
        <w:color w:val="00B050"/>
        <w:sz w:val="24"/>
        <w:szCs w:val="24"/>
        <w:shd w:val="clear" w:color="auto" w:fill="FFFFFF" w:themeFill="background1"/>
      </w:rPr>
      <w:t xml:space="preserve">Date: </w:t>
    </w:r>
    <w:sdt>
      <w:sdtPr>
        <w:rPr>
          <w:rFonts w:cs="Times New RomanNeue Heavy"/>
          <w:b/>
          <w:bCs/>
          <w:color w:val="00B050"/>
          <w:sz w:val="24"/>
          <w:szCs w:val="24"/>
          <w:shd w:val="clear" w:color="auto" w:fill="FFFFFF" w:themeFill="background1"/>
        </w:rPr>
        <w:alias w:val="Creation date"/>
        <w:tag w:val="Creationdate"/>
        <w:id w:val="663203660"/>
        <w:placeholder>
          <w:docPart w:val="FA2AF3F10E4343DB976EE6268FCACB43"/>
        </w:placeholder>
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Creationdate[1]" w:storeItemID="{09930F25-5C00-4495-BDBD-3047D96DA48F}"/>
        <w:date>
          <w:dateFormat w:val="d-MMM-yy"/>
          <w:lid w:val="en-US"/>
          <w:storeMappedDataAs w:val="text"/>
          <w:calendar w:val="gregorian"/>
        </w:date>
      </w:sdtPr>
      <w:sdtContent>
        <w:r w:rsidR="00CE50C9">
          <w:rPr>
            <w:rFonts w:cs="Times New RomanNeue Heavy"/>
            <w:b/>
            <w:bCs/>
            <w:color w:val="00B050"/>
            <w:sz w:val="24"/>
            <w:szCs w:val="24"/>
            <w:shd w:val="clear" w:color="auto" w:fill="FFFFFF" w:themeFill="background1"/>
          </w:rPr>
          <w:t xml:space="preserve"> 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813EA2B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03A4A6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5D080E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F42FAB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8B6DEE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69A069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F6C979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EBCFEA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F8851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04C5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AD68F5"/>
    <w:multiLevelType w:val="multilevel"/>
    <w:tmpl w:val="8722A9AE"/>
    <w:lvl w:ilvl="0">
      <w:start w:val="4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19126D14"/>
    <w:multiLevelType w:val="hybridMultilevel"/>
    <w:tmpl w:val="D2F8271C"/>
    <w:lvl w:ilvl="0" w:tplc="F2E4C48C">
      <w:start w:val="6"/>
      <w:numFmt w:val="bullet"/>
      <w:lvlText w:val="-"/>
      <w:lvlJc w:val="left"/>
      <w:pPr>
        <w:ind w:left="2136" w:hanging="360"/>
      </w:pPr>
      <w:rPr>
        <w:rFonts w:ascii="Arial" w:eastAsiaTheme="minorEastAsia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2" w15:restartNumberingAfterBreak="0">
    <w:nsid w:val="1E903240"/>
    <w:multiLevelType w:val="multilevel"/>
    <w:tmpl w:val="666C9268"/>
    <w:lvl w:ilvl="0">
      <w:start w:val="1"/>
      <w:numFmt w:val="decimal"/>
      <w:pStyle w:val="Style1"/>
      <w:lvlText w:val="%1."/>
      <w:lvlJc w:val="left"/>
      <w:pPr>
        <w:ind w:left="1211" w:hanging="360"/>
      </w:pPr>
      <w:rPr>
        <w:sz w:val="36"/>
      </w:rPr>
    </w:lvl>
    <w:lvl w:ilvl="1">
      <w:start w:val="1"/>
      <w:numFmt w:val="decimal"/>
      <w:pStyle w:val="Style2"/>
      <w:isLgl/>
      <w:lvlText w:val="%1.%2"/>
      <w:lvlJc w:val="left"/>
      <w:pPr>
        <w:ind w:left="644" w:hanging="360"/>
      </w:pPr>
      <w:rPr>
        <w:rFonts w:hint="default"/>
        <w:sz w:val="28"/>
        <w:szCs w:val="28"/>
      </w:rPr>
    </w:lvl>
    <w:lvl w:ilvl="2">
      <w:start w:val="1"/>
      <w:numFmt w:val="decimal"/>
      <w:pStyle w:val="Style3"/>
      <w:isLgl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8" w:hanging="1800"/>
      </w:pPr>
      <w:rPr>
        <w:rFonts w:hint="default"/>
      </w:rPr>
    </w:lvl>
  </w:abstractNum>
  <w:abstractNum w:abstractNumId="13" w15:restartNumberingAfterBreak="0">
    <w:nsid w:val="3B37689E"/>
    <w:multiLevelType w:val="hybridMultilevel"/>
    <w:tmpl w:val="8E665E98"/>
    <w:lvl w:ilvl="0" w:tplc="F2E4C48C">
      <w:start w:val="6"/>
      <w:numFmt w:val="bullet"/>
      <w:lvlText w:val="-"/>
      <w:lvlJc w:val="left"/>
      <w:pPr>
        <w:ind w:left="1786" w:hanging="360"/>
      </w:pPr>
      <w:rPr>
        <w:rFonts w:ascii="Arial" w:eastAsiaTheme="minorEastAsia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25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46" w:hanging="360"/>
      </w:pPr>
      <w:rPr>
        <w:rFonts w:ascii="Wingdings" w:hAnsi="Wingdings" w:hint="default"/>
      </w:rPr>
    </w:lvl>
  </w:abstractNum>
  <w:abstractNum w:abstractNumId="14" w15:restartNumberingAfterBreak="0">
    <w:nsid w:val="3BA6224D"/>
    <w:multiLevelType w:val="hybridMultilevel"/>
    <w:tmpl w:val="491AEAEA"/>
    <w:lvl w:ilvl="0" w:tplc="040C0005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3586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430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02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74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46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18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90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626" w:hanging="360"/>
      </w:pPr>
      <w:rPr>
        <w:rFonts w:ascii="Wingdings" w:hAnsi="Wingdings" w:hint="default"/>
      </w:rPr>
    </w:lvl>
  </w:abstractNum>
  <w:abstractNum w:abstractNumId="15" w15:restartNumberingAfterBreak="0">
    <w:nsid w:val="51016C89"/>
    <w:multiLevelType w:val="hybridMultilevel"/>
    <w:tmpl w:val="0FF816E2"/>
    <w:lvl w:ilvl="0" w:tplc="0409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16" w15:restartNumberingAfterBreak="0">
    <w:nsid w:val="657E5D71"/>
    <w:multiLevelType w:val="multilevel"/>
    <w:tmpl w:val="4470CA9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432" w:hanging="288"/>
      </w:pPr>
      <w:rPr>
        <w:rFonts w:ascii="Symbol" w:hAnsi="Symbol" w:hint="default"/>
        <w:color w:val="2F5496" w:themeColor="accent1" w:themeShade="BF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color w:val="2F5496" w:themeColor="accent1" w:themeShade="BF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2F5496" w:themeColor="accent1" w:themeShade="BF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2F5496" w:themeColor="accent1" w:themeShade="BF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  <w:color w:val="2F5496" w:themeColor="accent1" w:themeShade="BF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  <w:color w:val="2F5496" w:themeColor="accent1" w:themeShade="BF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color w:val="2F5496" w:themeColor="accent1" w:themeShade="BF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  <w:color w:val="2F5496" w:themeColor="accent1" w:themeShade="BF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  <w:color w:val="2F5496" w:themeColor="accent1" w:themeShade="BF"/>
      </w:rPr>
    </w:lvl>
  </w:abstractNum>
  <w:num w:numId="1" w16cid:durableId="583535680">
    <w:abstractNumId w:val="9"/>
  </w:num>
  <w:num w:numId="2" w16cid:durableId="330572392">
    <w:abstractNumId w:val="16"/>
  </w:num>
  <w:num w:numId="3" w16cid:durableId="86969968">
    <w:abstractNumId w:val="16"/>
    <w:lvlOverride w:ilvl="0">
      <w:startOverride w:val="1"/>
    </w:lvlOverride>
  </w:num>
  <w:num w:numId="4" w16cid:durableId="357244820">
    <w:abstractNumId w:val="7"/>
  </w:num>
  <w:num w:numId="5" w16cid:durableId="306398939">
    <w:abstractNumId w:val="6"/>
  </w:num>
  <w:num w:numId="6" w16cid:durableId="2098361964">
    <w:abstractNumId w:val="5"/>
  </w:num>
  <w:num w:numId="7" w16cid:durableId="1279604591">
    <w:abstractNumId w:val="4"/>
  </w:num>
  <w:num w:numId="8" w16cid:durableId="1022708887">
    <w:abstractNumId w:val="8"/>
  </w:num>
  <w:num w:numId="9" w16cid:durableId="1118260501">
    <w:abstractNumId w:val="3"/>
  </w:num>
  <w:num w:numId="10" w16cid:durableId="1356230258">
    <w:abstractNumId w:val="2"/>
  </w:num>
  <w:num w:numId="11" w16cid:durableId="1749427671">
    <w:abstractNumId w:val="1"/>
  </w:num>
  <w:num w:numId="12" w16cid:durableId="1174026740">
    <w:abstractNumId w:val="0"/>
  </w:num>
  <w:num w:numId="13" w16cid:durableId="102389461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57216358">
    <w:abstractNumId w:val="12"/>
  </w:num>
  <w:num w:numId="15" w16cid:durableId="559100001">
    <w:abstractNumId w:val="13"/>
  </w:num>
  <w:num w:numId="16" w16cid:durableId="810368977">
    <w:abstractNumId w:val="11"/>
  </w:num>
  <w:num w:numId="17" w16cid:durableId="47072278">
    <w:abstractNumId w:val="14"/>
  </w:num>
  <w:num w:numId="18" w16cid:durableId="925381154">
    <w:abstractNumId w:val="15"/>
  </w:num>
  <w:num w:numId="19" w16cid:durableId="200168699">
    <w:abstractNumId w:val="12"/>
  </w:num>
  <w:num w:numId="20" w16cid:durableId="2102555993">
    <w:abstractNumId w:val="12"/>
  </w:num>
  <w:num w:numId="21" w16cid:durableId="1743406277">
    <w:abstractNumId w:val="12"/>
  </w:num>
  <w:num w:numId="22" w16cid:durableId="2045909006">
    <w:abstractNumId w:val="12"/>
  </w:num>
  <w:num w:numId="23" w16cid:durableId="2045134848">
    <w:abstractNumId w:val="10"/>
  </w:num>
  <w:num w:numId="24" w16cid:durableId="1929270779">
    <w:abstractNumId w:val="16"/>
  </w:num>
  <w:num w:numId="25" w16cid:durableId="2136680908">
    <w:abstractNumId w:val="16"/>
  </w:num>
  <w:num w:numId="26" w16cid:durableId="75243487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63B"/>
    <w:rsid w:val="00000D81"/>
    <w:rsid w:val="000036CF"/>
    <w:rsid w:val="0001116A"/>
    <w:rsid w:val="00017776"/>
    <w:rsid w:val="00017EFD"/>
    <w:rsid w:val="00022F22"/>
    <w:rsid w:val="00025DE1"/>
    <w:rsid w:val="000322BF"/>
    <w:rsid w:val="00040BF6"/>
    <w:rsid w:val="000446C2"/>
    <w:rsid w:val="000462E0"/>
    <w:rsid w:val="00050190"/>
    <w:rsid w:val="00051908"/>
    <w:rsid w:val="0005553D"/>
    <w:rsid w:val="0006378A"/>
    <w:rsid w:val="000658B8"/>
    <w:rsid w:val="00066025"/>
    <w:rsid w:val="00066469"/>
    <w:rsid w:val="000721A3"/>
    <w:rsid w:val="00082EA1"/>
    <w:rsid w:val="0009059B"/>
    <w:rsid w:val="00092805"/>
    <w:rsid w:val="00092EA4"/>
    <w:rsid w:val="000A15E2"/>
    <w:rsid w:val="000A562D"/>
    <w:rsid w:val="000B112D"/>
    <w:rsid w:val="000C6A97"/>
    <w:rsid w:val="000D14C8"/>
    <w:rsid w:val="000D219A"/>
    <w:rsid w:val="000D390F"/>
    <w:rsid w:val="000E2221"/>
    <w:rsid w:val="000E664B"/>
    <w:rsid w:val="000E697B"/>
    <w:rsid w:val="000E782F"/>
    <w:rsid w:val="000E7C74"/>
    <w:rsid w:val="000F0764"/>
    <w:rsid w:val="000F3E34"/>
    <w:rsid w:val="000F59B1"/>
    <w:rsid w:val="000F7C48"/>
    <w:rsid w:val="00101993"/>
    <w:rsid w:val="00107065"/>
    <w:rsid w:val="00115998"/>
    <w:rsid w:val="00117948"/>
    <w:rsid w:val="00122001"/>
    <w:rsid w:val="001238BC"/>
    <w:rsid w:val="001239F4"/>
    <w:rsid w:val="001273C1"/>
    <w:rsid w:val="00142623"/>
    <w:rsid w:val="00142797"/>
    <w:rsid w:val="00142A79"/>
    <w:rsid w:val="00146BC1"/>
    <w:rsid w:val="0015100C"/>
    <w:rsid w:val="0015733E"/>
    <w:rsid w:val="00160B7B"/>
    <w:rsid w:val="00162405"/>
    <w:rsid w:val="00163705"/>
    <w:rsid w:val="00163D44"/>
    <w:rsid w:val="00170C8C"/>
    <w:rsid w:val="00170FC0"/>
    <w:rsid w:val="001717E1"/>
    <w:rsid w:val="00171F43"/>
    <w:rsid w:val="00176F26"/>
    <w:rsid w:val="001807A4"/>
    <w:rsid w:val="001813CF"/>
    <w:rsid w:val="001825FE"/>
    <w:rsid w:val="00182EB2"/>
    <w:rsid w:val="001830DC"/>
    <w:rsid w:val="00184165"/>
    <w:rsid w:val="001844E6"/>
    <w:rsid w:val="0018625A"/>
    <w:rsid w:val="00196D47"/>
    <w:rsid w:val="001A466E"/>
    <w:rsid w:val="001A4C6A"/>
    <w:rsid w:val="001A6056"/>
    <w:rsid w:val="001B2194"/>
    <w:rsid w:val="001C789B"/>
    <w:rsid w:val="001D078A"/>
    <w:rsid w:val="001D6FDF"/>
    <w:rsid w:val="001E2453"/>
    <w:rsid w:val="001E2472"/>
    <w:rsid w:val="001E30CF"/>
    <w:rsid w:val="001E6CF7"/>
    <w:rsid w:val="001F13E7"/>
    <w:rsid w:val="001F16C1"/>
    <w:rsid w:val="0020619E"/>
    <w:rsid w:val="002129B0"/>
    <w:rsid w:val="00216EBF"/>
    <w:rsid w:val="0021727C"/>
    <w:rsid w:val="002216B4"/>
    <w:rsid w:val="00222241"/>
    <w:rsid w:val="00225901"/>
    <w:rsid w:val="002379B9"/>
    <w:rsid w:val="00245AF6"/>
    <w:rsid w:val="00250F99"/>
    <w:rsid w:val="002552CB"/>
    <w:rsid w:val="00260453"/>
    <w:rsid w:val="00260B00"/>
    <w:rsid w:val="00261B50"/>
    <w:rsid w:val="00261DD0"/>
    <w:rsid w:val="002706F1"/>
    <w:rsid w:val="00270BE3"/>
    <w:rsid w:val="00272393"/>
    <w:rsid w:val="002727FD"/>
    <w:rsid w:val="0027332C"/>
    <w:rsid w:val="00273973"/>
    <w:rsid w:val="00280D48"/>
    <w:rsid w:val="0028543A"/>
    <w:rsid w:val="0028558B"/>
    <w:rsid w:val="00294F58"/>
    <w:rsid w:val="00295C0C"/>
    <w:rsid w:val="00297E4B"/>
    <w:rsid w:val="002A04F7"/>
    <w:rsid w:val="002A0F31"/>
    <w:rsid w:val="002A3619"/>
    <w:rsid w:val="002C2DAF"/>
    <w:rsid w:val="002D0EBF"/>
    <w:rsid w:val="002D28C2"/>
    <w:rsid w:val="002D318A"/>
    <w:rsid w:val="002D4152"/>
    <w:rsid w:val="002D641A"/>
    <w:rsid w:val="002E1FA3"/>
    <w:rsid w:val="002E36FF"/>
    <w:rsid w:val="002E52EE"/>
    <w:rsid w:val="002E5F5A"/>
    <w:rsid w:val="002E7173"/>
    <w:rsid w:val="002F1030"/>
    <w:rsid w:val="002F3285"/>
    <w:rsid w:val="002F3876"/>
    <w:rsid w:val="002F5C92"/>
    <w:rsid w:val="0030289A"/>
    <w:rsid w:val="00303996"/>
    <w:rsid w:val="00306272"/>
    <w:rsid w:val="00312840"/>
    <w:rsid w:val="003140B4"/>
    <w:rsid w:val="00314CE0"/>
    <w:rsid w:val="003178B5"/>
    <w:rsid w:val="003200DB"/>
    <w:rsid w:val="003223FD"/>
    <w:rsid w:val="00322820"/>
    <w:rsid w:val="003262F3"/>
    <w:rsid w:val="00331C03"/>
    <w:rsid w:val="00334A59"/>
    <w:rsid w:val="00345007"/>
    <w:rsid w:val="00346E61"/>
    <w:rsid w:val="00346FDE"/>
    <w:rsid w:val="0035139F"/>
    <w:rsid w:val="00353104"/>
    <w:rsid w:val="003548B3"/>
    <w:rsid w:val="003646B5"/>
    <w:rsid w:val="00374116"/>
    <w:rsid w:val="00376425"/>
    <w:rsid w:val="003766A1"/>
    <w:rsid w:val="003813C1"/>
    <w:rsid w:val="00386770"/>
    <w:rsid w:val="00386778"/>
    <w:rsid w:val="003939E3"/>
    <w:rsid w:val="003A3491"/>
    <w:rsid w:val="003A76FB"/>
    <w:rsid w:val="003B6614"/>
    <w:rsid w:val="003B66D1"/>
    <w:rsid w:val="003B6A38"/>
    <w:rsid w:val="003C06C3"/>
    <w:rsid w:val="003C0C3D"/>
    <w:rsid w:val="003C0DAF"/>
    <w:rsid w:val="003C1632"/>
    <w:rsid w:val="003C477A"/>
    <w:rsid w:val="003C5DA8"/>
    <w:rsid w:val="003D2B80"/>
    <w:rsid w:val="003D73A0"/>
    <w:rsid w:val="003E07EB"/>
    <w:rsid w:val="003E0898"/>
    <w:rsid w:val="003E2B9F"/>
    <w:rsid w:val="003E2FA1"/>
    <w:rsid w:val="003E3F8B"/>
    <w:rsid w:val="003E55C6"/>
    <w:rsid w:val="003E67B3"/>
    <w:rsid w:val="003F2F11"/>
    <w:rsid w:val="0040300E"/>
    <w:rsid w:val="00403116"/>
    <w:rsid w:val="00403323"/>
    <w:rsid w:val="00404601"/>
    <w:rsid w:val="004079F8"/>
    <w:rsid w:val="00410067"/>
    <w:rsid w:val="00411200"/>
    <w:rsid w:val="004234AC"/>
    <w:rsid w:val="00425F23"/>
    <w:rsid w:val="004331D8"/>
    <w:rsid w:val="00435D79"/>
    <w:rsid w:val="00435E70"/>
    <w:rsid w:val="00437583"/>
    <w:rsid w:val="00442080"/>
    <w:rsid w:val="00443871"/>
    <w:rsid w:val="00444503"/>
    <w:rsid w:val="004549A4"/>
    <w:rsid w:val="004549B7"/>
    <w:rsid w:val="0046017C"/>
    <w:rsid w:val="004607F4"/>
    <w:rsid w:val="0046278A"/>
    <w:rsid w:val="0046523A"/>
    <w:rsid w:val="004661BE"/>
    <w:rsid w:val="00475258"/>
    <w:rsid w:val="00475906"/>
    <w:rsid w:val="00481052"/>
    <w:rsid w:val="004950DE"/>
    <w:rsid w:val="004A33CE"/>
    <w:rsid w:val="004A4B64"/>
    <w:rsid w:val="004B0861"/>
    <w:rsid w:val="004B5850"/>
    <w:rsid w:val="004B6087"/>
    <w:rsid w:val="004C0104"/>
    <w:rsid w:val="004C2919"/>
    <w:rsid w:val="004C644C"/>
    <w:rsid w:val="004D18A9"/>
    <w:rsid w:val="004E028C"/>
    <w:rsid w:val="004E4B4A"/>
    <w:rsid w:val="004E5035"/>
    <w:rsid w:val="004F5C8E"/>
    <w:rsid w:val="00504A20"/>
    <w:rsid w:val="005058C8"/>
    <w:rsid w:val="005064F6"/>
    <w:rsid w:val="00507DA3"/>
    <w:rsid w:val="005140CB"/>
    <w:rsid w:val="00517215"/>
    <w:rsid w:val="00524104"/>
    <w:rsid w:val="005268DA"/>
    <w:rsid w:val="00531F77"/>
    <w:rsid w:val="00533A0E"/>
    <w:rsid w:val="0053407E"/>
    <w:rsid w:val="005348C1"/>
    <w:rsid w:val="005377B5"/>
    <w:rsid w:val="00544C1C"/>
    <w:rsid w:val="00544F23"/>
    <w:rsid w:val="00545041"/>
    <w:rsid w:val="0054511E"/>
    <w:rsid w:val="005468DF"/>
    <w:rsid w:val="005471AF"/>
    <w:rsid w:val="00551354"/>
    <w:rsid w:val="005515C1"/>
    <w:rsid w:val="00553A03"/>
    <w:rsid w:val="00561521"/>
    <w:rsid w:val="0056370A"/>
    <w:rsid w:val="00571837"/>
    <w:rsid w:val="005720CD"/>
    <w:rsid w:val="00575DCF"/>
    <w:rsid w:val="00577C40"/>
    <w:rsid w:val="00583166"/>
    <w:rsid w:val="005836BC"/>
    <w:rsid w:val="00583A86"/>
    <w:rsid w:val="00585BF4"/>
    <w:rsid w:val="00590B0E"/>
    <w:rsid w:val="005929E6"/>
    <w:rsid w:val="00595D4B"/>
    <w:rsid w:val="00596F69"/>
    <w:rsid w:val="00597224"/>
    <w:rsid w:val="005A4083"/>
    <w:rsid w:val="005A51C9"/>
    <w:rsid w:val="005A58E6"/>
    <w:rsid w:val="005A717D"/>
    <w:rsid w:val="005C65BA"/>
    <w:rsid w:val="005C7BE4"/>
    <w:rsid w:val="005D0F14"/>
    <w:rsid w:val="005D17FB"/>
    <w:rsid w:val="005D1F41"/>
    <w:rsid w:val="005D5978"/>
    <w:rsid w:val="005D6ACD"/>
    <w:rsid w:val="005E039D"/>
    <w:rsid w:val="005E39C1"/>
    <w:rsid w:val="00605347"/>
    <w:rsid w:val="006075CD"/>
    <w:rsid w:val="006120E1"/>
    <w:rsid w:val="006222ED"/>
    <w:rsid w:val="00622F85"/>
    <w:rsid w:val="0062450B"/>
    <w:rsid w:val="006264E8"/>
    <w:rsid w:val="00627A92"/>
    <w:rsid w:val="00630704"/>
    <w:rsid w:val="00632C02"/>
    <w:rsid w:val="00635E6C"/>
    <w:rsid w:val="00640FD0"/>
    <w:rsid w:val="00642490"/>
    <w:rsid w:val="006453D3"/>
    <w:rsid w:val="00650188"/>
    <w:rsid w:val="00653045"/>
    <w:rsid w:val="00657967"/>
    <w:rsid w:val="00667694"/>
    <w:rsid w:val="00673D68"/>
    <w:rsid w:val="00677161"/>
    <w:rsid w:val="00680F61"/>
    <w:rsid w:val="00685BC1"/>
    <w:rsid w:val="00686374"/>
    <w:rsid w:val="0068698F"/>
    <w:rsid w:val="0068771F"/>
    <w:rsid w:val="00687B0F"/>
    <w:rsid w:val="00691DE4"/>
    <w:rsid w:val="006A043C"/>
    <w:rsid w:val="006A4810"/>
    <w:rsid w:val="006A7035"/>
    <w:rsid w:val="006A7901"/>
    <w:rsid w:val="006B03F2"/>
    <w:rsid w:val="006C098C"/>
    <w:rsid w:val="006C33F5"/>
    <w:rsid w:val="006C4D42"/>
    <w:rsid w:val="006C5ECB"/>
    <w:rsid w:val="006D2B9F"/>
    <w:rsid w:val="006D31CE"/>
    <w:rsid w:val="006D3627"/>
    <w:rsid w:val="006D3E46"/>
    <w:rsid w:val="006D4046"/>
    <w:rsid w:val="006D495C"/>
    <w:rsid w:val="006E2994"/>
    <w:rsid w:val="006E2FBD"/>
    <w:rsid w:val="006E7A47"/>
    <w:rsid w:val="0070328B"/>
    <w:rsid w:val="00704004"/>
    <w:rsid w:val="007048F4"/>
    <w:rsid w:val="0070635C"/>
    <w:rsid w:val="00714826"/>
    <w:rsid w:val="0071603F"/>
    <w:rsid w:val="007204D9"/>
    <w:rsid w:val="0072470F"/>
    <w:rsid w:val="00725FA6"/>
    <w:rsid w:val="00726965"/>
    <w:rsid w:val="007361B7"/>
    <w:rsid w:val="00736B29"/>
    <w:rsid w:val="00736DC7"/>
    <w:rsid w:val="00741991"/>
    <w:rsid w:val="0075746A"/>
    <w:rsid w:val="0076017A"/>
    <w:rsid w:val="00760C32"/>
    <w:rsid w:val="0076574D"/>
    <w:rsid w:val="00765A60"/>
    <w:rsid w:val="00772289"/>
    <w:rsid w:val="007A5C3A"/>
    <w:rsid w:val="007A6C69"/>
    <w:rsid w:val="007B4B72"/>
    <w:rsid w:val="007C13B2"/>
    <w:rsid w:val="007C2178"/>
    <w:rsid w:val="007C7858"/>
    <w:rsid w:val="007D1468"/>
    <w:rsid w:val="007D66E7"/>
    <w:rsid w:val="0080472D"/>
    <w:rsid w:val="00805667"/>
    <w:rsid w:val="008065D1"/>
    <w:rsid w:val="008125B2"/>
    <w:rsid w:val="00813189"/>
    <w:rsid w:val="00820FA0"/>
    <w:rsid w:val="0082263B"/>
    <w:rsid w:val="00826F58"/>
    <w:rsid w:val="00834177"/>
    <w:rsid w:val="00850EC5"/>
    <w:rsid w:val="0085761F"/>
    <w:rsid w:val="00864CB9"/>
    <w:rsid w:val="00872781"/>
    <w:rsid w:val="00873C6B"/>
    <w:rsid w:val="0088175F"/>
    <w:rsid w:val="008850AF"/>
    <w:rsid w:val="00885EAB"/>
    <w:rsid w:val="00891720"/>
    <w:rsid w:val="008961F2"/>
    <w:rsid w:val="0089777F"/>
    <w:rsid w:val="008977F0"/>
    <w:rsid w:val="008A13CB"/>
    <w:rsid w:val="008A403A"/>
    <w:rsid w:val="008A53FA"/>
    <w:rsid w:val="008A71B6"/>
    <w:rsid w:val="008B376C"/>
    <w:rsid w:val="008B651F"/>
    <w:rsid w:val="008B7FE0"/>
    <w:rsid w:val="008C1BD4"/>
    <w:rsid w:val="008C2860"/>
    <w:rsid w:val="008C7253"/>
    <w:rsid w:val="008D24D7"/>
    <w:rsid w:val="008D6DE1"/>
    <w:rsid w:val="008E7A3B"/>
    <w:rsid w:val="008F0570"/>
    <w:rsid w:val="008F0E66"/>
    <w:rsid w:val="008F2109"/>
    <w:rsid w:val="008F3585"/>
    <w:rsid w:val="008F4E62"/>
    <w:rsid w:val="008F6436"/>
    <w:rsid w:val="008F65E9"/>
    <w:rsid w:val="00907570"/>
    <w:rsid w:val="00907E8F"/>
    <w:rsid w:val="00917466"/>
    <w:rsid w:val="009203A6"/>
    <w:rsid w:val="00920712"/>
    <w:rsid w:val="00920AC1"/>
    <w:rsid w:val="00920AF3"/>
    <w:rsid w:val="0092225C"/>
    <w:rsid w:val="009260A9"/>
    <w:rsid w:val="00926D45"/>
    <w:rsid w:val="00927DB0"/>
    <w:rsid w:val="00931827"/>
    <w:rsid w:val="009332C3"/>
    <w:rsid w:val="009367E1"/>
    <w:rsid w:val="00940C1D"/>
    <w:rsid w:val="00943DCA"/>
    <w:rsid w:val="00945F5D"/>
    <w:rsid w:val="0094646E"/>
    <w:rsid w:val="009476B9"/>
    <w:rsid w:val="0095165A"/>
    <w:rsid w:val="009545FD"/>
    <w:rsid w:val="0095612B"/>
    <w:rsid w:val="00956BEE"/>
    <w:rsid w:val="009575CE"/>
    <w:rsid w:val="00960126"/>
    <w:rsid w:val="00961446"/>
    <w:rsid w:val="00964BA9"/>
    <w:rsid w:val="0096614C"/>
    <w:rsid w:val="0097091B"/>
    <w:rsid w:val="00971CA2"/>
    <w:rsid w:val="009737C5"/>
    <w:rsid w:val="00987BCC"/>
    <w:rsid w:val="00992847"/>
    <w:rsid w:val="009957CE"/>
    <w:rsid w:val="00997948"/>
    <w:rsid w:val="009A3E0F"/>
    <w:rsid w:val="009B5657"/>
    <w:rsid w:val="009B58A7"/>
    <w:rsid w:val="009B5D53"/>
    <w:rsid w:val="009B5DB7"/>
    <w:rsid w:val="009B77E5"/>
    <w:rsid w:val="009C6076"/>
    <w:rsid w:val="009D403F"/>
    <w:rsid w:val="009D74E5"/>
    <w:rsid w:val="009E046B"/>
    <w:rsid w:val="009E07E5"/>
    <w:rsid w:val="009E2BCB"/>
    <w:rsid w:val="009E452E"/>
    <w:rsid w:val="009E5E20"/>
    <w:rsid w:val="009F21D9"/>
    <w:rsid w:val="009F3F07"/>
    <w:rsid w:val="009F66C8"/>
    <w:rsid w:val="009F6D9F"/>
    <w:rsid w:val="009F729F"/>
    <w:rsid w:val="00A010ED"/>
    <w:rsid w:val="00A04742"/>
    <w:rsid w:val="00A060F7"/>
    <w:rsid w:val="00A23EE5"/>
    <w:rsid w:val="00A2402D"/>
    <w:rsid w:val="00A26D65"/>
    <w:rsid w:val="00A30D28"/>
    <w:rsid w:val="00A32845"/>
    <w:rsid w:val="00A33DC8"/>
    <w:rsid w:val="00A431EA"/>
    <w:rsid w:val="00A504BA"/>
    <w:rsid w:val="00A5113F"/>
    <w:rsid w:val="00A51379"/>
    <w:rsid w:val="00A54BD5"/>
    <w:rsid w:val="00A618AB"/>
    <w:rsid w:val="00A62796"/>
    <w:rsid w:val="00A64707"/>
    <w:rsid w:val="00A7126D"/>
    <w:rsid w:val="00A71E15"/>
    <w:rsid w:val="00A81384"/>
    <w:rsid w:val="00A831BA"/>
    <w:rsid w:val="00A8670D"/>
    <w:rsid w:val="00A86F21"/>
    <w:rsid w:val="00A91CC9"/>
    <w:rsid w:val="00A94975"/>
    <w:rsid w:val="00A96490"/>
    <w:rsid w:val="00A97CC8"/>
    <w:rsid w:val="00AA4E06"/>
    <w:rsid w:val="00AA528E"/>
    <w:rsid w:val="00AB131D"/>
    <w:rsid w:val="00AB3609"/>
    <w:rsid w:val="00AB7E36"/>
    <w:rsid w:val="00AC1A6D"/>
    <w:rsid w:val="00AC20E7"/>
    <w:rsid w:val="00AC2D93"/>
    <w:rsid w:val="00AC7902"/>
    <w:rsid w:val="00AD7A97"/>
    <w:rsid w:val="00AE112B"/>
    <w:rsid w:val="00AE58CB"/>
    <w:rsid w:val="00AF42C0"/>
    <w:rsid w:val="00AF452C"/>
    <w:rsid w:val="00AF6626"/>
    <w:rsid w:val="00AF7DA1"/>
    <w:rsid w:val="00B0209E"/>
    <w:rsid w:val="00B11B23"/>
    <w:rsid w:val="00B13AE2"/>
    <w:rsid w:val="00B24DB8"/>
    <w:rsid w:val="00B3001C"/>
    <w:rsid w:val="00B4250A"/>
    <w:rsid w:val="00B5080F"/>
    <w:rsid w:val="00B563BF"/>
    <w:rsid w:val="00B622DF"/>
    <w:rsid w:val="00B64381"/>
    <w:rsid w:val="00B64618"/>
    <w:rsid w:val="00B72C2B"/>
    <w:rsid w:val="00B82BA0"/>
    <w:rsid w:val="00B847EA"/>
    <w:rsid w:val="00B91A74"/>
    <w:rsid w:val="00B96CCD"/>
    <w:rsid w:val="00BA0F6F"/>
    <w:rsid w:val="00BA17DF"/>
    <w:rsid w:val="00BA6951"/>
    <w:rsid w:val="00BB16D4"/>
    <w:rsid w:val="00BB1F64"/>
    <w:rsid w:val="00BC2B5F"/>
    <w:rsid w:val="00BC3A08"/>
    <w:rsid w:val="00BC47EC"/>
    <w:rsid w:val="00BC617C"/>
    <w:rsid w:val="00BD4C06"/>
    <w:rsid w:val="00BD5C6A"/>
    <w:rsid w:val="00BE220D"/>
    <w:rsid w:val="00BE3CD6"/>
    <w:rsid w:val="00BF2DDC"/>
    <w:rsid w:val="00BF3050"/>
    <w:rsid w:val="00BF3804"/>
    <w:rsid w:val="00BF3FD9"/>
    <w:rsid w:val="00BF6507"/>
    <w:rsid w:val="00BF78FF"/>
    <w:rsid w:val="00BF7905"/>
    <w:rsid w:val="00C01FCE"/>
    <w:rsid w:val="00C023DE"/>
    <w:rsid w:val="00C13D4C"/>
    <w:rsid w:val="00C156DC"/>
    <w:rsid w:val="00C16778"/>
    <w:rsid w:val="00C16B71"/>
    <w:rsid w:val="00C2026F"/>
    <w:rsid w:val="00C22A70"/>
    <w:rsid w:val="00C27980"/>
    <w:rsid w:val="00C27CA3"/>
    <w:rsid w:val="00C35915"/>
    <w:rsid w:val="00C47E7B"/>
    <w:rsid w:val="00C5060E"/>
    <w:rsid w:val="00C531A5"/>
    <w:rsid w:val="00C567D6"/>
    <w:rsid w:val="00C603D2"/>
    <w:rsid w:val="00C6050B"/>
    <w:rsid w:val="00C62279"/>
    <w:rsid w:val="00C62876"/>
    <w:rsid w:val="00C70FB1"/>
    <w:rsid w:val="00C73D88"/>
    <w:rsid w:val="00C7562D"/>
    <w:rsid w:val="00C7764C"/>
    <w:rsid w:val="00C831DB"/>
    <w:rsid w:val="00C86CC2"/>
    <w:rsid w:val="00C87184"/>
    <w:rsid w:val="00C97029"/>
    <w:rsid w:val="00CA280A"/>
    <w:rsid w:val="00CA39F4"/>
    <w:rsid w:val="00CA44CE"/>
    <w:rsid w:val="00CB1E47"/>
    <w:rsid w:val="00CB7E21"/>
    <w:rsid w:val="00CC0F66"/>
    <w:rsid w:val="00CC2E7C"/>
    <w:rsid w:val="00CC4E29"/>
    <w:rsid w:val="00CC612B"/>
    <w:rsid w:val="00CE1290"/>
    <w:rsid w:val="00CE3B5D"/>
    <w:rsid w:val="00CE50C9"/>
    <w:rsid w:val="00CF00B5"/>
    <w:rsid w:val="00CF0AFF"/>
    <w:rsid w:val="00D01844"/>
    <w:rsid w:val="00D045A3"/>
    <w:rsid w:val="00D07F68"/>
    <w:rsid w:val="00D16EFA"/>
    <w:rsid w:val="00D2224F"/>
    <w:rsid w:val="00D30BDF"/>
    <w:rsid w:val="00D31D4F"/>
    <w:rsid w:val="00D35B3C"/>
    <w:rsid w:val="00D40610"/>
    <w:rsid w:val="00D50DC6"/>
    <w:rsid w:val="00D5374F"/>
    <w:rsid w:val="00D543EA"/>
    <w:rsid w:val="00D54F69"/>
    <w:rsid w:val="00D56893"/>
    <w:rsid w:val="00D56B46"/>
    <w:rsid w:val="00D5704E"/>
    <w:rsid w:val="00D6315F"/>
    <w:rsid w:val="00D65CCD"/>
    <w:rsid w:val="00D7063B"/>
    <w:rsid w:val="00D85A82"/>
    <w:rsid w:val="00D8649D"/>
    <w:rsid w:val="00D936E3"/>
    <w:rsid w:val="00D963D6"/>
    <w:rsid w:val="00D97E40"/>
    <w:rsid w:val="00D97E82"/>
    <w:rsid w:val="00DA1C8E"/>
    <w:rsid w:val="00DA7021"/>
    <w:rsid w:val="00DB2951"/>
    <w:rsid w:val="00DB4035"/>
    <w:rsid w:val="00DB64A9"/>
    <w:rsid w:val="00DB7E7C"/>
    <w:rsid w:val="00DC0878"/>
    <w:rsid w:val="00DC2EDF"/>
    <w:rsid w:val="00DC41EF"/>
    <w:rsid w:val="00DC5534"/>
    <w:rsid w:val="00DD3056"/>
    <w:rsid w:val="00DD3389"/>
    <w:rsid w:val="00DD4EEE"/>
    <w:rsid w:val="00DD62DA"/>
    <w:rsid w:val="00DD666B"/>
    <w:rsid w:val="00DE25A7"/>
    <w:rsid w:val="00DE43E0"/>
    <w:rsid w:val="00DE4674"/>
    <w:rsid w:val="00DF3A3D"/>
    <w:rsid w:val="00DF667D"/>
    <w:rsid w:val="00DF7CF6"/>
    <w:rsid w:val="00E0401F"/>
    <w:rsid w:val="00E05D7B"/>
    <w:rsid w:val="00E1561D"/>
    <w:rsid w:val="00E16BD3"/>
    <w:rsid w:val="00E33BEC"/>
    <w:rsid w:val="00E3576F"/>
    <w:rsid w:val="00E36564"/>
    <w:rsid w:val="00E365D6"/>
    <w:rsid w:val="00E4423B"/>
    <w:rsid w:val="00E46427"/>
    <w:rsid w:val="00E4658D"/>
    <w:rsid w:val="00E504FC"/>
    <w:rsid w:val="00E629AC"/>
    <w:rsid w:val="00E63047"/>
    <w:rsid w:val="00E6324E"/>
    <w:rsid w:val="00E65BA4"/>
    <w:rsid w:val="00E65F32"/>
    <w:rsid w:val="00E66932"/>
    <w:rsid w:val="00E87430"/>
    <w:rsid w:val="00E92598"/>
    <w:rsid w:val="00E950AD"/>
    <w:rsid w:val="00E95A84"/>
    <w:rsid w:val="00EA06FB"/>
    <w:rsid w:val="00EA2199"/>
    <w:rsid w:val="00EA66F7"/>
    <w:rsid w:val="00EA7C1A"/>
    <w:rsid w:val="00EB0E04"/>
    <w:rsid w:val="00EB0F79"/>
    <w:rsid w:val="00EB3E2F"/>
    <w:rsid w:val="00EC02FB"/>
    <w:rsid w:val="00EC6A2C"/>
    <w:rsid w:val="00EC7107"/>
    <w:rsid w:val="00EE1FAE"/>
    <w:rsid w:val="00EE3187"/>
    <w:rsid w:val="00EF326F"/>
    <w:rsid w:val="00EF40ED"/>
    <w:rsid w:val="00F00444"/>
    <w:rsid w:val="00F03343"/>
    <w:rsid w:val="00F0644A"/>
    <w:rsid w:val="00F07118"/>
    <w:rsid w:val="00F11C3F"/>
    <w:rsid w:val="00F154FB"/>
    <w:rsid w:val="00F23ED1"/>
    <w:rsid w:val="00F263E6"/>
    <w:rsid w:val="00F3054C"/>
    <w:rsid w:val="00F31DB8"/>
    <w:rsid w:val="00F36DCD"/>
    <w:rsid w:val="00F40D29"/>
    <w:rsid w:val="00F41FB7"/>
    <w:rsid w:val="00F42EAE"/>
    <w:rsid w:val="00F46710"/>
    <w:rsid w:val="00F474FC"/>
    <w:rsid w:val="00F535B0"/>
    <w:rsid w:val="00F54332"/>
    <w:rsid w:val="00F54400"/>
    <w:rsid w:val="00F645B5"/>
    <w:rsid w:val="00F74D3A"/>
    <w:rsid w:val="00F7501B"/>
    <w:rsid w:val="00F754F7"/>
    <w:rsid w:val="00F973D5"/>
    <w:rsid w:val="00F9769D"/>
    <w:rsid w:val="00FA09C0"/>
    <w:rsid w:val="00FA5319"/>
    <w:rsid w:val="00FB2EE0"/>
    <w:rsid w:val="00FB2FFF"/>
    <w:rsid w:val="00FC0324"/>
    <w:rsid w:val="00FC5E06"/>
    <w:rsid w:val="00FC68B0"/>
    <w:rsid w:val="00FD4800"/>
    <w:rsid w:val="00FD7D1C"/>
    <w:rsid w:val="00FE3090"/>
    <w:rsid w:val="00FE399B"/>
    <w:rsid w:val="00FE499A"/>
    <w:rsid w:val="00FE5802"/>
    <w:rsid w:val="00FF287D"/>
    <w:rsid w:val="00FF4748"/>
    <w:rsid w:val="0179E58F"/>
    <w:rsid w:val="14E129C5"/>
    <w:rsid w:val="20C6478F"/>
    <w:rsid w:val="25130D48"/>
    <w:rsid w:val="29108318"/>
    <w:rsid w:val="2C5756B9"/>
    <w:rsid w:val="3414F6E1"/>
    <w:rsid w:val="4ADFB0EE"/>
    <w:rsid w:val="55D8B7FD"/>
    <w:rsid w:val="5CF15ECE"/>
    <w:rsid w:val="5D37FD3A"/>
    <w:rsid w:val="791F4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C2F2B93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12D"/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50F99"/>
    <w:pPr>
      <w:keepNext/>
      <w:shd w:val="clear" w:color="auto" w:fill="00B050"/>
      <w:spacing w:after="0"/>
      <w:ind w:left="-1355" w:right="-1440" w:firstLine="1355"/>
      <w:outlineLvl w:val="0"/>
    </w:pPr>
    <w:rPr>
      <w:rFonts w:asciiTheme="majorHAnsi" w:hAnsiTheme="majorHAnsi" w:cs="Times New Roman (Body CS)"/>
      <w:b/>
      <w:bCs/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qFormat/>
    <w:rsid w:val="00EC02FB"/>
    <w:pPr>
      <w:keepNext/>
      <w:spacing w:after="0"/>
      <w:outlineLvl w:val="1"/>
    </w:pPr>
    <w:rPr>
      <w:rFonts w:asciiTheme="majorHAnsi" w:hAnsiTheme="majorHAnsi" w:cs="Times New Roman (Body CS)"/>
      <w:b/>
      <w:color w:val="00B050"/>
      <w:spacing w:val="15"/>
      <w:sz w:val="28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6087"/>
    <w:pPr>
      <w:pBdr>
        <w:top w:val="single" w:sz="6" w:space="2" w:color="4472C4" w:themeColor="accent1"/>
        <w:left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6087"/>
    <w:pPr>
      <w:pBdr>
        <w:top w:val="dotted" w:sz="6" w:space="2" w:color="4472C4" w:themeColor="accent1"/>
        <w:left w:val="dotted" w:sz="6" w:space="2" w:color="4472C4" w:themeColor="accent1"/>
      </w:pBdr>
      <w:spacing w:before="300" w:after="0"/>
      <w:outlineLvl w:val="3"/>
    </w:pPr>
    <w:rPr>
      <w:caps/>
      <w:color w:val="2F5496" w:themeColor="accent1" w:themeShade="BF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6087"/>
    <w:pPr>
      <w:pBdr>
        <w:bottom w:val="single" w:sz="6" w:space="1" w:color="4472C4" w:themeColor="accent1"/>
      </w:pBdr>
      <w:spacing w:before="300" w:after="0"/>
      <w:outlineLvl w:val="4"/>
    </w:pPr>
    <w:rPr>
      <w:caps/>
      <w:color w:val="2F5496" w:themeColor="accent1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6087"/>
    <w:pPr>
      <w:pBdr>
        <w:bottom w:val="dotted" w:sz="6" w:space="1" w:color="4472C4" w:themeColor="accent1"/>
      </w:pBdr>
      <w:spacing w:before="300" w:after="0"/>
      <w:outlineLvl w:val="5"/>
    </w:pPr>
    <w:rPr>
      <w:caps/>
      <w:color w:val="2F5496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6087"/>
    <w:pPr>
      <w:spacing w:before="300" w:after="0"/>
      <w:outlineLvl w:val="6"/>
    </w:pPr>
    <w:rPr>
      <w:caps/>
      <w:color w:val="2F5496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6087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6087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B112D"/>
    <w:pPr>
      <w:spacing w:before="0"/>
      <w:contextualSpacing/>
    </w:pPr>
    <w:rPr>
      <w:rFonts w:asciiTheme="majorHAnsi" w:hAnsiTheme="majorHAnsi" w:cs="Times New Roman (Body CS)"/>
      <w:b/>
      <w:caps/>
      <w:color w:val="FFFFFF" w:themeColor="background1"/>
      <w:spacing w:val="10"/>
      <w:kern w:val="28"/>
      <w:sz w:val="7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B112D"/>
    <w:rPr>
      <w:rFonts w:asciiTheme="majorHAnsi" w:hAnsiTheme="majorHAnsi" w:cs="Times New Roman (Body CS)"/>
      <w:b/>
      <w:caps/>
      <w:color w:val="FFFFFF" w:themeColor="background1"/>
      <w:spacing w:val="10"/>
      <w:kern w:val="28"/>
      <w:sz w:val="72"/>
      <w:szCs w:val="52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11"/>
    <w:qFormat/>
    <w:rsid w:val="000B112D"/>
    <w:pPr>
      <w:spacing w:after="240" w:line="240" w:lineRule="auto"/>
      <w:jc w:val="center"/>
    </w:pPr>
    <w:rPr>
      <w:rFonts w:asciiTheme="majorHAnsi" w:hAnsiTheme="majorHAnsi"/>
      <w:caps/>
      <w:color w:val="4472C4" w:themeColor="accent1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B112D"/>
    <w:rPr>
      <w:rFonts w:asciiTheme="majorHAnsi" w:hAnsiTheme="majorHAnsi"/>
      <w:caps/>
      <w:color w:val="4472C4" w:themeColor="accent1"/>
      <w:spacing w:val="1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250F99"/>
    <w:rPr>
      <w:rFonts w:asciiTheme="majorHAnsi" w:hAnsiTheme="majorHAnsi" w:cs="Times New Roman (Body CS)"/>
      <w:b/>
      <w:bCs/>
      <w:caps/>
      <w:color w:val="FFFFFF" w:themeColor="background1"/>
      <w:spacing w:val="15"/>
      <w:shd w:val="clear" w:color="auto" w:fill="00B050"/>
    </w:rPr>
  </w:style>
  <w:style w:type="table" w:customStyle="1" w:styleId="TipTable">
    <w:name w:val="Tip Table"/>
    <w:basedOn w:val="TableNormal"/>
    <w:uiPriority w:val="99"/>
    <w:pPr>
      <w:spacing w:after="0" w:line="240" w:lineRule="auto"/>
    </w:pPr>
    <w:tblPr>
      <w:tblCellMar>
        <w:top w:w="144" w:type="dxa"/>
        <w:left w:w="0" w:type="dxa"/>
        <w:right w:w="0" w:type="dxa"/>
      </w:tblCellMar>
    </w:tblPr>
    <w:tcPr>
      <w:shd w:val="clear" w:color="auto" w:fill="D9E2F3" w:themeFill="accent1" w:themeFillTint="33"/>
    </w:tcPr>
    <w:tblStylePr w:type="firstCol">
      <w:pPr>
        <w:wordWrap/>
        <w:jc w:val="center"/>
      </w:pPr>
    </w:tblStylePr>
  </w:style>
  <w:style w:type="paragraph" w:customStyle="1" w:styleId="TipText">
    <w:name w:val="Tip Text"/>
    <w:basedOn w:val="Normal"/>
    <w:uiPriority w:val="99"/>
    <w:rsid w:val="00410067"/>
    <w:pPr>
      <w:spacing w:after="160" w:line="264" w:lineRule="auto"/>
      <w:ind w:right="576"/>
    </w:pPr>
    <w:rPr>
      <w:i/>
      <w:iCs/>
      <w:color w:val="4472C4" w:themeColor="accent1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8961F2"/>
    <w:rPr>
      <w:color w:val="595959" w:themeColor="text1" w:themeTint="A6"/>
    </w:rPr>
  </w:style>
  <w:style w:type="paragraph" w:styleId="NoSpacing">
    <w:name w:val="No Spacing"/>
    <w:basedOn w:val="Normal"/>
    <w:link w:val="NoSpacingChar"/>
    <w:uiPriority w:val="1"/>
    <w:qFormat/>
    <w:rsid w:val="004B6087"/>
    <w:pPr>
      <w:spacing w:before="0"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EC02FB"/>
    <w:rPr>
      <w:rFonts w:asciiTheme="majorHAnsi" w:hAnsiTheme="majorHAnsi" w:cs="Times New Roman (Body CS)"/>
      <w:b/>
      <w:color w:val="00B050"/>
      <w:spacing w:val="15"/>
      <w:sz w:val="28"/>
    </w:rPr>
  </w:style>
  <w:style w:type="paragraph" w:styleId="ListBullet">
    <w:name w:val="List Bullet"/>
    <w:basedOn w:val="Normal"/>
    <w:uiPriority w:val="1"/>
    <w:qFormat/>
    <w:rsid w:val="007A6C69"/>
    <w:pPr>
      <w:numPr>
        <w:numId w:val="2"/>
      </w:numPr>
      <w:spacing w:after="60"/>
    </w:pPr>
    <w:rPr>
      <w:b/>
      <w:color w:val="1F4E79" w:themeColor="accent5" w:themeShade="80"/>
    </w:r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112D"/>
    <w:rPr>
      <w:sz w:val="20"/>
      <w:szCs w:val="20"/>
    </w:rPr>
  </w:style>
  <w:style w:type="paragraph" w:styleId="Footer">
    <w:name w:val="footer"/>
    <w:basedOn w:val="Normal"/>
    <w:link w:val="FooterChar"/>
    <w:rsid w:val="002A04F7"/>
    <w:pPr>
      <w:spacing w:after="0" w:line="240" w:lineRule="auto"/>
      <w:ind w:left="-144"/>
      <w:contextualSpacing/>
    </w:pPr>
    <w:rPr>
      <w:rFonts w:asciiTheme="majorHAnsi" w:eastAsiaTheme="majorEastAsia" w:hAnsiTheme="majorHAnsi" w:cstheme="majorBidi"/>
      <w:noProof/>
      <w:color w:val="1F3864" w:themeColor="accent1" w:themeShade="80"/>
    </w:rPr>
  </w:style>
  <w:style w:type="character" w:customStyle="1" w:styleId="FooterChar">
    <w:name w:val="Footer Char"/>
    <w:basedOn w:val="DefaultParagraphFont"/>
    <w:link w:val="Footer"/>
    <w:uiPriority w:val="99"/>
    <w:rsid w:val="000B112D"/>
    <w:rPr>
      <w:rFonts w:asciiTheme="majorHAnsi" w:eastAsiaTheme="majorEastAsia" w:hAnsiTheme="majorHAnsi" w:cstheme="majorBidi"/>
      <w:noProof/>
      <w:color w:val="1F3864" w:themeColor="accent1" w:themeShade="80"/>
      <w:sz w:val="20"/>
      <w:szCs w:val="20"/>
    </w:r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ProposalTable">
    <w:name w:val="Proposal Table"/>
    <w:basedOn w:val="TableNormal"/>
    <w:uiPriority w:val="99"/>
    <w:rsid w:val="000B112D"/>
    <w:pPr>
      <w:spacing w:before="120" w:after="120" w:line="240" w:lineRule="auto"/>
    </w:pPr>
    <w:rPr>
      <w:rFonts w:eastAsiaTheme="minorHAnsi"/>
      <w:color w:val="404040" w:themeColor="text1" w:themeTint="BF"/>
      <w:sz w:val="18"/>
      <w:szCs w:val="18"/>
    </w:rPr>
    <w:tblPr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4472C4" w:themeColor="accent1"/>
        <w:insideV w:val="single" w:sz="4" w:space="0" w:color="4472C4" w:themeColor="accent1"/>
      </w:tblBorders>
      <w:tblCellMar>
        <w:left w:w="144" w:type="dxa"/>
        <w:right w:w="144" w:type="dxa"/>
      </w:tblCellMar>
    </w:tblPr>
    <w:tblStylePr w:type="firstRow">
      <w:pPr>
        <w:keepNext/>
        <w:wordWrap/>
      </w:pPr>
      <w:rPr>
        <w:rFonts w:asciiTheme="majorHAnsi" w:hAnsiTheme="majorHAnsi"/>
        <w:b w:val="0"/>
        <w:i w:val="0"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color w:val="FFFFFF" w:themeColor="background1"/>
      </w:rPr>
      <w:tblPr/>
      <w:tcPr>
        <w:shd w:val="clear" w:color="auto" w:fill="4472C4" w:themeFill="accent1"/>
      </w:tcPr>
    </w:tblStylePr>
  </w:style>
  <w:style w:type="paragraph" w:styleId="FootnoteText">
    <w:name w:val="footnote text"/>
    <w:basedOn w:val="Normal"/>
    <w:link w:val="FootnoteTextChar"/>
    <w:uiPriority w:val="12"/>
    <w:qFormat/>
    <w:pPr>
      <w:spacing w:before="140" w:after="0" w:line="240" w:lineRule="auto"/>
    </w:pPr>
    <w:rPr>
      <w:i/>
      <w:iCs/>
      <w:sz w:val="14"/>
      <w:szCs w:val="14"/>
    </w:rPr>
  </w:style>
  <w:style w:type="character" w:customStyle="1" w:styleId="FootnoteTextChar">
    <w:name w:val="Footnote Text Char"/>
    <w:basedOn w:val="DefaultParagraphFont"/>
    <w:link w:val="FootnoteText"/>
    <w:uiPriority w:val="12"/>
    <w:rsid w:val="000B112D"/>
    <w:rPr>
      <w:i/>
      <w:iCs/>
      <w:sz w:val="14"/>
      <w:szCs w:val="14"/>
    </w:rPr>
  </w:style>
  <w:style w:type="paragraph" w:customStyle="1" w:styleId="TableTextDecimal">
    <w:name w:val="Table Text Decimal"/>
    <w:basedOn w:val="Normal"/>
    <w:uiPriority w:val="12"/>
    <w:qFormat/>
    <w:pPr>
      <w:tabs>
        <w:tab w:val="decimal" w:pos="936"/>
      </w:tabs>
      <w:spacing w:before="120" w:after="120" w:line="240" w:lineRule="auto"/>
    </w:pPr>
  </w:style>
  <w:style w:type="paragraph" w:styleId="Signature">
    <w:name w:val="Signature"/>
    <w:basedOn w:val="Normal"/>
    <w:link w:val="SignatureChar"/>
    <w:uiPriority w:val="12"/>
    <w:qFormat/>
    <w:pPr>
      <w:spacing w:before="960" w:after="0" w:line="240" w:lineRule="auto"/>
    </w:pPr>
  </w:style>
  <w:style w:type="character" w:customStyle="1" w:styleId="SignatureChar">
    <w:name w:val="Signature Char"/>
    <w:basedOn w:val="DefaultParagraphFont"/>
    <w:link w:val="Signature"/>
    <w:uiPriority w:val="12"/>
    <w:rsid w:val="000B112D"/>
    <w:rPr>
      <w:sz w:val="20"/>
      <w:szCs w:val="20"/>
    </w:rPr>
  </w:style>
  <w:style w:type="character" w:styleId="Strong">
    <w:name w:val="Strong"/>
    <w:uiPriority w:val="22"/>
    <w:qFormat/>
    <w:rsid w:val="004B6087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6087"/>
    <w:rPr>
      <w:caps/>
      <w:color w:val="2F5496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6087"/>
    <w:rPr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6087"/>
    <w:rPr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6087"/>
    <w:rPr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6087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6087"/>
    <w:rPr>
      <w:i/>
      <w:caps/>
      <w:spacing w:val="10"/>
      <w:sz w:val="18"/>
      <w:szCs w:val="18"/>
    </w:rPr>
  </w:style>
  <w:style w:type="character" w:styleId="IntenseEmphasis">
    <w:name w:val="Intense Emphasis"/>
    <w:uiPriority w:val="21"/>
    <w:semiHidden/>
    <w:qFormat/>
    <w:rsid w:val="004B6087"/>
    <w:rPr>
      <w:b/>
      <w:bCs/>
      <w:caps/>
      <w:color w:val="1F3763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4B6087"/>
    <w:pPr>
      <w:pBdr>
        <w:top w:val="single" w:sz="4" w:space="10" w:color="4472C4" w:themeColor="accent1"/>
        <w:left w:val="single" w:sz="4" w:space="10" w:color="4472C4" w:themeColor="accent1"/>
      </w:pBdr>
      <w:spacing w:after="0"/>
      <w:ind w:left="1296" w:right="1152"/>
      <w:jc w:val="both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0B112D"/>
    <w:rPr>
      <w:i/>
      <w:iCs/>
      <w:color w:val="4472C4" w:themeColor="accent1"/>
      <w:sz w:val="20"/>
      <w:szCs w:val="20"/>
    </w:rPr>
  </w:style>
  <w:style w:type="character" w:styleId="IntenseReference">
    <w:name w:val="Intense Reference"/>
    <w:uiPriority w:val="32"/>
    <w:semiHidden/>
    <w:qFormat/>
    <w:rsid w:val="004B6087"/>
    <w:rPr>
      <w:b/>
      <w:bCs/>
      <w:i/>
      <w:iCs/>
      <w:caps/>
      <w:color w:val="4472C4" w:themeColor="accent1"/>
    </w:rPr>
  </w:style>
  <w:style w:type="paragraph" w:styleId="BlockText">
    <w:name w:val="Block Text"/>
    <w:basedOn w:val="Normal"/>
    <w:uiPriority w:val="99"/>
    <w:semiHidden/>
    <w:unhideWhenUsed/>
    <w:rsid w:val="008961F2"/>
    <w:pPr>
      <w:pBdr>
        <w:top w:val="single" w:sz="2" w:space="10" w:color="2F5496" w:themeColor="accent1" w:themeShade="BF"/>
        <w:left w:val="single" w:sz="2" w:space="10" w:color="2F5496" w:themeColor="accent1" w:themeShade="BF"/>
        <w:bottom w:val="single" w:sz="2" w:space="10" w:color="2F5496" w:themeColor="accent1" w:themeShade="BF"/>
        <w:right w:val="single" w:sz="2" w:space="10" w:color="2F5496" w:themeColor="accent1" w:themeShade="BF"/>
      </w:pBdr>
      <w:ind w:left="1152" w:right="1152"/>
    </w:pPr>
    <w:rPr>
      <w:i/>
      <w:iCs/>
      <w:color w:val="2F5496" w:themeColor="accent1" w:themeShade="BF"/>
    </w:rPr>
  </w:style>
  <w:style w:type="character" w:styleId="Hyperlink">
    <w:name w:val="Hyperlink"/>
    <w:basedOn w:val="DefaultParagraphFont"/>
    <w:uiPriority w:val="99"/>
    <w:unhideWhenUsed/>
    <w:rsid w:val="008961F2"/>
    <w:rPr>
      <w:color w:val="538135" w:themeColor="accent6" w:themeShade="B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961F2"/>
    <w:rPr>
      <w:color w:val="595959" w:themeColor="text1" w:themeTint="A6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6087"/>
    <w:rPr>
      <w:caps/>
      <w:color w:val="1F3763" w:themeColor="accent1" w:themeShade="7F"/>
      <w:spacing w:val="1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B6087"/>
    <w:rPr>
      <w:b/>
      <w:bCs/>
      <w:color w:val="2F5496" w:themeColor="accent1" w:themeShade="BF"/>
      <w:sz w:val="16"/>
      <w:szCs w:val="16"/>
    </w:rPr>
  </w:style>
  <w:style w:type="character" w:styleId="Emphasis">
    <w:name w:val="Emphasis"/>
    <w:uiPriority w:val="20"/>
    <w:semiHidden/>
    <w:qFormat/>
    <w:rsid w:val="004B6087"/>
    <w:rPr>
      <w:caps/>
      <w:color w:val="1F3763" w:themeColor="accent1" w:themeShade="7F"/>
      <w:spacing w:val="5"/>
    </w:rPr>
  </w:style>
  <w:style w:type="character" w:customStyle="1" w:styleId="NoSpacingChar">
    <w:name w:val="No Spacing Char"/>
    <w:basedOn w:val="DefaultParagraphFont"/>
    <w:link w:val="NoSpacing"/>
    <w:uiPriority w:val="1"/>
    <w:rsid w:val="004B6087"/>
    <w:rPr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4B6087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semiHidden/>
    <w:qFormat/>
    <w:rsid w:val="004B6087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0B112D"/>
    <w:rPr>
      <w:i/>
      <w:iCs/>
      <w:sz w:val="20"/>
      <w:szCs w:val="20"/>
    </w:rPr>
  </w:style>
  <w:style w:type="character" w:styleId="SubtleEmphasis">
    <w:name w:val="Subtle Emphasis"/>
    <w:uiPriority w:val="19"/>
    <w:semiHidden/>
    <w:qFormat/>
    <w:rsid w:val="004B6087"/>
    <w:rPr>
      <w:i/>
      <w:iCs/>
      <w:color w:val="1F3763" w:themeColor="accent1" w:themeShade="7F"/>
    </w:rPr>
  </w:style>
  <w:style w:type="character" w:styleId="SubtleReference">
    <w:name w:val="Subtle Reference"/>
    <w:uiPriority w:val="31"/>
    <w:semiHidden/>
    <w:qFormat/>
    <w:rsid w:val="004B6087"/>
    <w:rPr>
      <w:b/>
      <w:bCs/>
      <w:color w:val="4472C4" w:themeColor="accent1"/>
    </w:rPr>
  </w:style>
  <w:style w:type="character" w:styleId="BookTitle">
    <w:name w:val="Book Title"/>
    <w:uiPriority w:val="33"/>
    <w:semiHidden/>
    <w:qFormat/>
    <w:rsid w:val="004B6087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B6087"/>
    <w:pPr>
      <w:outlineLvl w:val="9"/>
    </w:pPr>
  </w:style>
  <w:style w:type="table" w:styleId="ListTable1Light-Accent1">
    <w:name w:val="List Table 1 Light Accent 1"/>
    <w:basedOn w:val="TableNormal"/>
    <w:uiPriority w:val="46"/>
    <w:rsid w:val="0028543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68698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4">
    <w:name w:val="List Table 1 Light Accent 4"/>
    <w:basedOn w:val="TableNormal"/>
    <w:uiPriority w:val="46"/>
    <w:rsid w:val="0068698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1Light-Accent5">
    <w:name w:val="Grid Table 1 Light Accent 5"/>
    <w:basedOn w:val="TableNormal"/>
    <w:uiPriority w:val="46"/>
    <w:rsid w:val="0068698F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-Accent2">
    <w:name w:val="Grid Table 2 Accent 2"/>
    <w:basedOn w:val="TableNormal"/>
    <w:uiPriority w:val="47"/>
    <w:rsid w:val="0068698F"/>
    <w:pPr>
      <w:spacing w:after="0" w:line="240" w:lineRule="auto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3">
    <w:name w:val="Grid Table 3"/>
    <w:basedOn w:val="TableNormal"/>
    <w:uiPriority w:val="48"/>
    <w:rsid w:val="0068698F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2-Accent6">
    <w:name w:val="Grid Table 2 Accent 6"/>
    <w:basedOn w:val="TableNormal"/>
    <w:uiPriority w:val="47"/>
    <w:rsid w:val="0068698F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2-Accent5">
    <w:name w:val="Grid Table 2 Accent 5"/>
    <w:basedOn w:val="TableNormal"/>
    <w:uiPriority w:val="47"/>
    <w:rsid w:val="0068698F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68698F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68698F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6">
    <w:name w:val="Grid Table 4 Accent 6"/>
    <w:basedOn w:val="TableNormal"/>
    <w:uiPriority w:val="49"/>
    <w:rsid w:val="00F645B5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styleId="NormalWeb">
    <w:name w:val="Normal (Web)"/>
    <w:basedOn w:val="Normal"/>
    <w:unhideWhenUsed/>
    <w:rsid w:val="00A627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Style1">
    <w:name w:val="Style1"/>
    <w:basedOn w:val="ListParagraph"/>
    <w:link w:val="Style1Car"/>
    <w:qFormat/>
    <w:rsid w:val="00A62796"/>
    <w:pPr>
      <w:numPr>
        <w:numId w:val="14"/>
      </w:numPr>
      <w:spacing w:before="0"/>
      <w:outlineLvl w:val="0"/>
    </w:pPr>
    <w:rPr>
      <w:rFonts w:ascii="Arial" w:hAnsi="Arial" w:cs="Arial"/>
      <w:color w:val="696667"/>
      <w:sz w:val="56"/>
      <w:szCs w:val="56"/>
    </w:rPr>
  </w:style>
  <w:style w:type="paragraph" w:customStyle="1" w:styleId="Style2">
    <w:name w:val="Style2"/>
    <w:basedOn w:val="ListParagraph"/>
    <w:link w:val="Style2Car"/>
    <w:qFormat/>
    <w:rsid w:val="00A62796"/>
    <w:pPr>
      <w:numPr>
        <w:ilvl w:val="1"/>
        <w:numId w:val="14"/>
      </w:numPr>
      <w:spacing w:before="0" w:after="0" w:line="240" w:lineRule="auto"/>
    </w:pPr>
    <w:rPr>
      <w:rFonts w:ascii="Arial" w:hAnsi="Arial" w:cs="Arial"/>
      <w:color w:val="595959" w:themeColor="text1" w:themeTint="A6"/>
      <w:sz w:val="40"/>
      <w:szCs w:val="40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A62796"/>
    <w:rPr>
      <w:sz w:val="20"/>
      <w:szCs w:val="20"/>
    </w:rPr>
  </w:style>
  <w:style w:type="character" w:customStyle="1" w:styleId="Style1Car">
    <w:name w:val="Style1 Car"/>
    <w:basedOn w:val="ListParagraphChar"/>
    <w:link w:val="Style1"/>
    <w:rsid w:val="00A62796"/>
    <w:rPr>
      <w:rFonts w:ascii="Arial" w:hAnsi="Arial" w:cs="Arial"/>
      <w:color w:val="696667"/>
      <w:sz w:val="56"/>
      <w:szCs w:val="56"/>
    </w:rPr>
  </w:style>
  <w:style w:type="paragraph" w:customStyle="1" w:styleId="Style3">
    <w:name w:val="Style3"/>
    <w:basedOn w:val="ListParagraph"/>
    <w:qFormat/>
    <w:rsid w:val="00A62796"/>
    <w:pPr>
      <w:numPr>
        <w:ilvl w:val="2"/>
        <w:numId w:val="14"/>
      </w:numPr>
      <w:spacing w:before="0" w:after="0" w:line="240" w:lineRule="auto"/>
    </w:pPr>
    <w:rPr>
      <w:rFonts w:ascii="Arial" w:hAnsi="Arial" w:cs="Arial"/>
      <w:color w:val="595959" w:themeColor="text1" w:themeTint="A6"/>
      <w:sz w:val="40"/>
      <w:szCs w:val="40"/>
      <w:lang w:eastAsia="fr-FR"/>
    </w:rPr>
  </w:style>
  <w:style w:type="character" w:customStyle="1" w:styleId="Style2Car">
    <w:name w:val="Style2 Car"/>
    <w:basedOn w:val="ListParagraphChar"/>
    <w:link w:val="Style2"/>
    <w:rsid w:val="00A62796"/>
    <w:rPr>
      <w:rFonts w:ascii="Arial" w:hAnsi="Arial" w:cs="Arial"/>
      <w:color w:val="595959" w:themeColor="text1" w:themeTint="A6"/>
      <w:sz w:val="40"/>
      <w:szCs w:val="40"/>
    </w:rPr>
  </w:style>
  <w:style w:type="character" w:styleId="UnresolvedMention">
    <w:name w:val="Unresolved Mention"/>
    <w:basedOn w:val="DefaultParagraphFont"/>
    <w:uiPriority w:val="99"/>
    <w:semiHidden/>
    <w:unhideWhenUsed/>
    <w:rsid w:val="006C098C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FD480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D4800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D480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D480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D4800"/>
    <w:rPr>
      <w:b/>
      <w:bCs/>
      <w:sz w:val="20"/>
      <w:szCs w:val="20"/>
    </w:rPr>
  </w:style>
  <w:style w:type="character" w:customStyle="1" w:styleId="hljs-keyword">
    <w:name w:val="hljs-keyword"/>
    <w:basedOn w:val="DefaultParagraphFont"/>
    <w:rsid w:val="003F2F11"/>
  </w:style>
  <w:style w:type="character" w:customStyle="1" w:styleId="hljs-meta">
    <w:name w:val="hljs-meta"/>
    <w:basedOn w:val="DefaultParagraphFont"/>
    <w:rsid w:val="003F2F11"/>
  </w:style>
  <w:style w:type="paragraph" w:customStyle="1" w:styleId="Default">
    <w:name w:val="Default"/>
    <w:rsid w:val="003C1632"/>
    <w:pPr>
      <w:autoSpaceDE w:val="0"/>
      <w:autoSpaceDN w:val="0"/>
      <w:adjustRightInd w:val="0"/>
      <w:spacing w:before="0" w:after="0" w:line="240" w:lineRule="auto"/>
    </w:pPr>
    <w:rPr>
      <w:rFonts w:ascii="Century Gothic" w:hAnsi="Century Gothic" w:cs="Century Gothic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31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4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3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5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://www.gotmar.com/" TargetMode="Externa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hyperlink" Target="mailto:office.1@gotmar.com" TargetMode="External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hyperlink" Target="http://www.gotmar.com/" TargetMode="Externa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office@gotmar.com" TargetMode="External"/><Relationship Id="rId5" Type="http://schemas.openxmlformats.org/officeDocument/2006/relationships/numbering" Target="numbering.xml"/><Relationship Id="rId15" Type="http://schemas.openxmlformats.org/officeDocument/2006/relationships/hyperlink" Target="mailto:office.1@gotmar.com" TargetMode="Externa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mailto:office@gotmar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esa511475\AppData\Local\Microsoft\Office\16.0\DTS\en-US%7bBD8D974E-3F61-4E97-AA21-A8FE08E87D37%7d\%7bC7B0637A-0459-4700-804E-D881D646105A%7dtf02911896_win3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11E3808215C64A8BA2CC0E8BC944F6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55C537-D0B7-4BE2-A382-954FC0A2C775}"/>
      </w:docPartPr>
      <w:docPartBody>
        <w:p w:rsidR="006E4171" w:rsidRDefault="00B4250A">
          <w:pPr>
            <w:pStyle w:val="11E3808215C64A8BA2CC0E8BC944F64E"/>
          </w:pPr>
          <w:r w:rsidRPr="005140CB">
            <w:t>Overview</w:t>
          </w:r>
        </w:p>
      </w:docPartBody>
    </w:docPart>
    <w:docPart>
      <w:docPartPr>
        <w:name w:val="EAB19DC254C549BBBC146026746245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6A9220-B845-45CF-B535-535E626DDD37}"/>
      </w:docPartPr>
      <w:docPartBody>
        <w:p w:rsidR="006E4171" w:rsidRDefault="00B4250A">
          <w:pPr>
            <w:pStyle w:val="EAB19DC254C549BBBC14602674624577"/>
          </w:pPr>
          <w:r w:rsidRPr="003C0DAF">
            <w:t>Project Deliverables</w:t>
          </w:r>
        </w:p>
      </w:docPartBody>
    </w:docPart>
    <w:docPart>
      <w:docPartPr>
        <w:name w:val="0909F147FC50450CB451ADD4F7058F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A2E5E9-566B-47B0-8184-C4064B7D418C}"/>
      </w:docPartPr>
      <w:docPartBody>
        <w:p w:rsidR="006E4171" w:rsidRDefault="00B4250A">
          <w:pPr>
            <w:pStyle w:val="0909F147FC50450CB451ADD4F7058FC4"/>
          </w:pPr>
          <w:r>
            <w:t>Following is a complete list of all project deliverables:</w:t>
          </w:r>
        </w:p>
      </w:docPartBody>
    </w:docPart>
    <w:docPart>
      <w:docPartPr>
        <w:name w:val="5BAAE9835B50452E8A14BB2B1FADCA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8A5C0E-A1D5-4262-B8B8-FAF34996E935}"/>
      </w:docPartPr>
      <w:docPartBody>
        <w:p w:rsidR="006E4171" w:rsidRDefault="00B4250A">
          <w:pPr>
            <w:pStyle w:val="5BAAE9835B50452E8A14BB2B1FADCA16"/>
          </w:pPr>
          <w:r w:rsidRPr="003C0DAF">
            <w:t>Timeline for Execution</w:t>
          </w:r>
        </w:p>
      </w:docPartBody>
    </w:docPart>
    <w:docPart>
      <w:docPartPr>
        <w:name w:val="0026E1615268483DA2398BA5C79F8F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A11A84-E17E-4436-922C-B569CDD8EDCE}"/>
      </w:docPartPr>
      <w:docPartBody>
        <w:p w:rsidR="006E4171" w:rsidRDefault="00B4250A">
          <w:pPr>
            <w:pStyle w:val="0026E1615268483DA2398BA5C79F8FDF"/>
          </w:pPr>
          <w:r>
            <w:t>Key project dates are outlined below. Dates are best-guess estimates and are subject to change until a contract is executed.</w:t>
          </w:r>
        </w:p>
      </w:docPartBody>
    </w:docPart>
    <w:docPart>
      <w:docPartPr>
        <w:name w:val="D91F721443EF45F4979FB71857E750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3CEBFC-75CF-4C3A-B2D0-2ED000D1C8E2}"/>
      </w:docPartPr>
      <w:docPartBody>
        <w:p w:rsidR="00404CD6" w:rsidRDefault="00066469">
          <w:r w:rsidRPr="00073EC6">
            <w:rPr>
              <w:rStyle w:val="PlaceholderText"/>
            </w:rPr>
            <w:t>[Type of service]</w:t>
          </w:r>
        </w:p>
      </w:docPartBody>
    </w:docPart>
    <w:docPart>
      <w:docPartPr>
        <w:name w:val="36F71A5C923D428BA7B3E89BB81F93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0ABC37-585D-43D5-B6AA-2FED19C90D2D}"/>
      </w:docPartPr>
      <w:docPartBody>
        <w:p w:rsidR="00404CD6" w:rsidRDefault="00066469">
          <w:r w:rsidRPr="00073EC6">
            <w:rPr>
              <w:rStyle w:val="PlaceholderText"/>
            </w:rPr>
            <w:t>[Part impacted]</w:t>
          </w:r>
        </w:p>
      </w:docPartBody>
    </w:docPart>
    <w:docPart>
      <w:docPartPr>
        <w:name w:val="E968CB604F054092B7A28F2A46CCCF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D9DB99-1170-4F98-9953-7B2B30893C20}"/>
      </w:docPartPr>
      <w:docPartBody>
        <w:p w:rsidR="00404CD6" w:rsidRDefault="00066469">
          <w:r w:rsidRPr="00073EC6">
            <w:rPr>
              <w:rStyle w:val="PlaceholderText"/>
            </w:rPr>
            <w:t>[Plant owner]</w:t>
          </w:r>
        </w:p>
      </w:docPartBody>
    </w:docPart>
    <w:docPart>
      <w:docPartPr>
        <w:name w:val="DF75F9E17D3D42D0AD8F1ACB3FA525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8A84C8-3004-4789-A505-61D4007DCB9E}"/>
      </w:docPartPr>
      <w:docPartBody>
        <w:p w:rsidR="00404CD6" w:rsidRDefault="00066469">
          <w:r w:rsidRPr="00073EC6">
            <w:rPr>
              <w:rStyle w:val="PlaceholderText"/>
            </w:rPr>
            <w:t>[Inventory_number_Gormar]</w:t>
          </w:r>
        </w:p>
      </w:docPartBody>
    </w:docPart>
    <w:docPart>
      <w:docPartPr>
        <w:name w:val="B4996A58EDAF492A833EB24EC41FF9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CD4418-AACB-45BF-8E86-686FD955F57B}"/>
      </w:docPartPr>
      <w:docPartBody>
        <w:p w:rsidR="00650188" w:rsidRDefault="005C65BA">
          <w:r w:rsidRPr="00A207B1">
            <w:rPr>
              <w:rStyle w:val="PlaceholderText"/>
            </w:rPr>
            <w:t>[Title]</w:t>
          </w:r>
        </w:p>
      </w:docPartBody>
    </w:docPart>
    <w:docPart>
      <w:docPartPr>
        <w:name w:val="9732AAB2FD2A4C1296EDC66FECBC73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AB666A-5FB4-4765-A521-C4C0B73ACC7A}"/>
      </w:docPartPr>
      <w:docPartBody>
        <w:p w:rsidR="00650188" w:rsidRDefault="005C65BA">
          <w:r w:rsidRPr="00A207B1">
            <w:rPr>
              <w:rStyle w:val="PlaceholderText"/>
            </w:rPr>
            <w:t>[Title]</w:t>
          </w:r>
        </w:p>
      </w:docPartBody>
    </w:docPart>
    <w:docPart>
      <w:docPartPr>
        <w:name w:val="016D7E10A2134700A8378496D9B8CA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A37A8C-A6F8-4532-9BCC-712D85EC7322}"/>
      </w:docPartPr>
      <w:docPartBody>
        <w:p w:rsidR="00E17BB7" w:rsidRDefault="00650188">
          <w:r w:rsidRPr="00C17B7D">
            <w:rPr>
              <w:rStyle w:val="PlaceholderText"/>
            </w:rPr>
            <w:t>[Name of the part]</w:t>
          </w:r>
        </w:p>
      </w:docPartBody>
    </w:docPart>
    <w:docPart>
      <w:docPartPr>
        <w:name w:val="95BE9AD9379C410B9529DE8D940EE0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034061-14EA-4B53-BBF7-3BDF8DB0C5F3}"/>
      </w:docPartPr>
      <w:docPartBody>
        <w:p w:rsidR="00E17BB7" w:rsidRDefault="00650188">
          <w:r w:rsidRPr="00C17B7D">
            <w:rPr>
              <w:rStyle w:val="PlaceholderText"/>
            </w:rPr>
            <w:t>[Ref_]</w:t>
          </w:r>
        </w:p>
      </w:docPartBody>
    </w:docPart>
    <w:docPart>
      <w:docPartPr>
        <w:name w:val="8430D434DEFC4BEABB97BA84BE267C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E8341C-6351-44F3-8DF4-25B3C70D4E6A}"/>
      </w:docPartPr>
      <w:docPartBody>
        <w:p w:rsidR="00A2402D" w:rsidRDefault="008977F0">
          <w:r w:rsidRPr="006E17B0">
            <w:rPr>
              <w:rStyle w:val="PlaceholderText"/>
            </w:rPr>
            <w:t>[GeneralToolCondition]</w:t>
          </w:r>
        </w:p>
      </w:docPartBody>
    </w:docPart>
    <w:docPart>
      <w:docPartPr>
        <w:name w:val="9E44AD0250EE47AEA462C5BEA54C4A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EC9D15-67C0-4EF8-AD67-EA8D3191BDD4}"/>
      </w:docPartPr>
      <w:docPartBody>
        <w:p w:rsidR="00531F77" w:rsidRDefault="00A30D28">
          <w:r w:rsidRPr="00EB4C14">
            <w:rPr>
              <w:rStyle w:val="PlaceholderText"/>
            </w:rPr>
            <w:t>[SE inventory number]</w:t>
          </w:r>
        </w:p>
      </w:docPartBody>
    </w:docPart>
    <w:docPart>
      <w:docPartPr>
        <w:name w:val="8620EFA7C2DC457686BB5F69C9DCC2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0E7973-3B06-4AEA-AA25-BECCBC38C521}"/>
      </w:docPartPr>
      <w:docPartBody>
        <w:p w:rsidR="008E7A3B" w:rsidRDefault="00531F77">
          <w:r w:rsidRPr="0047193B">
            <w:rPr>
              <w:rStyle w:val="PlaceholderText"/>
            </w:rPr>
            <w:t>[Tool number (Y1, A1, B2…)]</w:t>
          </w:r>
        </w:p>
      </w:docPartBody>
    </w:docPart>
    <w:docPart>
      <w:docPartPr>
        <w:name w:val="D13DE27B121F4B9DAE84982D1A6CFF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7B726A-EAD2-4AD8-9834-0D4644C3B7F7}"/>
      </w:docPartPr>
      <w:docPartBody>
        <w:p w:rsidR="00B54BFA" w:rsidRDefault="008E7A3B">
          <w:r w:rsidRPr="008739B0">
            <w:rPr>
              <w:rStyle w:val="PlaceholderText"/>
            </w:rPr>
            <w:t>[Site name]</w:t>
          </w:r>
        </w:p>
      </w:docPartBody>
    </w:docPart>
    <w:docPart>
      <w:docPartPr>
        <w:name w:val="56F5BCE003224FD3A812FCC268DCE0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2800FF-8782-407D-A525-8D77049D08E1}"/>
      </w:docPartPr>
      <w:docPartBody>
        <w:p w:rsidR="000722B3" w:rsidRDefault="00820FA0">
          <w:r w:rsidRPr="001A64A1">
            <w:rPr>
              <w:rStyle w:val="PlaceholderText"/>
            </w:rPr>
            <w:t>[PRIORITY]</w:t>
          </w:r>
        </w:p>
      </w:docPartBody>
    </w:docPart>
    <w:docPart>
      <w:docPartPr>
        <w:name w:val="6AB3C9EAD4F24EF190F48B6EE9D41A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D0793C-24C3-49C7-9EAB-14DB944410F4}"/>
      </w:docPartPr>
      <w:docPartBody>
        <w:p w:rsidR="000722B3" w:rsidRDefault="00820FA0">
          <w:r w:rsidRPr="001A64A1">
            <w:rPr>
              <w:rStyle w:val="PlaceholderText"/>
            </w:rPr>
            <w:t>[Project Status]</w:t>
          </w:r>
        </w:p>
      </w:docPartBody>
    </w:docPart>
    <w:docPart>
      <w:docPartPr>
        <w:name w:val="FA2AF3F10E4343DB976EE6268FCACB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3F8659-C964-41AF-A393-DC7EACED6C0C}"/>
      </w:docPartPr>
      <w:docPartBody>
        <w:p w:rsidR="007C39DE" w:rsidRDefault="0072470F">
          <w:r w:rsidRPr="006C21C2">
            <w:rPr>
              <w:rStyle w:val="PlaceholderText"/>
            </w:rPr>
            <w:t>[Creation date]</w:t>
          </w:r>
        </w:p>
      </w:docPartBody>
    </w:docPart>
    <w:docPart>
      <w:docPartPr>
        <w:name w:val="B50602A0C0BA49C7B2AC2642617B84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7A8436-DA3D-453B-9AB3-00D97B0722AA}"/>
      </w:docPartPr>
      <w:docPartBody>
        <w:p w:rsidR="00395847" w:rsidRDefault="00F74D3A" w:rsidP="00F74D3A">
          <w:pPr>
            <w:pStyle w:val="B50602A0C0BA49C7B2AC2642617B84B7"/>
          </w:pPr>
          <w:r>
            <w:t>Deliverable</w:t>
          </w:r>
        </w:p>
      </w:docPartBody>
    </w:docPart>
    <w:docPart>
      <w:docPartPr>
        <w:name w:val="39CDEAA0DC454CE6ADC72F9497A739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5A67CC-D094-47FF-9BBB-FA6712CC600B}"/>
      </w:docPartPr>
      <w:docPartBody>
        <w:p w:rsidR="00395847" w:rsidRDefault="00F74D3A" w:rsidP="00F74D3A">
          <w:pPr>
            <w:pStyle w:val="39CDEAA0DC454CE6ADC72F9497A73920"/>
          </w:pPr>
          <w:r w:rsidRPr="00F23B3A">
            <w:rPr>
              <w:rStyle w:val="PlaceholderText"/>
            </w:rPr>
            <w:t>[1. Price]</w:t>
          </w:r>
        </w:p>
      </w:docPartBody>
    </w:docPart>
    <w:docPart>
      <w:docPartPr>
        <w:name w:val="1735024024574FE08F1A2751CFBD1C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498A23-06B2-4928-9DC9-270DADCC0A4B}"/>
      </w:docPartPr>
      <w:docPartBody>
        <w:p w:rsidR="00395847" w:rsidRDefault="00F74D3A" w:rsidP="00F74D3A">
          <w:pPr>
            <w:pStyle w:val="1735024024574FE08F1A2751CFBD1CED"/>
          </w:pPr>
          <w:r w:rsidRPr="00F23B3A">
            <w:rPr>
              <w:rStyle w:val="PlaceholderText"/>
            </w:rPr>
            <w:t>[1. Quantity]</w:t>
          </w:r>
        </w:p>
      </w:docPartBody>
    </w:docPart>
    <w:docPart>
      <w:docPartPr>
        <w:name w:val="396745F42C804961B67C25314DF84E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7C15F5-DB85-4D1E-9E1E-93971ABA818D}"/>
      </w:docPartPr>
      <w:docPartBody>
        <w:p w:rsidR="00395847" w:rsidRDefault="00F74D3A" w:rsidP="00F74D3A">
          <w:pPr>
            <w:pStyle w:val="396745F42C804961B67C25314DF84E0A"/>
          </w:pPr>
          <w:r w:rsidRPr="00F23B3A">
            <w:rPr>
              <w:rStyle w:val="PlaceholderText"/>
            </w:rPr>
            <w:t>[1. Total]</w:t>
          </w:r>
        </w:p>
      </w:docPartBody>
    </w:docPart>
    <w:docPart>
      <w:docPartPr>
        <w:name w:val="4734CAA56913402F996F969479E349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433A09-4E10-4FB7-B061-17E0BA1C970E}"/>
      </w:docPartPr>
      <w:docPartBody>
        <w:p w:rsidR="00395847" w:rsidRDefault="00F74D3A" w:rsidP="00F74D3A">
          <w:pPr>
            <w:pStyle w:val="4734CAA56913402F996F969479E349E4"/>
          </w:pPr>
          <w:r w:rsidRPr="00F23B3A">
            <w:rPr>
              <w:rStyle w:val="PlaceholderText"/>
            </w:rPr>
            <w:t>[2. Price]</w:t>
          </w:r>
        </w:p>
      </w:docPartBody>
    </w:docPart>
    <w:docPart>
      <w:docPartPr>
        <w:name w:val="01B3A3E4D7C64C33B17F690D47E72A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621123-D5CC-45EA-9F57-F39D2DD041E8}"/>
      </w:docPartPr>
      <w:docPartBody>
        <w:p w:rsidR="00395847" w:rsidRDefault="00F74D3A" w:rsidP="00F74D3A">
          <w:pPr>
            <w:pStyle w:val="01B3A3E4D7C64C33B17F690D47E72A03"/>
          </w:pPr>
          <w:r w:rsidRPr="00F23B3A">
            <w:rPr>
              <w:rStyle w:val="PlaceholderText"/>
            </w:rPr>
            <w:t>[2. Quantity]</w:t>
          </w:r>
        </w:p>
      </w:docPartBody>
    </w:docPart>
    <w:docPart>
      <w:docPartPr>
        <w:name w:val="C9F72817B512408F88B49BFBB21089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16E025-B2B0-423C-9B3C-095B7FB9B940}"/>
      </w:docPartPr>
      <w:docPartBody>
        <w:p w:rsidR="00395847" w:rsidRDefault="00F74D3A" w:rsidP="00F74D3A">
          <w:pPr>
            <w:pStyle w:val="C9F72817B512408F88B49BFBB21089B7"/>
          </w:pPr>
          <w:r w:rsidRPr="00F23B3A">
            <w:rPr>
              <w:rStyle w:val="PlaceholderText"/>
            </w:rPr>
            <w:t>[2. Total]</w:t>
          </w:r>
        </w:p>
      </w:docPartBody>
    </w:docPart>
    <w:docPart>
      <w:docPartPr>
        <w:name w:val="0109C7FC61AB40389247BC6209465A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7CDA7D-84ED-443B-ACDD-0A4B6BA3A752}"/>
      </w:docPartPr>
      <w:docPartBody>
        <w:p w:rsidR="00395847" w:rsidRDefault="00F74D3A" w:rsidP="00F74D3A">
          <w:pPr>
            <w:pStyle w:val="0109C7FC61AB40389247BC6209465A33"/>
          </w:pPr>
          <w:r w:rsidRPr="00F23B3A">
            <w:rPr>
              <w:rStyle w:val="PlaceholderText"/>
            </w:rPr>
            <w:t>[3. Price]</w:t>
          </w:r>
        </w:p>
      </w:docPartBody>
    </w:docPart>
    <w:docPart>
      <w:docPartPr>
        <w:name w:val="CCE832B5FD9A41AE9F937B0FF42A6E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573287-BD5A-48E7-BB6E-2AA78312A406}"/>
      </w:docPartPr>
      <w:docPartBody>
        <w:p w:rsidR="00395847" w:rsidRDefault="00F74D3A" w:rsidP="00F74D3A">
          <w:pPr>
            <w:pStyle w:val="CCE832B5FD9A41AE9F937B0FF42A6E1D"/>
          </w:pPr>
          <w:r w:rsidRPr="00F23B3A">
            <w:rPr>
              <w:rStyle w:val="PlaceholderText"/>
            </w:rPr>
            <w:t>[3. Quantity]</w:t>
          </w:r>
        </w:p>
      </w:docPartBody>
    </w:docPart>
    <w:docPart>
      <w:docPartPr>
        <w:name w:val="D8F81C58314D4FB4B73A11416370E4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E0D366-0B4A-4614-A1D0-664F3AF8B036}"/>
      </w:docPartPr>
      <w:docPartBody>
        <w:p w:rsidR="00395847" w:rsidRDefault="00F74D3A" w:rsidP="00F74D3A">
          <w:pPr>
            <w:pStyle w:val="D8F81C58314D4FB4B73A11416370E44A"/>
          </w:pPr>
          <w:r w:rsidRPr="00F23B3A">
            <w:rPr>
              <w:rStyle w:val="PlaceholderText"/>
            </w:rPr>
            <w:t>[3. Total]</w:t>
          </w:r>
        </w:p>
      </w:docPartBody>
    </w:docPart>
    <w:docPart>
      <w:docPartPr>
        <w:name w:val="38C6BEF2BB534752A1BC4A5B433756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8DAE1B-126C-49DA-8C56-1BD866B4DB14}"/>
      </w:docPartPr>
      <w:docPartBody>
        <w:p w:rsidR="00395847" w:rsidRDefault="00F74D3A" w:rsidP="00F74D3A">
          <w:pPr>
            <w:pStyle w:val="38C6BEF2BB534752A1BC4A5B43375656"/>
          </w:pPr>
          <w:r w:rsidRPr="00F23B3A">
            <w:rPr>
              <w:rStyle w:val="PlaceholderText"/>
            </w:rPr>
            <w:t>[4. Price]</w:t>
          </w:r>
        </w:p>
      </w:docPartBody>
    </w:docPart>
    <w:docPart>
      <w:docPartPr>
        <w:name w:val="015FA774F3C54672B50FE582826794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8FECAD-BB1F-4F9B-84E0-E0E8110B68CE}"/>
      </w:docPartPr>
      <w:docPartBody>
        <w:p w:rsidR="00395847" w:rsidRDefault="00F74D3A" w:rsidP="00F74D3A">
          <w:pPr>
            <w:pStyle w:val="015FA774F3C54672B50FE5828267949C"/>
          </w:pPr>
          <w:r w:rsidRPr="00F23B3A">
            <w:rPr>
              <w:rStyle w:val="PlaceholderText"/>
            </w:rPr>
            <w:t>[4. Quantity]</w:t>
          </w:r>
        </w:p>
      </w:docPartBody>
    </w:docPart>
    <w:docPart>
      <w:docPartPr>
        <w:name w:val="4EB9A993E0BE4F7093B0334273753A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C5BE8A-1420-475D-97F9-49400B587DD0}"/>
      </w:docPartPr>
      <w:docPartBody>
        <w:p w:rsidR="00395847" w:rsidRDefault="00F74D3A" w:rsidP="00F74D3A">
          <w:pPr>
            <w:pStyle w:val="4EB9A993E0BE4F7093B0334273753A6E"/>
          </w:pPr>
          <w:r w:rsidRPr="00F23B3A">
            <w:rPr>
              <w:rStyle w:val="PlaceholderText"/>
            </w:rPr>
            <w:t>[4. Total]</w:t>
          </w:r>
        </w:p>
      </w:docPartBody>
    </w:docPart>
    <w:docPart>
      <w:docPartPr>
        <w:name w:val="C0E9F8CA89EE4F2B86B82DBF10E235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155DC4-9255-44E4-A554-DD7DD42EA3DB}"/>
      </w:docPartPr>
      <w:docPartBody>
        <w:p w:rsidR="00395847" w:rsidRDefault="00F74D3A" w:rsidP="00F74D3A">
          <w:pPr>
            <w:pStyle w:val="C0E9F8CA89EE4F2B86B82DBF10E2350C"/>
          </w:pPr>
          <w:r w:rsidRPr="00F23B3A">
            <w:rPr>
              <w:rStyle w:val="PlaceholderText"/>
            </w:rPr>
            <w:t>[5. Price]</w:t>
          </w:r>
        </w:p>
      </w:docPartBody>
    </w:docPart>
    <w:docPart>
      <w:docPartPr>
        <w:name w:val="0BDF87027E66430F9C68BD503CFD81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296118-7A4E-4EA8-8F1B-DEABDC3AA04A}"/>
      </w:docPartPr>
      <w:docPartBody>
        <w:p w:rsidR="00395847" w:rsidRDefault="00F74D3A" w:rsidP="00F74D3A">
          <w:pPr>
            <w:pStyle w:val="0BDF87027E66430F9C68BD503CFD8170"/>
          </w:pPr>
          <w:r w:rsidRPr="00F23B3A">
            <w:rPr>
              <w:rStyle w:val="PlaceholderText"/>
            </w:rPr>
            <w:t>[5. Quantity]</w:t>
          </w:r>
        </w:p>
      </w:docPartBody>
    </w:docPart>
    <w:docPart>
      <w:docPartPr>
        <w:name w:val="324C2ACCF3D54E22A39ADA267D006D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3E8379-73B2-4C36-9F68-9954D2783B14}"/>
      </w:docPartPr>
      <w:docPartBody>
        <w:p w:rsidR="00395847" w:rsidRDefault="00F74D3A" w:rsidP="00F74D3A">
          <w:pPr>
            <w:pStyle w:val="324C2ACCF3D54E22A39ADA267D006D37"/>
          </w:pPr>
          <w:r w:rsidRPr="00F23B3A">
            <w:rPr>
              <w:rStyle w:val="PlaceholderText"/>
            </w:rPr>
            <w:t>[5. Total]</w:t>
          </w:r>
        </w:p>
      </w:docPartBody>
    </w:docPart>
    <w:docPart>
      <w:docPartPr>
        <w:name w:val="88C3882375154415B36C113250E02F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C0DE48-8B26-4D0A-8F00-09FD659CD24F}"/>
      </w:docPartPr>
      <w:docPartBody>
        <w:p w:rsidR="00395847" w:rsidRDefault="00F74D3A" w:rsidP="00F74D3A">
          <w:pPr>
            <w:pStyle w:val="88C3882375154415B36C113250E02F75"/>
          </w:pPr>
          <w:r w:rsidRPr="00F23B3A">
            <w:rPr>
              <w:rStyle w:val="PlaceholderText"/>
            </w:rPr>
            <w:t>[6. Price]</w:t>
          </w:r>
        </w:p>
      </w:docPartBody>
    </w:docPart>
    <w:docPart>
      <w:docPartPr>
        <w:name w:val="F58C921639ED4BAEA499461F48754D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B951F7-3A7D-455B-B58A-A80533FE1A06}"/>
      </w:docPartPr>
      <w:docPartBody>
        <w:p w:rsidR="00395847" w:rsidRDefault="00F74D3A" w:rsidP="00F74D3A">
          <w:pPr>
            <w:pStyle w:val="F58C921639ED4BAEA499461F48754D10"/>
          </w:pPr>
          <w:r w:rsidRPr="00F23B3A">
            <w:rPr>
              <w:rStyle w:val="PlaceholderText"/>
            </w:rPr>
            <w:t>[6. Quantity]</w:t>
          </w:r>
        </w:p>
      </w:docPartBody>
    </w:docPart>
    <w:docPart>
      <w:docPartPr>
        <w:name w:val="18BD7708D65E4C73B330B5F8304F4C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20461C-E96A-4F16-871A-A17E7A299803}"/>
      </w:docPartPr>
      <w:docPartBody>
        <w:p w:rsidR="00395847" w:rsidRDefault="00F74D3A" w:rsidP="00F74D3A">
          <w:pPr>
            <w:pStyle w:val="18BD7708D65E4C73B330B5F8304F4CFD"/>
          </w:pPr>
          <w:r w:rsidRPr="00F23B3A">
            <w:rPr>
              <w:rStyle w:val="PlaceholderText"/>
            </w:rPr>
            <w:t>[6. Total]</w:t>
          </w:r>
        </w:p>
      </w:docPartBody>
    </w:docPart>
    <w:docPart>
      <w:docPartPr>
        <w:name w:val="2190A88E447945B8A2223C5926646D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321978-045C-4C48-84B6-7350F17D3BAA}"/>
      </w:docPartPr>
      <w:docPartBody>
        <w:p w:rsidR="00395847" w:rsidRDefault="00F74D3A" w:rsidP="00F74D3A">
          <w:pPr>
            <w:pStyle w:val="2190A88E447945B8A2223C5926646DAB"/>
          </w:pPr>
          <w:r w:rsidRPr="00F23B3A">
            <w:rPr>
              <w:rStyle w:val="PlaceholderText"/>
            </w:rPr>
            <w:t>[7. Price]</w:t>
          </w:r>
        </w:p>
      </w:docPartBody>
    </w:docPart>
    <w:docPart>
      <w:docPartPr>
        <w:name w:val="F97EDBDE213942BFA2968451AFAB83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F44FE9-19DB-483E-AF3A-0D334BF36AB8}"/>
      </w:docPartPr>
      <w:docPartBody>
        <w:p w:rsidR="00395847" w:rsidRDefault="00F74D3A" w:rsidP="00F74D3A">
          <w:pPr>
            <w:pStyle w:val="F97EDBDE213942BFA2968451AFAB831A"/>
          </w:pPr>
          <w:r w:rsidRPr="00F23B3A">
            <w:rPr>
              <w:rStyle w:val="PlaceholderText"/>
            </w:rPr>
            <w:t>[7. Quantity]</w:t>
          </w:r>
        </w:p>
      </w:docPartBody>
    </w:docPart>
    <w:docPart>
      <w:docPartPr>
        <w:name w:val="8075CDAECC264195869E594EA2ACA2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44733F-943D-4599-AD22-3B43C88D3C12}"/>
      </w:docPartPr>
      <w:docPartBody>
        <w:p w:rsidR="00395847" w:rsidRDefault="00F74D3A" w:rsidP="00F74D3A">
          <w:pPr>
            <w:pStyle w:val="8075CDAECC264195869E594EA2ACA20F"/>
          </w:pPr>
          <w:r w:rsidRPr="00F23B3A">
            <w:rPr>
              <w:rStyle w:val="PlaceholderText"/>
            </w:rPr>
            <w:t>[7. Total]</w:t>
          </w:r>
        </w:p>
      </w:docPartBody>
    </w:docPart>
    <w:docPart>
      <w:docPartPr>
        <w:name w:val="27F5FD9B944F4EBE91250DF339D9B8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12C650-3E7D-4C0D-AD49-AD3C39A4642F}"/>
      </w:docPartPr>
      <w:docPartBody>
        <w:p w:rsidR="00395847" w:rsidRDefault="00F74D3A" w:rsidP="00F74D3A">
          <w:pPr>
            <w:pStyle w:val="27F5FD9B944F4EBE91250DF339D9B8A0"/>
          </w:pPr>
          <w:r w:rsidRPr="00F23B3A">
            <w:rPr>
              <w:rStyle w:val="PlaceholderText"/>
            </w:rPr>
            <w:t>[8. Price]</w:t>
          </w:r>
        </w:p>
      </w:docPartBody>
    </w:docPart>
    <w:docPart>
      <w:docPartPr>
        <w:name w:val="26BA212B741B470DA8635284F9F05C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EE86CD-C909-4C94-8BDF-77B3809A3CD4}"/>
      </w:docPartPr>
      <w:docPartBody>
        <w:p w:rsidR="00395847" w:rsidRDefault="00F74D3A" w:rsidP="00F74D3A">
          <w:pPr>
            <w:pStyle w:val="26BA212B741B470DA8635284F9F05CBE"/>
          </w:pPr>
          <w:r w:rsidRPr="00F23B3A">
            <w:rPr>
              <w:rStyle w:val="PlaceholderText"/>
            </w:rPr>
            <w:t>[8. Quantity]</w:t>
          </w:r>
        </w:p>
      </w:docPartBody>
    </w:docPart>
    <w:docPart>
      <w:docPartPr>
        <w:name w:val="80C487BC53FB4862829216A3A05289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FB1479-5874-4B85-AF40-519A322DD43D}"/>
      </w:docPartPr>
      <w:docPartBody>
        <w:p w:rsidR="00395847" w:rsidRDefault="00F74D3A" w:rsidP="00F74D3A">
          <w:pPr>
            <w:pStyle w:val="80C487BC53FB4862829216A3A05289AD"/>
          </w:pPr>
          <w:r w:rsidRPr="00F23B3A">
            <w:rPr>
              <w:rStyle w:val="PlaceholderText"/>
            </w:rPr>
            <w:t>[8. Total]</w:t>
          </w:r>
        </w:p>
      </w:docPartBody>
    </w:docPart>
    <w:docPart>
      <w:docPartPr>
        <w:name w:val="60F02EBD5E114AF18067CBD81836EB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D0AED7-655E-43C8-B509-0FEF37A2E01C}"/>
      </w:docPartPr>
      <w:docPartBody>
        <w:p w:rsidR="00395847" w:rsidRDefault="00F74D3A" w:rsidP="00F74D3A">
          <w:pPr>
            <w:pStyle w:val="60F02EBD5E114AF18067CBD81836EB0E"/>
          </w:pPr>
          <w:r w:rsidRPr="00F23B3A">
            <w:rPr>
              <w:rStyle w:val="PlaceholderText"/>
            </w:rPr>
            <w:t>[9. Price]</w:t>
          </w:r>
        </w:p>
      </w:docPartBody>
    </w:docPart>
    <w:docPart>
      <w:docPartPr>
        <w:name w:val="5DC91075F83E4B149684D9DCEF4F26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9C9757-ECC2-4613-BA50-A5BCF48D3570}"/>
      </w:docPartPr>
      <w:docPartBody>
        <w:p w:rsidR="00395847" w:rsidRDefault="00F74D3A" w:rsidP="00F74D3A">
          <w:pPr>
            <w:pStyle w:val="5DC91075F83E4B149684D9DCEF4F2650"/>
          </w:pPr>
          <w:r w:rsidRPr="00F23B3A">
            <w:rPr>
              <w:rStyle w:val="PlaceholderText"/>
            </w:rPr>
            <w:t>[9. Quantity]</w:t>
          </w:r>
        </w:p>
      </w:docPartBody>
    </w:docPart>
    <w:docPart>
      <w:docPartPr>
        <w:name w:val="9AB802659A5F4DD48BE15BF42F3204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BF4840-022F-48CD-AFE0-D09D03AB199E}"/>
      </w:docPartPr>
      <w:docPartBody>
        <w:p w:rsidR="00395847" w:rsidRDefault="00F74D3A" w:rsidP="00F74D3A">
          <w:pPr>
            <w:pStyle w:val="9AB802659A5F4DD48BE15BF42F320404"/>
          </w:pPr>
          <w:r w:rsidRPr="00F23B3A">
            <w:rPr>
              <w:rStyle w:val="PlaceholderText"/>
            </w:rPr>
            <w:t>[9. Total]</w:t>
          </w:r>
        </w:p>
      </w:docPartBody>
    </w:docPart>
    <w:docPart>
      <w:docPartPr>
        <w:name w:val="EF02E0FE463E4313805D76CE91ABA8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950638-9E9C-4898-9AC5-397CC5AFCBD2}"/>
      </w:docPartPr>
      <w:docPartBody>
        <w:p w:rsidR="00395847" w:rsidRDefault="00F74D3A" w:rsidP="00F74D3A">
          <w:pPr>
            <w:pStyle w:val="EF02E0FE463E4313805D76CE91ABA842"/>
          </w:pPr>
          <w:r w:rsidRPr="00F23B3A">
            <w:rPr>
              <w:rStyle w:val="PlaceholderText"/>
            </w:rPr>
            <w:t>[10. Price]</w:t>
          </w:r>
        </w:p>
      </w:docPartBody>
    </w:docPart>
    <w:docPart>
      <w:docPartPr>
        <w:name w:val="FC26CF5078EB4C51B5BC73D61603E6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48ECC9-926B-46F3-877E-B1F30D0D1FDD}"/>
      </w:docPartPr>
      <w:docPartBody>
        <w:p w:rsidR="00395847" w:rsidRDefault="00F74D3A" w:rsidP="00F74D3A">
          <w:pPr>
            <w:pStyle w:val="FC26CF5078EB4C51B5BC73D61603E6A1"/>
          </w:pPr>
          <w:r w:rsidRPr="00F23B3A">
            <w:rPr>
              <w:rStyle w:val="PlaceholderText"/>
            </w:rPr>
            <w:t>[10. Quantity]</w:t>
          </w:r>
        </w:p>
      </w:docPartBody>
    </w:docPart>
    <w:docPart>
      <w:docPartPr>
        <w:name w:val="E5531AE8B1074D70875D36E179D20D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61A759-A88A-4570-8081-E962322B978D}"/>
      </w:docPartPr>
      <w:docPartBody>
        <w:p w:rsidR="00395847" w:rsidRDefault="00F74D3A" w:rsidP="00F74D3A">
          <w:pPr>
            <w:pStyle w:val="E5531AE8B1074D70875D36E179D20D88"/>
          </w:pPr>
          <w:r w:rsidRPr="00F23B3A">
            <w:rPr>
              <w:rStyle w:val="PlaceholderText"/>
            </w:rPr>
            <w:t>[10. Total]</w:t>
          </w:r>
        </w:p>
      </w:docPartBody>
    </w:docPart>
    <w:docPart>
      <w:docPartPr>
        <w:name w:val="9A81B34B644940E3BDD5C6DCAC10A8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B846EE-82DD-4111-AF36-977544528AD2}"/>
      </w:docPartPr>
      <w:docPartBody>
        <w:p w:rsidR="008B651F" w:rsidRDefault="00260B00" w:rsidP="00260B00">
          <w:pPr>
            <w:pStyle w:val="9A81B34B644940E3BDD5C6DCAC10A868"/>
          </w:pPr>
          <w:r w:rsidRPr="009F194D">
            <w:rPr>
              <w:rStyle w:val="PlaceholderText"/>
            </w:rPr>
            <w:t>[Total cost]</w:t>
          </w:r>
        </w:p>
      </w:docPartBody>
    </w:docPart>
    <w:docPart>
      <w:docPartPr>
        <w:name w:val="67882FDF7D7346B8BEE335ACE095D3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BE18B7-49B0-4FC5-BD74-7562AF98C273}"/>
      </w:docPartPr>
      <w:docPartBody>
        <w:p w:rsidR="00CF2009" w:rsidRDefault="008B651F">
          <w:r w:rsidRPr="00936691">
            <w:rPr>
              <w:rStyle w:val="PlaceholderText"/>
            </w:rPr>
            <w:t>[11. Price]</w:t>
          </w:r>
        </w:p>
      </w:docPartBody>
    </w:docPart>
    <w:docPart>
      <w:docPartPr>
        <w:name w:val="0F6902EE996045C1A766A37E9D735C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16824B-2CD0-49DB-B293-B56AB8946E20}"/>
      </w:docPartPr>
      <w:docPartBody>
        <w:p w:rsidR="00CF2009" w:rsidRDefault="008B651F">
          <w:r w:rsidRPr="00936691">
            <w:rPr>
              <w:rStyle w:val="PlaceholderText"/>
            </w:rPr>
            <w:t>[11. Quantity]</w:t>
          </w:r>
        </w:p>
      </w:docPartBody>
    </w:docPart>
    <w:docPart>
      <w:docPartPr>
        <w:name w:val="1DF01B21EA9F4A2DA2AB763AADA003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242BF9-9D12-4A23-B0CB-FBA55AC8AAB7}"/>
      </w:docPartPr>
      <w:docPartBody>
        <w:p w:rsidR="00CF2009" w:rsidRDefault="008B651F">
          <w:r w:rsidRPr="00936691">
            <w:rPr>
              <w:rStyle w:val="PlaceholderText"/>
            </w:rPr>
            <w:t>[11. Total]</w:t>
          </w:r>
        </w:p>
      </w:docPartBody>
    </w:docPart>
    <w:docPart>
      <w:docPartPr>
        <w:name w:val="54D82D794AB94DACA3BA8BA7731C8D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8C1C4F-91D9-4D5E-AE7E-8AF5BC739F7D}"/>
      </w:docPartPr>
      <w:docPartBody>
        <w:p w:rsidR="00CF2009" w:rsidRDefault="008B651F">
          <w:r w:rsidRPr="00936691">
            <w:rPr>
              <w:rStyle w:val="PlaceholderText"/>
            </w:rPr>
            <w:t>[11. Description]</w:t>
          </w:r>
        </w:p>
      </w:docPartBody>
    </w:docPart>
    <w:docPart>
      <w:docPartPr>
        <w:name w:val="80DA4DEBB290425BB5E81C3B10E242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99F7F4-30B5-447C-AF53-38FCE0FB1392}"/>
      </w:docPartPr>
      <w:docPartBody>
        <w:p w:rsidR="00CF2009" w:rsidRDefault="008B651F">
          <w:r w:rsidRPr="00936691">
            <w:rPr>
              <w:rStyle w:val="PlaceholderText"/>
            </w:rPr>
            <w:t>[1. Description]</w:t>
          </w:r>
        </w:p>
      </w:docPartBody>
    </w:docPart>
    <w:docPart>
      <w:docPartPr>
        <w:name w:val="38C0A8CA99664276A4B4B5FCBF35EA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D8D0DC-452F-4F85-8273-7B45E747C985}"/>
      </w:docPartPr>
      <w:docPartBody>
        <w:p w:rsidR="00CF2009" w:rsidRDefault="008B651F">
          <w:r w:rsidRPr="00936691">
            <w:rPr>
              <w:rStyle w:val="PlaceholderText"/>
            </w:rPr>
            <w:t>[2. Description]</w:t>
          </w:r>
        </w:p>
      </w:docPartBody>
    </w:docPart>
    <w:docPart>
      <w:docPartPr>
        <w:name w:val="C563A2BD872A4112B77461B1DF6804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7242F0-48A3-43D3-8580-B42E8A61EE2E}"/>
      </w:docPartPr>
      <w:docPartBody>
        <w:p w:rsidR="00CF2009" w:rsidRDefault="008B651F">
          <w:r w:rsidRPr="00936691">
            <w:rPr>
              <w:rStyle w:val="PlaceholderText"/>
            </w:rPr>
            <w:t>[3. Description]</w:t>
          </w:r>
        </w:p>
      </w:docPartBody>
    </w:docPart>
    <w:docPart>
      <w:docPartPr>
        <w:name w:val="2F6FFE7479D249E193018BC7104D25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594DF0-661C-4805-A355-0A7032446726}"/>
      </w:docPartPr>
      <w:docPartBody>
        <w:p w:rsidR="00CF2009" w:rsidRDefault="008B651F">
          <w:r w:rsidRPr="00936691">
            <w:rPr>
              <w:rStyle w:val="PlaceholderText"/>
            </w:rPr>
            <w:t>[4. Description]</w:t>
          </w:r>
        </w:p>
      </w:docPartBody>
    </w:docPart>
    <w:docPart>
      <w:docPartPr>
        <w:name w:val="4FF0A40F0F1849CB8468BCF67E48D7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4712E2-4A9B-4C98-B7F6-B714D047EC40}"/>
      </w:docPartPr>
      <w:docPartBody>
        <w:p w:rsidR="00CF2009" w:rsidRDefault="008B651F">
          <w:r w:rsidRPr="00936691">
            <w:rPr>
              <w:rStyle w:val="PlaceholderText"/>
            </w:rPr>
            <w:t>[5. Description]</w:t>
          </w:r>
        </w:p>
      </w:docPartBody>
    </w:docPart>
    <w:docPart>
      <w:docPartPr>
        <w:name w:val="8D53FAFE3B2E4FF39D5648EF8D981B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35D45D-B5B2-4E08-AB34-BDA1917DB8EB}"/>
      </w:docPartPr>
      <w:docPartBody>
        <w:p w:rsidR="00CF2009" w:rsidRDefault="008B651F">
          <w:r w:rsidRPr="00936691">
            <w:rPr>
              <w:rStyle w:val="PlaceholderText"/>
            </w:rPr>
            <w:t>[6. Description]</w:t>
          </w:r>
        </w:p>
      </w:docPartBody>
    </w:docPart>
    <w:docPart>
      <w:docPartPr>
        <w:name w:val="2F0B64A2BDFD45A1BB4EFEA79D7785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8899EB-654A-49AC-A056-934CFD06F91F}"/>
      </w:docPartPr>
      <w:docPartBody>
        <w:p w:rsidR="00CF2009" w:rsidRDefault="008B651F">
          <w:r w:rsidRPr="00936691">
            <w:rPr>
              <w:rStyle w:val="PlaceholderText"/>
            </w:rPr>
            <w:t>[7. Description]</w:t>
          </w:r>
        </w:p>
      </w:docPartBody>
    </w:docPart>
    <w:docPart>
      <w:docPartPr>
        <w:name w:val="5956DF4487B94C4A9135D50EFE5CDD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E43537-79D9-4B4D-A703-18DF92B7B2F2}"/>
      </w:docPartPr>
      <w:docPartBody>
        <w:p w:rsidR="00CF2009" w:rsidRDefault="008B651F">
          <w:r w:rsidRPr="00936691">
            <w:rPr>
              <w:rStyle w:val="PlaceholderText"/>
            </w:rPr>
            <w:t>[8. Description]</w:t>
          </w:r>
        </w:p>
      </w:docPartBody>
    </w:docPart>
    <w:docPart>
      <w:docPartPr>
        <w:name w:val="7A1132C293DE4ED0A8F13B3891A42A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B93D1B-BBEF-42B0-9886-1987B9291AE7}"/>
      </w:docPartPr>
      <w:docPartBody>
        <w:p w:rsidR="00CF2009" w:rsidRDefault="008B651F">
          <w:r w:rsidRPr="00936691">
            <w:rPr>
              <w:rStyle w:val="PlaceholderText"/>
            </w:rPr>
            <w:t>[9. Description]</w:t>
          </w:r>
        </w:p>
      </w:docPartBody>
    </w:docPart>
    <w:docPart>
      <w:docPartPr>
        <w:name w:val="C04BD25DB0424EC69475F349B01C5F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EF6F1E-1A4A-4942-A58E-D83325E9A77F}"/>
      </w:docPartPr>
      <w:docPartBody>
        <w:p w:rsidR="00CF2009" w:rsidRDefault="008B651F">
          <w:r w:rsidRPr="00936691">
            <w:rPr>
              <w:rStyle w:val="PlaceholderText"/>
            </w:rPr>
            <w:t>[10. Description]</w:t>
          </w:r>
        </w:p>
      </w:docPartBody>
    </w:docPart>
    <w:docPart>
      <w:docPartPr>
        <w:name w:val="70FC0DDC4870464AA3CC43CD224183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5F2CE5-E7E4-4D72-A995-473E9F2C8B35}"/>
      </w:docPartPr>
      <w:docPartBody>
        <w:p w:rsidR="00CF2009" w:rsidRDefault="008B651F">
          <w:r w:rsidRPr="00936691">
            <w:rPr>
              <w:rStyle w:val="PlaceholderText"/>
            </w:rPr>
            <w:t>[12. Description]</w:t>
          </w:r>
        </w:p>
      </w:docPartBody>
    </w:docPart>
    <w:docPart>
      <w:docPartPr>
        <w:name w:val="1E17EAF77A6C431488F22E4A061877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1C5FE1-8777-44A0-AB48-18E062BFD201}"/>
      </w:docPartPr>
      <w:docPartBody>
        <w:p w:rsidR="00CF2009" w:rsidRDefault="008B651F">
          <w:r w:rsidRPr="00936691">
            <w:rPr>
              <w:rStyle w:val="PlaceholderText"/>
            </w:rPr>
            <w:t>[12. Price]</w:t>
          </w:r>
        </w:p>
      </w:docPartBody>
    </w:docPart>
    <w:docPart>
      <w:docPartPr>
        <w:name w:val="8A8C348861724AC6BCE1932F60AADA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B477B6-33EB-4281-8AFF-5571A6B83A66}"/>
      </w:docPartPr>
      <w:docPartBody>
        <w:p w:rsidR="00CF2009" w:rsidRDefault="008B651F">
          <w:r w:rsidRPr="00936691">
            <w:rPr>
              <w:rStyle w:val="PlaceholderText"/>
            </w:rPr>
            <w:t>[12. Quantity]</w:t>
          </w:r>
        </w:p>
      </w:docPartBody>
    </w:docPart>
    <w:docPart>
      <w:docPartPr>
        <w:name w:val="A8B6358FAAD74CF8BFF5FB3AE93064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D48D87-A03B-40C4-9780-932705C6E724}"/>
      </w:docPartPr>
      <w:docPartBody>
        <w:p w:rsidR="00CF2009" w:rsidRDefault="008B651F">
          <w:r w:rsidRPr="00936691">
            <w:rPr>
              <w:rStyle w:val="PlaceholderText"/>
            </w:rPr>
            <w:t>[12. Total]</w:t>
          </w:r>
        </w:p>
      </w:docPartBody>
    </w:docPart>
    <w:docPart>
      <w:docPartPr>
        <w:name w:val="D303597BC37E48AC927042D1121865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05AFC9-E418-45AE-B0FE-A10D4EBFB879}"/>
      </w:docPartPr>
      <w:docPartBody>
        <w:p w:rsidR="00CF2009" w:rsidRDefault="008B651F">
          <w:r w:rsidRPr="00936691">
            <w:rPr>
              <w:rStyle w:val="PlaceholderText"/>
            </w:rPr>
            <w:t>[13. Description]</w:t>
          </w:r>
        </w:p>
      </w:docPartBody>
    </w:docPart>
    <w:docPart>
      <w:docPartPr>
        <w:name w:val="308FC96A50DD4374AB8FAE361B4535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6550E4-235F-489F-8EF9-3F2E4E1313DE}"/>
      </w:docPartPr>
      <w:docPartBody>
        <w:p w:rsidR="00CF2009" w:rsidRDefault="008B651F">
          <w:r w:rsidRPr="00936691">
            <w:rPr>
              <w:rStyle w:val="PlaceholderText"/>
            </w:rPr>
            <w:t>[13. Price]</w:t>
          </w:r>
        </w:p>
      </w:docPartBody>
    </w:docPart>
    <w:docPart>
      <w:docPartPr>
        <w:name w:val="114CF5FAA2C24D249C70B8C87635B0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A777F6-DA19-481C-B50B-1D9AD577F211}"/>
      </w:docPartPr>
      <w:docPartBody>
        <w:p w:rsidR="00CF2009" w:rsidRDefault="008B651F">
          <w:r w:rsidRPr="00936691">
            <w:rPr>
              <w:rStyle w:val="PlaceholderText"/>
            </w:rPr>
            <w:t>[13. Quantity]</w:t>
          </w:r>
        </w:p>
      </w:docPartBody>
    </w:docPart>
    <w:docPart>
      <w:docPartPr>
        <w:name w:val="D00B98DE0972487783DB86FF03598F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4CF433-9DF6-4016-9054-3379DF3CB391}"/>
      </w:docPartPr>
      <w:docPartBody>
        <w:p w:rsidR="00CF2009" w:rsidRDefault="008B651F">
          <w:r w:rsidRPr="00936691">
            <w:rPr>
              <w:rStyle w:val="PlaceholderText"/>
            </w:rPr>
            <w:t>[13. Total]</w:t>
          </w:r>
        </w:p>
      </w:docPartBody>
    </w:docPart>
    <w:docPart>
      <w:docPartPr>
        <w:name w:val="370A42B1FE874C1DABFFAD5F891C36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E3DA4E-76FA-4FAB-A810-2BB5BE374A12}"/>
      </w:docPartPr>
      <w:docPartBody>
        <w:p w:rsidR="00CF2009" w:rsidRDefault="008B651F">
          <w:r w:rsidRPr="00936691">
            <w:rPr>
              <w:rStyle w:val="PlaceholderText"/>
            </w:rPr>
            <w:t>[14. Description]</w:t>
          </w:r>
        </w:p>
      </w:docPartBody>
    </w:docPart>
    <w:docPart>
      <w:docPartPr>
        <w:name w:val="CC8ADFA35EED4139B23D7A4D3BB9CB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84C85D-8FE8-4113-8242-C6A939FB981F}"/>
      </w:docPartPr>
      <w:docPartBody>
        <w:p w:rsidR="00CF2009" w:rsidRDefault="008B651F">
          <w:r w:rsidRPr="00936691">
            <w:rPr>
              <w:rStyle w:val="PlaceholderText"/>
            </w:rPr>
            <w:t>[14. Price]</w:t>
          </w:r>
        </w:p>
      </w:docPartBody>
    </w:docPart>
    <w:docPart>
      <w:docPartPr>
        <w:name w:val="5EE9FA4699884C00AE8E4845C0CE4D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A632A8-E0E3-49A6-A28C-4CF8D2B229E1}"/>
      </w:docPartPr>
      <w:docPartBody>
        <w:p w:rsidR="00CF2009" w:rsidRDefault="008B651F">
          <w:r w:rsidRPr="00936691">
            <w:rPr>
              <w:rStyle w:val="PlaceholderText"/>
            </w:rPr>
            <w:t>[14. Quantity]</w:t>
          </w:r>
        </w:p>
      </w:docPartBody>
    </w:docPart>
    <w:docPart>
      <w:docPartPr>
        <w:name w:val="0C422288A2A7480FBA025ADB9B1899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3E81F7-F09B-4E2E-9905-E97ED5044B05}"/>
      </w:docPartPr>
      <w:docPartBody>
        <w:p w:rsidR="00CF2009" w:rsidRDefault="008B651F">
          <w:r w:rsidRPr="00936691">
            <w:rPr>
              <w:rStyle w:val="PlaceholderText"/>
            </w:rPr>
            <w:t>[14. Total]</w:t>
          </w:r>
        </w:p>
      </w:docPartBody>
    </w:docPart>
    <w:docPart>
      <w:docPartPr>
        <w:name w:val="4875192B106D434DB3C9514E6A4061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18E90C-A0E7-4062-9ABC-4F0D5164FE4C}"/>
      </w:docPartPr>
      <w:docPartBody>
        <w:p w:rsidR="00CF2009" w:rsidRDefault="008B651F">
          <w:r w:rsidRPr="00936691">
            <w:rPr>
              <w:rStyle w:val="PlaceholderText"/>
            </w:rPr>
            <w:t>[15. Description]</w:t>
          </w:r>
        </w:p>
      </w:docPartBody>
    </w:docPart>
    <w:docPart>
      <w:docPartPr>
        <w:name w:val="42818344C45B4355B646DB8DBFF6AB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7B4F4C-4F02-456D-B3E2-6FFBACA39C51}"/>
      </w:docPartPr>
      <w:docPartBody>
        <w:p w:rsidR="00CF2009" w:rsidRDefault="008B651F">
          <w:r w:rsidRPr="00936691">
            <w:rPr>
              <w:rStyle w:val="PlaceholderText"/>
            </w:rPr>
            <w:t>[15. Price]</w:t>
          </w:r>
        </w:p>
      </w:docPartBody>
    </w:docPart>
    <w:docPart>
      <w:docPartPr>
        <w:name w:val="85E01272446E41AE87DF989C8206C0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73F204-F401-4E0B-AD85-347337080D2D}"/>
      </w:docPartPr>
      <w:docPartBody>
        <w:p w:rsidR="00CF2009" w:rsidRDefault="008B651F">
          <w:r w:rsidRPr="00936691">
            <w:rPr>
              <w:rStyle w:val="PlaceholderText"/>
            </w:rPr>
            <w:t>[15. Quantity]</w:t>
          </w:r>
        </w:p>
      </w:docPartBody>
    </w:docPart>
    <w:docPart>
      <w:docPartPr>
        <w:name w:val="0F038BC3B6D3464B9F6170DF1AFDE5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3B9D25-0449-48ED-9950-D8C3B405D153}"/>
      </w:docPartPr>
      <w:docPartBody>
        <w:p w:rsidR="00CF2009" w:rsidRDefault="008B651F">
          <w:r w:rsidRPr="00936691">
            <w:rPr>
              <w:rStyle w:val="PlaceholderText"/>
            </w:rPr>
            <w:t>[15. Total]</w:t>
          </w:r>
        </w:p>
      </w:docPartBody>
    </w:docPart>
    <w:docPart>
      <w:docPartPr>
        <w:name w:val="9DE6FDE9108D43F4A6A055A15025A6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71CFB5-0ECB-423E-8CDB-5EA73A1F64AC}"/>
      </w:docPartPr>
      <w:docPartBody>
        <w:p w:rsidR="0087336C" w:rsidRDefault="00751C02" w:rsidP="00751C02">
          <w:pPr>
            <w:pStyle w:val="9DE6FDE9108D43F4A6A055A15025A613"/>
          </w:pPr>
          <w:r w:rsidRPr="006C21C2">
            <w:rPr>
              <w:rStyle w:val="PlaceholderText"/>
            </w:rPr>
            <w:t>[Creation date]</w:t>
          </w:r>
        </w:p>
      </w:docPartBody>
    </w:docPart>
    <w:docPart>
      <w:docPartPr>
        <w:name w:val="2DCEBEA5EF994EC286999BCF68CC9F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C04832-7F60-4699-886A-EDAF82D7A934}"/>
      </w:docPartPr>
      <w:docPartBody>
        <w:p w:rsidR="0087336C" w:rsidRDefault="00751C02" w:rsidP="00751C02">
          <w:pPr>
            <w:pStyle w:val="2DCEBEA5EF994EC286999BCF68CC9F8D"/>
          </w:pPr>
          <w:r w:rsidRPr="00B735A9">
            <w:rPr>
              <w:rStyle w:val="PlaceholderText"/>
            </w:rPr>
            <w:t>[Offer creation date]</w:t>
          </w:r>
        </w:p>
      </w:docPartBody>
    </w:docPart>
    <w:docPart>
      <w:docPartPr>
        <w:name w:val="B2ED82D276E8456F95AB05F8B0F6B7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5D50B2-3201-4725-A3BD-234868584778}"/>
      </w:docPartPr>
      <w:docPartBody>
        <w:p w:rsidR="0087336C" w:rsidRDefault="00751C02" w:rsidP="00751C02">
          <w:pPr>
            <w:pStyle w:val="B2ED82D276E8456F95AB05F8B0F6B7C8"/>
          </w:pPr>
          <w:r w:rsidRPr="008A460E">
            <w:rPr>
              <w:rStyle w:val="PlaceholderText"/>
            </w:rPr>
            <w:t>[Approval date]</w:t>
          </w:r>
        </w:p>
      </w:docPartBody>
    </w:docPart>
    <w:docPart>
      <w:docPartPr>
        <w:name w:val="F9D31333FC08456AB8F82FD1C9182A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718FB2-D746-4D37-A1A2-EDB18C28CBBF}"/>
      </w:docPartPr>
      <w:docPartBody>
        <w:p w:rsidR="0087336C" w:rsidRDefault="00751C02" w:rsidP="00751C02">
          <w:pPr>
            <w:pStyle w:val="F9D31333FC08456AB8F82FD1C9182A9F"/>
          </w:pPr>
          <w:r w:rsidRPr="00F054EB">
            <w:rPr>
              <w:rStyle w:val="PlaceholderText"/>
            </w:rPr>
            <w:t>[PO sent date]</w:t>
          </w:r>
        </w:p>
      </w:docPartBody>
    </w:docPart>
    <w:docPart>
      <w:docPartPr>
        <w:name w:val="929950A27594419FB9FABB3C3D636D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2996C7-7D5E-492C-9CC5-982FAABF73C7}"/>
      </w:docPartPr>
      <w:docPartBody>
        <w:p w:rsidR="0087336C" w:rsidRDefault="00751C02" w:rsidP="00751C02">
          <w:pPr>
            <w:pStyle w:val="929950A27594419FB9FABB3C3D636DB5"/>
          </w:pPr>
          <w:r w:rsidRPr="00C47A40">
            <w:rPr>
              <w:rStyle w:val="PlaceholderText"/>
            </w:rPr>
            <w:t>[Finish of the project]</w:t>
          </w:r>
        </w:p>
      </w:docPartBody>
    </w:docPart>
    <w:docPart>
      <w:docPartPr>
        <w:name w:val="A9ACA77294E94F3182E0A425AD2DE5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72B908-55B3-425B-818F-5C7317EF3A20}"/>
      </w:docPartPr>
      <w:docPartBody>
        <w:p w:rsidR="0087336C" w:rsidRDefault="00751C02" w:rsidP="00751C02">
          <w:pPr>
            <w:pStyle w:val="A9ACA77294E94F3182E0A425AD2DE56F"/>
          </w:pPr>
          <w:r w:rsidRPr="00A07A44">
            <w:rPr>
              <w:rStyle w:val="PlaceholderText"/>
            </w:rPr>
            <w:t>[Finish of the project (official)]</w:t>
          </w:r>
        </w:p>
      </w:docPartBody>
    </w:docPart>
    <w:docPart>
      <w:docPartPr>
        <w:name w:val="EE72669DE0E14D5C843777144CDEA1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B3E303-08D0-4E54-A96C-E9FBDD32FC4E}"/>
      </w:docPartPr>
      <w:docPartBody>
        <w:p w:rsidR="0087336C" w:rsidRDefault="00751C02" w:rsidP="00751C02">
          <w:pPr>
            <w:pStyle w:val="EE72669DE0E14D5C843777144CDEA112"/>
          </w:pPr>
          <w:r w:rsidRPr="003C0DAF">
            <w:t>Description</w:t>
          </w:r>
        </w:p>
      </w:docPartBody>
    </w:docPart>
    <w:docPart>
      <w:docPartPr>
        <w:name w:val="461C04A6A43B4296B89DCD59C5DA1A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56469A-394B-4297-9112-5818BC46A216}"/>
      </w:docPartPr>
      <w:docPartBody>
        <w:p w:rsidR="0087336C" w:rsidRDefault="00751C02" w:rsidP="00751C02">
          <w:pPr>
            <w:pStyle w:val="461C04A6A43B4296B89DCD59C5DA1A27"/>
          </w:pPr>
          <w:r>
            <w:t>Project Start</w:t>
          </w:r>
        </w:p>
      </w:docPartBody>
    </w:docPart>
    <w:docPart>
      <w:docPartPr>
        <w:name w:val="C18A2596710144AD928A084B4B9D47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223127-AEBA-4A39-A10C-9B3AF0298B27}"/>
      </w:docPartPr>
      <w:docPartBody>
        <w:p w:rsidR="0087336C" w:rsidRDefault="00751C02" w:rsidP="00751C02">
          <w:pPr>
            <w:pStyle w:val="C18A2596710144AD928A084B4B9D47E8"/>
          </w:pPr>
          <w:r w:rsidRPr="001673C9">
            <w:rPr>
              <w:rStyle w:val="PlaceholderText"/>
            </w:rPr>
            <w:t>[Creation date]</w:t>
          </w:r>
        </w:p>
      </w:docPartBody>
    </w:docPart>
    <w:docPart>
      <w:docPartPr>
        <w:name w:val="187A5EA3E1CC4E359B675BC242F9E4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15F63E-4ED9-4576-AF04-86F445A978B9}"/>
      </w:docPartPr>
      <w:docPartBody>
        <w:p w:rsidR="0087336C" w:rsidRDefault="00751C02" w:rsidP="00751C02">
          <w:pPr>
            <w:pStyle w:val="187A5EA3E1CC4E359B675BC242F9E434"/>
          </w:pPr>
          <w:r w:rsidRPr="00257C6A">
            <w:rPr>
              <w:rStyle w:val="PlaceholderText"/>
            </w:rPr>
            <w:t>[Offer creation date]</w:t>
          </w:r>
        </w:p>
      </w:docPartBody>
    </w:docPart>
    <w:docPart>
      <w:docPartPr>
        <w:name w:val="4ED9F7E426E142CFA2A1998361A197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F1F717-B64A-48F0-9517-6AB34BE5FD6F}"/>
      </w:docPartPr>
      <w:docPartBody>
        <w:p w:rsidR="0087336C" w:rsidRDefault="00751C02" w:rsidP="00751C02">
          <w:pPr>
            <w:pStyle w:val="4ED9F7E426E142CFA2A1998361A197AB"/>
          </w:pPr>
          <w:r w:rsidRPr="008A460E">
            <w:rPr>
              <w:rStyle w:val="PlaceholderText"/>
            </w:rPr>
            <w:t>[Approval date]</w:t>
          </w:r>
        </w:p>
      </w:docPartBody>
    </w:docPart>
    <w:docPart>
      <w:docPartPr>
        <w:name w:val="35E9E2BD217D4849A256C2F5D59F29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96CBCA-99B3-45DD-BEDC-00022BD4390C}"/>
      </w:docPartPr>
      <w:docPartBody>
        <w:p w:rsidR="0087336C" w:rsidRDefault="00751C02" w:rsidP="00751C02">
          <w:pPr>
            <w:pStyle w:val="35E9E2BD217D4849A256C2F5D59F299E"/>
          </w:pPr>
          <w:r w:rsidRPr="00D95A07">
            <w:rPr>
              <w:rStyle w:val="PlaceholderText"/>
            </w:rPr>
            <w:t>[PO Sent Date estimated]</w:t>
          </w:r>
        </w:p>
      </w:docPartBody>
    </w:docPart>
    <w:docPart>
      <w:docPartPr>
        <w:name w:val="8A84B82A062D4EE9942CEF181DDC65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686CEA-2457-4804-85EA-EF350BE9CF3E}"/>
      </w:docPartPr>
      <w:docPartBody>
        <w:p w:rsidR="0087336C" w:rsidRDefault="00751C02" w:rsidP="00751C02">
          <w:pPr>
            <w:pStyle w:val="8A84B82A062D4EE9942CEF181DDC65F9"/>
          </w:pPr>
          <w:r w:rsidRPr="00F054EB">
            <w:rPr>
              <w:rStyle w:val="PlaceholderText"/>
            </w:rPr>
            <w:t>[PO sent date]</w:t>
          </w:r>
        </w:p>
      </w:docPartBody>
    </w:docPart>
    <w:docPart>
      <w:docPartPr>
        <w:name w:val="3A365A28D2A94520A3F7178BB2EEED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FAB712-184D-4289-9189-DBFA0E6BBC2B}"/>
      </w:docPartPr>
      <w:docPartBody>
        <w:p w:rsidR="0087336C" w:rsidRDefault="00751C02" w:rsidP="00751C02">
          <w:pPr>
            <w:pStyle w:val="3A365A28D2A94520A3F7178BB2EEED72"/>
          </w:pPr>
          <w:r w:rsidRPr="00467376">
            <w:rPr>
              <w:rStyle w:val="PlaceholderText"/>
            </w:rPr>
            <w:t>[Machinig And Qualification Time]</w:t>
          </w:r>
        </w:p>
      </w:docPartBody>
    </w:docPart>
    <w:docPart>
      <w:docPartPr>
        <w:name w:val="C4D2705FB710466BAABDA0D41E8B3C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7726A7-2B56-4ECA-8A46-865B18D85039}"/>
      </w:docPartPr>
      <w:docPartBody>
        <w:p w:rsidR="0087336C" w:rsidRDefault="00751C02" w:rsidP="00751C02">
          <w:pPr>
            <w:pStyle w:val="C4D2705FB710466BAABDA0D41E8B3CC1"/>
          </w:pPr>
          <w:r w:rsidRPr="00BB3AD7">
            <w:rPr>
              <w:rStyle w:val="PlaceholderText"/>
            </w:rPr>
            <w:t>[Machining lead time]</w:t>
          </w:r>
        </w:p>
      </w:docPartBody>
    </w:docPart>
    <w:docPart>
      <w:docPartPr>
        <w:name w:val="B1A1B48138F9444EA9EF3775FF43DD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AAA796-4D2E-43DD-9821-5429EE32FEB4}"/>
      </w:docPartPr>
      <w:docPartBody>
        <w:p w:rsidR="0087336C" w:rsidRDefault="00751C02" w:rsidP="00751C02">
          <w:pPr>
            <w:pStyle w:val="B1A1B48138F9444EA9EF3775FF43DDCD"/>
          </w:pPr>
          <w:r w:rsidRPr="00257C6A">
            <w:rPr>
              <w:rStyle w:val="PlaceholderText"/>
            </w:rPr>
            <w:t>[Lead time for qualification]</w:t>
          </w:r>
        </w:p>
      </w:docPartBody>
    </w:docPart>
    <w:docPart>
      <w:docPartPr>
        <w:name w:val="0F56083A464F46FB8A7EDE91B1A9F7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0FF9A4-0719-4F14-BB9D-7CB4F89E365F}"/>
      </w:docPartPr>
      <w:docPartBody>
        <w:p w:rsidR="0087336C" w:rsidRDefault="00751C02" w:rsidP="00751C02">
          <w:pPr>
            <w:pStyle w:val="0F56083A464F46FB8A7EDE91B1A9F716"/>
          </w:pPr>
          <w:r w:rsidRPr="008020B4">
            <w:rPr>
              <w:rStyle w:val="PlaceholderText"/>
            </w:rPr>
            <w:t>[Machining stage done]</w:t>
          </w:r>
        </w:p>
      </w:docPartBody>
    </w:docPart>
    <w:docPart>
      <w:docPartPr>
        <w:name w:val="6F17104502E04ABB93B22FDC0638D9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C76CA1-24B2-4908-9436-43BE8B0C35BB}"/>
      </w:docPartPr>
      <w:docPartBody>
        <w:p w:rsidR="0087336C" w:rsidRDefault="00751C02" w:rsidP="00751C02">
          <w:pPr>
            <w:pStyle w:val="6F17104502E04ABB93B22FDC0638D977"/>
          </w:pPr>
          <w:r w:rsidRPr="00C47A40">
            <w:rPr>
              <w:rStyle w:val="PlaceholderText"/>
            </w:rPr>
            <w:t>[Finish of the project]</w:t>
          </w:r>
        </w:p>
      </w:docPartBody>
    </w:docPart>
    <w:docPart>
      <w:docPartPr>
        <w:name w:val="720FA7FEA85440C98CB53CB45977F7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9A605F-B5A8-4A9A-AB4D-87B261B53FA6}"/>
      </w:docPartPr>
      <w:docPartBody>
        <w:p w:rsidR="0087336C" w:rsidRDefault="00751C02" w:rsidP="00751C02">
          <w:pPr>
            <w:pStyle w:val="720FA7FEA85440C98CB53CB45977F745"/>
          </w:pPr>
          <w:r w:rsidRPr="00467376">
            <w:rPr>
              <w:rStyle w:val="PlaceholderText"/>
            </w:rPr>
            <w:t>[Machinig And Qualification Time]</w:t>
          </w:r>
        </w:p>
      </w:docPartBody>
    </w:docPart>
    <w:docPart>
      <w:docPartPr>
        <w:name w:val="E70EE08B2B1C40AEB601E7450C18F5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ECB946-C8AC-4C30-BA03-AD335FF4B8FC}"/>
      </w:docPartPr>
      <w:docPartBody>
        <w:p w:rsidR="0087336C" w:rsidRDefault="00751C02" w:rsidP="00751C02">
          <w:pPr>
            <w:pStyle w:val="E70EE08B2B1C40AEB601E7450C18F5D9"/>
          </w:pPr>
          <w:r w:rsidRPr="00BB3AD7">
            <w:rPr>
              <w:rStyle w:val="PlaceholderText"/>
            </w:rPr>
            <w:t>[Machining lead time]</w:t>
          </w:r>
        </w:p>
      </w:docPartBody>
    </w:docPart>
    <w:docPart>
      <w:docPartPr>
        <w:name w:val="72038D8E504C45B699BC96FBF8339C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FDD261-F3D6-40D6-96AD-792C7005A712}"/>
      </w:docPartPr>
      <w:docPartBody>
        <w:p w:rsidR="0087336C" w:rsidRDefault="00751C02" w:rsidP="00751C02">
          <w:pPr>
            <w:pStyle w:val="72038D8E504C45B699BC96FBF8339C20"/>
          </w:pPr>
          <w:r w:rsidRPr="00257C6A">
            <w:rPr>
              <w:rStyle w:val="PlaceholderText"/>
            </w:rPr>
            <w:t>[Lead time for qualification]</w:t>
          </w:r>
        </w:p>
      </w:docPartBody>
    </w:docPart>
    <w:docPart>
      <w:docPartPr>
        <w:name w:val="CD8BC36CB0C8453D990BF67D8247E3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5ECB85-BDB4-46C7-BF51-15C23D53131A}"/>
      </w:docPartPr>
      <w:docPartBody>
        <w:p w:rsidR="0087336C" w:rsidRDefault="00751C02" w:rsidP="00751C02">
          <w:pPr>
            <w:pStyle w:val="CD8BC36CB0C8453D990BF67D8247E37B"/>
          </w:pPr>
          <w:r w:rsidRPr="00F054EB">
            <w:rPr>
              <w:rStyle w:val="PlaceholderText"/>
            </w:rPr>
            <w:t>[Finish of machining stage and start qualification official]</w:t>
          </w:r>
        </w:p>
      </w:docPartBody>
    </w:docPart>
    <w:docPart>
      <w:docPartPr>
        <w:name w:val="080CF164A4BF4205AD40487C3C631C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F098FB-4BB4-428D-80C6-3D8149A88C81}"/>
      </w:docPartPr>
      <w:docPartBody>
        <w:p w:rsidR="0087336C" w:rsidRDefault="00751C02" w:rsidP="00751C02">
          <w:pPr>
            <w:pStyle w:val="080CF164A4BF4205AD40487C3C631CE4"/>
          </w:pPr>
          <w:r w:rsidRPr="00A07A44">
            <w:rPr>
              <w:rStyle w:val="PlaceholderText"/>
            </w:rPr>
            <w:t>[Finish of the project (official)]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Times New RomanNeue Heavy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171"/>
    <w:rsid w:val="00002D0C"/>
    <w:rsid w:val="000061DF"/>
    <w:rsid w:val="00066469"/>
    <w:rsid w:val="000722B3"/>
    <w:rsid w:val="0007550D"/>
    <w:rsid w:val="000945BF"/>
    <w:rsid w:val="000B653B"/>
    <w:rsid w:val="001479AB"/>
    <w:rsid w:val="00160B7B"/>
    <w:rsid w:val="00163C3A"/>
    <w:rsid w:val="001A4AAD"/>
    <w:rsid w:val="001C3FEE"/>
    <w:rsid w:val="00260B00"/>
    <w:rsid w:val="00272393"/>
    <w:rsid w:val="002937F8"/>
    <w:rsid w:val="002D63A1"/>
    <w:rsid w:val="003232AD"/>
    <w:rsid w:val="00324CA7"/>
    <w:rsid w:val="00395847"/>
    <w:rsid w:val="003E2FA1"/>
    <w:rsid w:val="003F179C"/>
    <w:rsid w:val="00404CD6"/>
    <w:rsid w:val="00437583"/>
    <w:rsid w:val="004B49FF"/>
    <w:rsid w:val="004F0FF7"/>
    <w:rsid w:val="00531F77"/>
    <w:rsid w:val="005755B0"/>
    <w:rsid w:val="0058484B"/>
    <w:rsid w:val="00592187"/>
    <w:rsid w:val="005A58E6"/>
    <w:rsid w:val="005C65BA"/>
    <w:rsid w:val="005D3E88"/>
    <w:rsid w:val="005D4C1D"/>
    <w:rsid w:val="00605683"/>
    <w:rsid w:val="00617080"/>
    <w:rsid w:val="00621592"/>
    <w:rsid w:val="006402F4"/>
    <w:rsid w:val="00650188"/>
    <w:rsid w:val="006865DC"/>
    <w:rsid w:val="006E4171"/>
    <w:rsid w:val="0072470F"/>
    <w:rsid w:val="0073198D"/>
    <w:rsid w:val="007514EF"/>
    <w:rsid w:val="00751C02"/>
    <w:rsid w:val="007A6B08"/>
    <w:rsid w:val="007C39DE"/>
    <w:rsid w:val="00820FA0"/>
    <w:rsid w:val="0087336C"/>
    <w:rsid w:val="008977F0"/>
    <w:rsid w:val="008B651F"/>
    <w:rsid w:val="008C4003"/>
    <w:rsid w:val="008E7A3B"/>
    <w:rsid w:val="0091468C"/>
    <w:rsid w:val="00A060F7"/>
    <w:rsid w:val="00A10AB0"/>
    <w:rsid w:val="00A2402D"/>
    <w:rsid w:val="00A30D28"/>
    <w:rsid w:val="00A37B39"/>
    <w:rsid w:val="00A85454"/>
    <w:rsid w:val="00A91CC9"/>
    <w:rsid w:val="00A92523"/>
    <w:rsid w:val="00A94F16"/>
    <w:rsid w:val="00B4250A"/>
    <w:rsid w:val="00B54BFA"/>
    <w:rsid w:val="00C120FD"/>
    <w:rsid w:val="00C20C47"/>
    <w:rsid w:val="00CE455C"/>
    <w:rsid w:val="00CF2009"/>
    <w:rsid w:val="00D115A8"/>
    <w:rsid w:val="00D963D6"/>
    <w:rsid w:val="00E17BB7"/>
    <w:rsid w:val="00E20C39"/>
    <w:rsid w:val="00E738BF"/>
    <w:rsid w:val="00E83ADD"/>
    <w:rsid w:val="00ED5EF6"/>
    <w:rsid w:val="00EE2FD7"/>
    <w:rsid w:val="00F20B1F"/>
    <w:rsid w:val="00F4591B"/>
    <w:rsid w:val="00F54400"/>
    <w:rsid w:val="00F64125"/>
    <w:rsid w:val="00F74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qFormat/>
    <w:rsid w:val="006E4171"/>
    <w:pPr>
      <w:keepNext/>
      <w:spacing w:before="200" w:after="0" w:line="276" w:lineRule="auto"/>
      <w:outlineLvl w:val="1"/>
    </w:pPr>
    <w:rPr>
      <w:rFonts w:asciiTheme="majorHAnsi" w:hAnsiTheme="majorHAnsi" w:cs="Times New Roman (Body CS)"/>
      <w:color w:val="156082" w:themeColor="accent1"/>
      <w:spacing w:val="15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E4171"/>
    <w:rPr>
      <w:rFonts w:asciiTheme="majorHAnsi" w:hAnsiTheme="majorHAnsi" w:cs="Times New Roman (Body CS)"/>
      <w:color w:val="156082" w:themeColor="accent1"/>
      <w:spacing w:val="15"/>
      <w:lang w:eastAsia="ja-JP"/>
    </w:rPr>
  </w:style>
  <w:style w:type="paragraph" w:customStyle="1" w:styleId="11E3808215C64A8BA2CC0E8BC944F64E">
    <w:name w:val="11E3808215C64A8BA2CC0E8BC944F64E"/>
  </w:style>
  <w:style w:type="paragraph" w:customStyle="1" w:styleId="EAB19DC254C549BBBC14602674624577">
    <w:name w:val="EAB19DC254C549BBBC14602674624577"/>
  </w:style>
  <w:style w:type="paragraph" w:customStyle="1" w:styleId="0909F147FC50450CB451ADD4F7058FC4">
    <w:name w:val="0909F147FC50450CB451ADD4F7058FC4"/>
  </w:style>
  <w:style w:type="paragraph" w:customStyle="1" w:styleId="5BAAE9835B50452E8A14BB2B1FADCA16">
    <w:name w:val="5BAAE9835B50452E8A14BB2B1FADCA16"/>
  </w:style>
  <w:style w:type="paragraph" w:customStyle="1" w:styleId="0026E1615268483DA2398BA5C79F8FDF">
    <w:name w:val="0026E1615268483DA2398BA5C79F8FDF"/>
  </w:style>
  <w:style w:type="character" w:styleId="Strong">
    <w:name w:val="Strong"/>
    <w:uiPriority w:val="22"/>
    <w:qFormat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751C02"/>
    <w:rPr>
      <w:color w:val="595959" w:themeColor="text1" w:themeTint="A6"/>
    </w:rPr>
  </w:style>
  <w:style w:type="paragraph" w:customStyle="1" w:styleId="B50602A0C0BA49C7B2AC2642617B84B7">
    <w:name w:val="B50602A0C0BA49C7B2AC2642617B84B7"/>
    <w:rsid w:val="00F74D3A"/>
  </w:style>
  <w:style w:type="paragraph" w:customStyle="1" w:styleId="39CDEAA0DC454CE6ADC72F9497A73920">
    <w:name w:val="39CDEAA0DC454CE6ADC72F9497A73920"/>
    <w:rsid w:val="00F74D3A"/>
  </w:style>
  <w:style w:type="paragraph" w:customStyle="1" w:styleId="1735024024574FE08F1A2751CFBD1CED">
    <w:name w:val="1735024024574FE08F1A2751CFBD1CED"/>
    <w:rsid w:val="00F74D3A"/>
  </w:style>
  <w:style w:type="paragraph" w:customStyle="1" w:styleId="396745F42C804961B67C25314DF84E0A">
    <w:name w:val="396745F42C804961B67C25314DF84E0A"/>
    <w:rsid w:val="00F74D3A"/>
  </w:style>
  <w:style w:type="paragraph" w:customStyle="1" w:styleId="4734CAA56913402F996F969479E349E4">
    <w:name w:val="4734CAA56913402F996F969479E349E4"/>
    <w:rsid w:val="00F74D3A"/>
  </w:style>
  <w:style w:type="paragraph" w:customStyle="1" w:styleId="01B3A3E4D7C64C33B17F690D47E72A03">
    <w:name w:val="01B3A3E4D7C64C33B17F690D47E72A03"/>
    <w:rsid w:val="00F74D3A"/>
  </w:style>
  <w:style w:type="paragraph" w:customStyle="1" w:styleId="C9F72817B512408F88B49BFBB21089B7">
    <w:name w:val="C9F72817B512408F88B49BFBB21089B7"/>
    <w:rsid w:val="00F74D3A"/>
  </w:style>
  <w:style w:type="paragraph" w:customStyle="1" w:styleId="0109C7FC61AB40389247BC6209465A33">
    <w:name w:val="0109C7FC61AB40389247BC6209465A33"/>
    <w:rsid w:val="00F74D3A"/>
  </w:style>
  <w:style w:type="paragraph" w:customStyle="1" w:styleId="CCE832B5FD9A41AE9F937B0FF42A6E1D">
    <w:name w:val="CCE832B5FD9A41AE9F937B0FF42A6E1D"/>
    <w:rsid w:val="00F74D3A"/>
  </w:style>
  <w:style w:type="paragraph" w:customStyle="1" w:styleId="D8F81C58314D4FB4B73A11416370E44A">
    <w:name w:val="D8F81C58314D4FB4B73A11416370E44A"/>
    <w:rsid w:val="00F74D3A"/>
  </w:style>
  <w:style w:type="paragraph" w:customStyle="1" w:styleId="38C6BEF2BB534752A1BC4A5B43375656">
    <w:name w:val="38C6BEF2BB534752A1BC4A5B43375656"/>
    <w:rsid w:val="00F74D3A"/>
  </w:style>
  <w:style w:type="paragraph" w:customStyle="1" w:styleId="015FA774F3C54672B50FE5828267949C">
    <w:name w:val="015FA774F3C54672B50FE5828267949C"/>
    <w:rsid w:val="00F74D3A"/>
  </w:style>
  <w:style w:type="paragraph" w:customStyle="1" w:styleId="4EB9A993E0BE4F7093B0334273753A6E">
    <w:name w:val="4EB9A993E0BE4F7093B0334273753A6E"/>
    <w:rsid w:val="00F74D3A"/>
  </w:style>
  <w:style w:type="paragraph" w:customStyle="1" w:styleId="C0E9F8CA89EE4F2B86B82DBF10E2350C">
    <w:name w:val="C0E9F8CA89EE4F2B86B82DBF10E2350C"/>
    <w:rsid w:val="00F74D3A"/>
  </w:style>
  <w:style w:type="paragraph" w:customStyle="1" w:styleId="0BDF87027E66430F9C68BD503CFD8170">
    <w:name w:val="0BDF87027E66430F9C68BD503CFD8170"/>
    <w:rsid w:val="00F74D3A"/>
  </w:style>
  <w:style w:type="paragraph" w:customStyle="1" w:styleId="324C2ACCF3D54E22A39ADA267D006D37">
    <w:name w:val="324C2ACCF3D54E22A39ADA267D006D37"/>
    <w:rsid w:val="00F74D3A"/>
  </w:style>
  <w:style w:type="paragraph" w:customStyle="1" w:styleId="88C3882375154415B36C113250E02F75">
    <w:name w:val="88C3882375154415B36C113250E02F75"/>
    <w:rsid w:val="00F74D3A"/>
  </w:style>
  <w:style w:type="paragraph" w:customStyle="1" w:styleId="F58C921639ED4BAEA499461F48754D10">
    <w:name w:val="F58C921639ED4BAEA499461F48754D10"/>
    <w:rsid w:val="00F74D3A"/>
  </w:style>
  <w:style w:type="paragraph" w:customStyle="1" w:styleId="18BD7708D65E4C73B330B5F8304F4CFD">
    <w:name w:val="18BD7708D65E4C73B330B5F8304F4CFD"/>
    <w:rsid w:val="00F74D3A"/>
  </w:style>
  <w:style w:type="paragraph" w:customStyle="1" w:styleId="2190A88E447945B8A2223C5926646DAB">
    <w:name w:val="2190A88E447945B8A2223C5926646DAB"/>
    <w:rsid w:val="00F74D3A"/>
  </w:style>
  <w:style w:type="paragraph" w:customStyle="1" w:styleId="F97EDBDE213942BFA2968451AFAB831A">
    <w:name w:val="F97EDBDE213942BFA2968451AFAB831A"/>
    <w:rsid w:val="00F74D3A"/>
  </w:style>
  <w:style w:type="paragraph" w:customStyle="1" w:styleId="8075CDAECC264195869E594EA2ACA20F">
    <w:name w:val="8075CDAECC264195869E594EA2ACA20F"/>
    <w:rsid w:val="00F74D3A"/>
  </w:style>
  <w:style w:type="paragraph" w:customStyle="1" w:styleId="27F5FD9B944F4EBE91250DF339D9B8A0">
    <w:name w:val="27F5FD9B944F4EBE91250DF339D9B8A0"/>
    <w:rsid w:val="00F74D3A"/>
  </w:style>
  <w:style w:type="paragraph" w:customStyle="1" w:styleId="26BA212B741B470DA8635284F9F05CBE">
    <w:name w:val="26BA212B741B470DA8635284F9F05CBE"/>
    <w:rsid w:val="00F74D3A"/>
  </w:style>
  <w:style w:type="paragraph" w:customStyle="1" w:styleId="80C487BC53FB4862829216A3A05289AD">
    <w:name w:val="80C487BC53FB4862829216A3A05289AD"/>
    <w:rsid w:val="00F74D3A"/>
  </w:style>
  <w:style w:type="paragraph" w:customStyle="1" w:styleId="60F02EBD5E114AF18067CBD81836EB0E">
    <w:name w:val="60F02EBD5E114AF18067CBD81836EB0E"/>
    <w:rsid w:val="00F74D3A"/>
  </w:style>
  <w:style w:type="paragraph" w:customStyle="1" w:styleId="5DC91075F83E4B149684D9DCEF4F2650">
    <w:name w:val="5DC91075F83E4B149684D9DCEF4F2650"/>
    <w:rsid w:val="00F74D3A"/>
  </w:style>
  <w:style w:type="paragraph" w:customStyle="1" w:styleId="9AB802659A5F4DD48BE15BF42F320404">
    <w:name w:val="9AB802659A5F4DD48BE15BF42F320404"/>
    <w:rsid w:val="00F74D3A"/>
  </w:style>
  <w:style w:type="paragraph" w:customStyle="1" w:styleId="EF02E0FE463E4313805D76CE91ABA842">
    <w:name w:val="EF02E0FE463E4313805D76CE91ABA842"/>
    <w:rsid w:val="00F74D3A"/>
  </w:style>
  <w:style w:type="paragraph" w:customStyle="1" w:styleId="FC26CF5078EB4C51B5BC73D61603E6A1">
    <w:name w:val="FC26CF5078EB4C51B5BC73D61603E6A1"/>
    <w:rsid w:val="00F74D3A"/>
  </w:style>
  <w:style w:type="paragraph" w:customStyle="1" w:styleId="E5531AE8B1074D70875D36E179D20D88">
    <w:name w:val="E5531AE8B1074D70875D36E179D20D88"/>
    <w:rsid w:val="00F74D3A"/>
  </w:style>
  <w:style w:type="paragraph" w:customStyle="1" w:styleId="9A81B34B644940E3BDD5C6DCAC10A868">
    <w:name w:val="9A81B34B644940E3BDD5C6DCAC10A868"/>
    <w:rsid w:val="00260B00"/>
  </w:style>
  <w:style w:type="paragraph" w:customStyle="1" w:styleId="0995DA44D1444268B9B6488B54638C9C">
    <w:name w:val="0995DA44D1444268B9B6488B54638C9C"/>
    <w:rsid w:val="00F54400"/>
  </w:style>
  <w:style w:type="paragraph" w:customStyle="1" w:styleId="0932EB4A6B414089B34245FA90EE58C6">
    <w:name w:val="0932EB4A6B414089B34245FA90EE58C6"/>
    <w:rsid w:val="00002D0C"/>
  </w:style>
  <w:style w:type="paragraph" w:customStyle="1" w:styleId="A477635142B6403B8C41143A951E4DFB">
    <w:name w:val="A477635142B6403B8C41143A951E4DFB"/>
    <w:rsid w:val="00002D0C"/>
  </w:style>
  <w:style w:type="paragraph" w:customStyle="1" w:styleId="78EE87D914C64C53B1ADF51672B5B1F6">
    <w:name w:val="78EE87D914C64C53B1ADF51672B5B1F6"/>
    <w:rsid w:val="00002D0C"/>
  </w:style>
  <w:style w:type="paragraph" w:customStyle="1" w:styleId="45FE13B59D774CEFAF044FC480B2444D">
    <w:name w:val="45FE13B59D774CEFAF044FC480B2444D"/>
    <w:rsid w:val="00002D0C"/>
  </w:style>
  <w:style w:type="paragraph" w:customStyle="1" w:styleId="29454424A7FC4308AADAD8B76C6C70AC">
    <w:name w:val="29454424A7FC4308AADAD8B76C6C70AC"/>
    <w:rsid w:val="00002D0C"/>
  </w:style>
  <w:style w:type="paragraph" w:customStyle="1" w:styleId="13172BD60B324FC7BEF0B3394BD184F9">
    <w:name w:val="13172BD60B324FC7BEF0B3394BD184F9"/>
    <w:rsid w:val="00002D0C"/>
  </w:style>
  <w:style w:type="paragraph" w:customStyle="1" w:styleId="A678C50E2A2D40108B7535DACF5635C0">
    <w:name w:val="A678C50E2A2D40108B7535DACF5635C0"/>
    <w:rsid w:val="00002D0C"/>
  </w:style>
  <w:style w:type="paragraph" w:customStyle="1" w:styleId="F53BA8108FAA4553B7575EAD2B28D607">
    <w:name w:val="F53BA8108FAA4553B7575EAD2B28D607"/>
    <w:rsid w:val="00002D0C"/>
  </w:style>
  <w:style w:type="paragraph" w:customStyle="1" w:styleId="256680F7E2034FC4B151EF7024249C73">
    <w:name w:val="256680F7E2034FC4B151EF7024249C73"/>
    <w:rsid w:val="00002D0C"/>
  </w:style>
  <w:style w:type="paragraph" w:customStyle="1" w:styleId="359854D56A7C4B4690E9E81B7D664915">
    <w:name w:val="359854D56A7C4B4690E9E81B7D664915"/>
    <w:rsid w:val="00002D0C"/>
  </w:style>
  <w:style w:type="paragraph" w:customStyle="1" w:styleId="E76741F53B134A31BA3A72750CF594EF">
    <w:name w:val="E76741F53B134A31BA3A72750CF594EF"/>
    <w:rsid w:val="00002D0C"/>
  </w:style>
  <w:style w:type="paragraph" w:customStyle="1" w:styleId="9DE6FDE9108D43F4A6A055A15025A613">
    <w:name w:val="9DE6FDE9108D43F4A6A055A15025A613"/>
    <w:rsid w:val="00751C02"/>
  </w:style>
  <w:style w:type="paragraph" w:customStyle="1" w:styleId="2DCEBEA5EF994EC286999BCF68CC9F8D">
    <w:name w:val="2DCEBEA5EF994EC286999BCF68CC9F8D"/>
    <w:rsid w:val="00751C02"/>
  </w:style>
  <w:style w:type="paragraph" w:customStyle="1" w:styleId="B2ED82D276E8456F95AB05F8B0F6B7C8">
    <w:name w:val="B2ED82D276E8456F95AB05F8B0F6B7C8"/>
    <w:rsid w:val="00751C02"/>
  </w:style>
  <w:style w:type="paragraph" w:customStyle="1" w:styleId="F9D31333FC08456AB8F82FD1C9182A9F">
    <w:name w:val="F9D31333FC08456AB8F82FD1C9182A9F"/>
    <w:rsid w:val="00751C02"/>
  </w:style>
  <w:style w:type="paragraph" w:customStyle="1" w:styleId="929950A27594419FB9FABB3C3D636DB5">
    <w:name w:val="929950A27594419FB9FABB3C3D636DB5"/>
    <w:rsid w:val="00751C02"/>
  </w:style>
  <w:style w:type="paragraph" w:customStyle="1" w:styleId="A9ACA77294E94F3182E0A425AD2DE56F">
    <w:name w:val="A9ACA77294E94F3182E0A425AD2DE56F"/>
    <w:rsid w:val="00751C02"/>
  </w:style>
  <w:style w:type="paragraph" w:customStyle="1" w:styleId="D6A716D18FFF44B8ACFDE434D4394695">
    <w:name w:val="D6A716D18FFF44B8ACFDE434D4394695"/>
    <w:rsid w:val="00751C02"/>
  </w:style>
  <w:style w:type="paragraph" w:customStyle="1" w:styleId="1B60D210E135478BBB3CFE66ECD7A476">
    <w:name w:val="1B60D210E135478BBB3CFE66ECD7A476"/>
    <w:rsid w:val="00751C02"/>
  </w:style>
  <w:style w:type="paragraph" w:customStyle="1" w:styleId="22C99C9F6AFB4A17A0769F0D840420CE">
    <w:name w:val="22C99C9F6AFB4A17A0769F0D840420CE"/>
    <w:rsid w:val="00751C02"/>
  </w:style>
  <w:style w:type="paragraph" w:customStyle="1" w:styleId="5A309C21F7364748BFA97C8F381A0A02">
    <w:name w:val="5A309C21F7364748BFA97C8F381A0A02"/>
    <w:rsid w:val="00751C02"/>
  </w:style>
  <w:style w:type="paragraph" w:customStyle="1" w:styleId="CAD3B3897F42402F9ABE1DE3C2030533">
    <w:name w:val="CAD3B3897F42402F9ABE1DE3C2030533"/>
    <w:rsid w:val="00751C02"/>
  </w:style>
  <w:style w:type="paragraph" w:customStyle="1" w:styleId="AE0887BB53314D768613B7519E0CF89A">
    <w:name w:val="AE0887BB53314D768613B7519E0CF89A"/>
    <w:rsid w:val="00751C02"/>
  </w:style>
  <w:style w:type="paragraph" w:customStyle="1" w:styleId="B2E8056730E84F4A97D082449EEB7E3F">
    <w:name w:val="B2E8056730E84F4A97D082449EEB7E3F"/>
    <w:rsid w:val="00751C02"/>
  </w:style>
  <w:style w:type="paragraph" w:customStyle="1" w:styleId="B98329AB0A994CC2ADE7A96BC6DC9C30">
    <w:name w:val="B98329AB0A994CC2ADE7A96BC6DC9C30"/>
    <w:rsid w:val="00751C02"/>
  </w:style>
  <w:style w:type="paragraph" w:customStyle="1" w:styleId="CED09C5AD76F43EFBD3077F6408B32AB">
    <w:name w:val="CED09C5AD76F43EFBD3077F6408B32AB"/>
    <w:rsid w:val="00751C02"/>
  </w:style>
  <w:style w:type="paragraph" w:customStyle="1" w:styleId="63366F2E59484EAEAD881F3A55E070B3">
    <w:name w:val="63366F2E59484EAEAD881F3A55E070B3"/>
    <w:rsid w:val="00751C02"/>
  </w:style>
  <w:style w:type="paragraph" w:customStyle="1" w:styleId="3F2F5A9C2C4B4C0696E048DB23B49DFA">
    <w:name w:val="3F2F5A9C2C4B4C0696E048DB23B49DFA"/>
    <w:rsid w:val="00751C02"/>
  </w:style>
  <w:style w:type="paragraph" w:customStyle="1" w:styleId="846A6378BC01471C8EF2696D349C53F9">
    <w:name w:val="846A6378BC01471C8EF2696D349C53F9"/>
    <w:rsid w:val="00751C02"/>
  </w:style>
  <w:style w:type="paragraph" w:customStyle="1" w:styleId="8BB800FDFA3B491682CC5D11FFF3F9B8">
    <w:name w:val="8BB800FDFA3B491682CC5D11FFF3F9B8"/>
    <w:rsid w:val="00751C02"/>
  </w:style>
  <w:style w:type="paragraph" w:customStyle="1" w:styleId="97FB549029B9458AB94A6CB1D2CE74C1">
    <w:name w:val="97FB549029B9458AB94A6CB1D2CE74C1"/>
    <w:rsid w:val="00751C02"/>
  </w:style>
  <w:style w:type="paragraph" w:customStyle="1" w:styleId="9E630755877C4A558660A6E57C646FA1">
    <w:name w:val="9E630755877C4A558660A6E57C646FA1"/>
    <w:rsid w:val="00751C02"/>
  </w:style>
  <w:style w:type="paragraph" w:customStyle="1" w:styleId="361DB0ADCB6B4B209FA49E9A0280F322">
    <w:name w:val="361DB0ADCB6B4B209FA49E9A0280F322"/>
    <w:rsid w:val="00751C02"/>
  </w:style>
  <w:style w:type="paragraph" w:customStyle="1" w:styleId="E777C2C0E6F54BB290774572F9ACEED1">
    <w:name w:val="E777C2C0E6F54BB290774572F9ACEED1"/>
    <w:rsid w:val="00751C02"/>
  </w:style>
  <w:style w:type="paragraph" w:customStyle="1" w:styleId="EE72669DE0E14D5C843777144CDEA112">
    <w:name w:val="EE72669DE0E14D5C843777144CDEA112"/>
    <w:rsid w:val="00751C02"/>
  </w:style>
  <w:style w:type="paragraph" w:customStyle="1" w:styleId="461C04A6A43B4296B89DCD59C5DA1A27">
    <w:name w:val="461C04A6A43B4296B89DCD59C5DA1A27"/>
    <w:rsid w:val="00751C02"/>
  </w:style>
  <w:style w:type="paragraph" w:customStyle="1" w:styleId="C18A2596710144AD928A084B4B9D47E8">
    <w:name w:val="C18A2596710144AD928A084B4B9D47E8"/>
    <w:rsid w:val="00751C02"/>
  </w:style>
  <w:style w:type="paragraph" w:customStyle="1" w:styleId="187A5EA3E1CC4E359B675BC242F9E434">
    <w:name w:val="187A5EA3E1CC4E359B675BC242F9E434"/>
    <w:rsid w:val="00751C02"/>
  </w:style>
  <w:style w:type="paragraph" w:customStyle="1" w:styleId="4ED9F7E426E142CFA2A1998361A197AB">
    <w:name w:val="4ED9F7E426E142CFA2A1998361A197AB"/>
    <w:rsid w:val="00751C02"/>
  </w:style>
  <w:style w:type="paragraph" w:customStyle="1" w:styleId="35E9E2BD217D4849A256C2F5D59F299E">
    <w:name w:val="35E9E2BD217D4849A256C2F5D59F299E"/>
    <w:rsid w:val="00751C02"/>
  </w:style>
  <w:style w:type="paragraph" w:customStyle="1" w:styleId="8A84B82A062D4EE9942CEF181DDC65F9">
    <w:name w:val="8A84B82A062D4EE9942CEF181DDC65F9"/>
    <w:rsid w:val="00751C02"/>
  </w:style>
  <w:style w:type="paragraph" w:customStyle="1" w:styleId="3A365A28D2A94520A3F7178BB2EEED72">
    <w:name w:val="3A365A28D2A94520A3F7178BB2EEED72"/>
    <w:rsid w:val="00751C02"/>
  </w:style>
  <w:style w:type="paragraph" w:customStyle="1" w:styleId="C4D2705FB710466BAABDA0D41E8B3CC1">
    <w:name w:val="C4D2705FB710466BAABDA0D41E8B3CC1"/>
    <w:rsid w:val="00751C02"/>
  </w:style>
  <w:style w:type="paragraph" w:customStyle="1" w:styleId="B1A1B48138F9444EA9EF3775FF43DDCD">
    <w:name w:val="B1A1B48138F9444EA9EF3775FF43DDCD"/>
    <w:rsid w:val="00751C02"/>
  </w:style>
  <w:style w:type="paragraph" w:customStyle="1" w:styleId="0F56083A464F46FB8A7EDE91B1A9F716">
    <w:name w:val="0F56083A464F46FB8A7EDE91B1A9F716"/>
    <w:rsid w:val="00751C02"/>
  </w:style>
  <w:style w:type="paragraph" w:customStyle="1" w:styleId="6F17104502E04ABB93B22FDC0638D977">
    <w:name w:val="6F17104502E04ABB93B22FDC0638D977"/>
    <w:rsid w:val="00751C02"/>
  </w:style>
  <w:style w:type="paragraph" w:customStyle="1" w:styleId="720FA7FEA85440C98CB53CB45977F745">
    <w:name w:val="720FA7FEA85440C98CB53CB45977F745"/>
    <w:rsid w:val="00751C02"/>
  </w:style>
  <w:style w:type="paragraph" w:customStyle="1" w:styleId="E70EE08B2B1C40AEB601E7450C18F5D9">
    <w:name w:val="E70EE08B2B1C40AEB601E7450C18F5D9"/>
    <w:rsid w:val="00751C02"/>
  </w:style>
  <w:style w:type="paragraph" w:customStyle="1" w:styleId="72038D8E504C45B699BC96FBF8339C20">
    <w:name w:val="72038D8E504C45B699BC96FBF8339C20"/>
    <w:rsid w:val="00751C02"/>
  </w:style>
  <w:style w:type="paragraph" w:customStyle="1" w:styleId="CD8BC36CB0C8453D990BF67D8247E37B">
    <w:name w:val="CD8BC36CB0C8453D990BF67D8247E37B"/>
    <w:rsid w:val="00751C02"/>
  </w:style>
  <w:style w:type="paragraph" w:customStyle="1" w:styleId="080CF164A4BF4205AD40487C3C631CE4">
    <w:name w:val="080CF164A4BF4205AD40487C3C631CE4"/>
    <w:rsid w:val="00751C0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windows-1252"/>
  <w:optimizeForBrowser/>
  <w:allowPNG/>
</w:webSetting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73">
      <a:majorFont>
        <a:latin typeface="Segoe UI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591B388A1C434DB498850B5BC905E3" ma:contentTypeVersion="116" ma:contentTypeDescription="Create a new document." ma:contentTypeScope="" ma:versionID="4dbaed4d2451236a71f4d023034c919e">
  <xsd:schema xmlns:xsd="http://www.w3.org/2001/XMLSchema" xmlns:xs="http://www.w3.org/2001/XMLSchema" xmlns:p="http://schemas.microsoft.com/office/2006/metadata/properties" xmlns:ns1="http://schemas.microsoft.com/sharepoint/v3" xmlns:ns2="07ef907c-7023-4580-9165-362d7317d7ef" xmlns:ns3="dc4bee1c-738c-4b27-9964-cead3ca5d542" targetNamespace="http://schemas.microsoft.com/office/2006/metadata/properties" ma:root="true" ma:fieldsID="771526406493bb48c4a2a56ebea7cfdb" ns1:_="" ns2:_="" ns3:_="">
    <xsd:import namespace="http://schemas.microsoft.com/sharepoint/v3"/>
    <xsd:import namespace="07ef907c-7023-4580-9165-362d7317d7ef"/>
    <xsd:import namespace="dc4bee1c-738c-4b27-9964-cead3ca5d54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1:_ip_UnifiedCompliancePolicyProperties" minOccurs="0"/>
                <xsd:element ref="ns1:_ip_UnifiedCompliancePolicyUIAction" minOccurs="0"/>
                <xsd:element ref="ns3:TaxCatchAll" minOccurs="0"/>
                <xsd:element ref="ns2:lcf76f155ced4ddcb4097134ff3c332f" minOccurs="0"/>
                <xsd:element ref="ns2:Project_" minOccurs="0"/>
                <xsd:element ref="ns2:Ref_" minOccurs="0"/>
                <xsd:element ref="ns2:Nameofthepart" minOccurs="0"/>
                <xsd:element ref="ns2:Inventory_number_Gormar" minOccurs="0"/>
                <xsd:element ref="ns2:Plantowner" minOccurs="0"/>
                <xsd:element ref="ns2:Documentsfolder" minOccurs="0"/>
                <xsd:element ref="ns2:Typeofservice" minOccurs="0"/>
                <xsd:element ref="ns2:Partimpacted" minOccurs="0"/>
                <xsd:element ref="ns2:Descriptionoftheissue" minOccurs="0"/>
                <xsd:element ref="ns2:GeneralToolCondition" minOccurs="0"/>
                <xsd:element ref="ns2:MediaServiceObjectDetectorVersions" minOccurs="0"/>
                <xsd:element ref="ns2:SEinventorynumber" minOccurs="0"/>
                <xsd:element ref="ns2:Toolnumber_x0028_Y1_x002c_A1_x002c_B2_x2026__x0029_" minOccurs="0"/>
                <xsd:element ref="ns2:Sitename" minOccurs="0"/>
                <xsd:element ref="ns2:ProjectStatus" minOccurs="0"/>
                <xsd:element ref="ns2:PRIORITY" minOccurs="0"/>
                <xsd:element ref="ns2:Creationdate" minOccurs="0"/>
                <xsd:element ref="ns2:Offercreationdate" minOccurs="0"/>
                <xsd:element ref="ns2:_x0031__x002e_Price" minOccurs="0"/>
                <xsd:element ref="ns2:_x0032__x002e_Price" minOccurs="0"/>
                <xsd:element ref="ns2:_x0033__x002e_Price" minOccurs="0"/>
                <xsd:element ref="ns2:_x0034__x002e_Price" minOccurs="0"/>
                <xsd:element ref="ns2:_x0035__x002e_Price" minOccurs="0"/>
                <xsd:element ref="ns2:_x0036__x002e_Price" minOccurs="0"/>
                <xsd:element ref="ns2:_x0037__x002e_Price" minOccurs="0"/>
                <xsd:element ref="ns2:_x0038__x002e_Price" minOccurs="0"/>
                <xsd:element ref="ns2:_x0039__x002e_Price" minOccurs="0"/>
                <xsd:element ref="ns2:_x0031_0_x002e_Price" minOccurs="0"/>
                <xsd:element ref="ns2:_x0031__x002e_Quantity" minOccurs="0"/>
                <xsd:element ref="ns2:_x0032__x002e_Quantity" minOccurs="0"/>
                <xsd:element ref="ns2:_x0033__x002e_Quantity" minOccurs="0"/>
                <xsd:element ref="ns2:_x0034__x002e_Quantity" minOccurs="0"/>
                <xsd:element ref="ns2:_x0035__x002e_Quantity" minOccurs="0"/>
                <xsd:element ref="ns2:_x0036__x002e_Quantity" minOccurs="0"/>
                <xsd:element ref="ns2:_x0037__x002e_Quantity" minOccurs="0"/>
                <xsd:element ref="ns2:_x0038__x002e_Quantity" minOccurs="0"/>
                <xsd:element ref="ns2:_x0039__x002e_Quantity" minOccurs="0"/>
                <xsd:element ref="ns2:_x0031_0_x002e_Quantity" minOccurs="0"/>
                <xsd:element ref="ns2:_x0031__x002e_Total" minOccurs="0"/>
                <xsd:element ref="ns2:_x0032__x002e_Total" minOccurs="0"/>
                <xsd:element ref="ns2:_x0033__x002e_Total" minOccurs="0"/>
                <xsd:element ref="ns2:_x0034__x002e_Total" minOccurs="0"/>
                <xsd:element ref="ns2:_x0035__x002e_Total" minOccurs="0"/>
                <xsd:element ref="ns2:_x0036__x002e_Total" minOccurs="0"/>
                <xsd:element ref="ns2:_x0037__x002e_Total" minOccurs="0"/>
                <xsd:element ref="ns2:_x0038__x002e_Total" minOccurs="0"/>
                <xsd:element ref="ns2:_x0039__x002e_Total" minOccurs="0"/>
                <xsd:element ref="ns2:_x0031_0_x002e_Total" minOccurs="0"/>
                <xsd:element ref="ns2:Projectmanagementcost" minOccurs="0"/>
                <xsd:element ref="ns2:TotalCAPEXamount" minOccurs="0"/>
                <xsd:element ref="ns2:Totalcost" minOccurs="0"/>
                <xsd:element ref="ns2:_x0031__x002e_Description" minOccurs="0"/>
                <xsd:element ref="ns2:_x0032__x002e_Description" minOccurs="0"/>
                <xsd:element ref="ns2:_x0033__x002e_Description" minOccurs="0"/>
                <xsd:element ref="ns2:_x0034__x002e_Description" minOccurs="0"/>
                <xsd:element ref="ns2:_x0035__x002e_Description" minOccurs="0"/>
                <xsd:element ref="ns2:_x0036__x002e_Description" minOccurs="0"/>
                <xsd:element ref="ns2:_x0037__x002e_Description" minOccurs="0"/>
                <xsd:element ref="ns2:_x0038__x002e_Description" minOccurs="0"/>
                <xsd:element ref="ns2:_x0039__x002e_Description" minOccurs="0"/>
                <xsd:element ref="ns2:_x0031_0_x002e_Description" minOccurs="0"/>
                <xsd:element ref="ns2:_x0031_1_x002e_Description" minOccurs="0"/>
                <xsd:element ref="ns2:_x0031_2_x002e_Description" minOccurs="0"/>
                <xsd:element ref="ns2:_x0031_3_x002e_Description" minOccurs="0"/>
                <xsd:element ref="ns2:_x0031_4_x002e_Description" minOccurs="0"/>
                <xsd:element ref="ns2:_x0031_5_x002e_Description" minOccurs="0"/>
                <xsd:element ref="ns2:_x0031_1_x002e_Price" minOccurs="0"/>
                <xsd:element ref="ns2:_x0031_2_x002e_Price" minOccurs="0"/>
                <xsd:element ref="ns2:_x0031_3_x002e_Price" minOccurs="0"/>
                <xsd:element ref="ns2:_x0031_4_x002e_Price" minOccurs="0"/>
                <xsd:element ref="ns2:_x0031_5_x002e_Price" minOccurs="0"/>
                <xsd:element ref="ns2:_x0031_1_x002e_Quantity" minOccurs="0"/>
                <xsd:element ref="ns2:_x0031_2_x002e_Quantity" minOccurs="0"/>
                <xsd:element ref="ns2:_x0031_3_x002e_Quantity" minOccurs="0"/>
                <xsd:element ref="ns2:_x0031_4_x002e_Quantity" minOccurs="0"/>
                <xsd:element ref="ns2:_x0031_5_x002e_Quantity" minOccurs="0"/>
                <xsd:element ref="ns2:_x0031_1_x002e_Total" minOccurs="0"/>
                <xsd:element ref="ns2:_x0031_2_x002e_Total" minOccurs="0"/>
                <xsd:element ref="ns2:_x0031_3_x002e_Total" minOccurs="0"/>
                <xsd:element ref="ns2:_x0031_4_x002e_Total" minOccurs="0"/>
                <xsd:element ref="ns2:_x0031_5_x002e_Total" minOccurs="0"/>
                <xsd:element ref="ns2:Machiningleadtime" minOccurs="0"/>
                <xsd:element ref="ns2:Approvaldate" minOccurs="0"/>
                <xsd:element ref="ns2:LeadtimeforPO_x002f_BCIapprovalandsending" minOccurs="0"/>
                <xsd:element ref="ns2:Leadtimeforqualification" minOccurs="0"/>
                <xsd:element ref="ns2:Finishoftheproject" minOccurs="0"/>
                <xsd:element ref="ns2:Finishoftheproject_x0028_official_x0029_" minOccurs="0"/>
                <xsd:element ref="ns2:MachinigAndQualificationTime" minOccurs="0"/>
                <xsd:element ref="ns2:Machiningstagedone" minOccurs="0"/>
                <xsd:element ref="ns2:POSentDateestimated" minOccurs="0"/>
                <xsd:element ref="ns2:POsentdate" minOccurs="0"/>
                <xsd:element ref="ns2:Finishofmachiningstageandstartqualificationofficial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ef907c-7023-4580-9165-362d7317d7e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5" nillable="true" ma:taxonomy="true" ma:internalName="lcf76f155ced4ddcb4097134ff3c332f" ma:taxonomyFieldName="MediaServiceImageTags" ma:displayName="Image Tags" ma:readOnly="false" ma:fieldId="{5cf76f15-5ced-4ddc-b409-7134ff3c332f}" ma:taxonomyMulti="true" ma:sspId="e3e82df8-f6af-445d-9b0b-5c4dfc7c59a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Project_" ma:index="26" nillable="true" ma:displayName="Project_" ma:format="Dropdown" ma:internalName="Project_">
      <xsd:simpleType>
        <xsd:restriction base="dms:Text">
          <xsd:maxLength value="255"/>
        </xsd:restriction>
      </xsd:simpleType>
    </xsd:element>
    <xsd:element name="Ref_" ma:index="27" nillable="true" ma:displayName="Ref_" ma:format="Dropdown" ma:internalName="Ref_">
      <xsd:simpleType>
        <xsd:restriction base="dms:Text">
          <xsd:maxLength value="255"/>
        </xsd:restriction>
      </xsd:simpleType>
    </xsd:element>
    <xsd:element name="Nameofthepart" ma:index="28" nillable="true" ma:displayName="Name of the part" ma:format="Dropdown" ma:internalName="Nameofthepart">
      <xsd:simpleType>
        <xsd:restriction base="dms:Text">
          <xsd:maxLength value="255"/>
        </xsd:restriction>
      </xsd:simpleType>
    </xsd:element>
    <xsd:element name="Inventory_number_Gormar" ma:index="29" nillable="true" ma:displayName="Inventory_number_Gormar" ma:format="Dropdown" ma:internalName="Inventory_number_Gormar">
      <xsd:simpleType>
        <xsd:restriction base="dms:Text">
          <xsd:maxLength value="255"/>
        </xsd:restriction>
      </xsd:simpleType>
    </xsd:element>
    <xsd:element name="Plantowner" ma:index="30" nillable="true" ma:displayName="Plant owner" ma:format="Dropdown" ma:internalName="Plantowner">
      <xsd:simpleType>
        <xsd:restriction base="dms:Text">
          <xsd:maxLength value="255"/>
        </xsd:restriction>
      </xsd:simpleType>
    </xsd:element>
    <xsd:element name="Documentsfolder" ma:index="31" nillable="true" ma:displayName="Documents folder" ma:format="Dropdown" ma:internalName="Documentsfolder">
      <xsd:simpleType>
        <xsd:restriction base="dms:Text">
          <xsd:maxLength value="255"/>
        </xsd:restriction>
      </xsd:simpleType>
    </xsd:element>
    <xsd:element name="Typeofservice" ma:index="32" nillable="true" ma:displayName="Type of service" ma:format="Dropdown" ma:internalName="Typeofservice">
      <xsd:simpleType>
        <xsd:restriction base="dms:Text">
          <xsd:maxLength value="255"/>
        </xsd:restriction>
      </xsd:simpleType>
    </xsd:element>
    <xsd:element name="Partimpacted" ma:index="33" nillable="true" ma:displayName="Part impacted" ma:format="Dropdown" ma:internalName="Partimpacted">
      <xsd:simpleType>
        <xsd:restriction base="dms:Text">
          <xsd:maxLength value="255"/>
        </xsd:restriction>
      </xsd:simpleType>
    </xsd:element>
    <xsd:element name="Descriptionoftheissue" ma:index="34" nillable="true" ma:displayName="Description of the issue" ma:format="Dropdown" ma:internalName="Descriptionoftheissue">
      <xsd:simpleType>
        <xsd:restriction base="dms:Text">
          <xsd:maxLength value="255"/>
        </xsd:restriction>
      </xsd:simpleType>
    </xsd:element>
    <xsd:element name="GeneralToolCondition" ma:index="35" nillable="true" ma:displayName="GeneralToolCondition" ma:format="Dropdown" ma:internalName="GeneralToolCondition">
      <xsd:simpleType>
        <xsd:restriction base="dms:Text">
          <xsd:maxLength value="255"/>
        </xsd:restriction>
      </xsd:simpleType>
    </xsd:element>
    <xsd:element name="MediaServiceObjectDetectorVersions" ma:index="3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SEinventorynumber" ma:index="37" nillable="true" ma:displayName="SE inventory number" ma:format="Dropdown" ma:internalName="SEinventorynumber">
      <xsd:simpleType>
        <xsd:restriction base="dms:Text">
          <xsd:maxLength value="255"/>
        </xsd:restriction>
      </xsd:simpleType>
    </xsd:element>
    <xsd:element name="Toolnumber_x0028_Y1_x002c_A1_x002c_B2_x2026__x0029_" ma:index="38" nillable="true" ma:displayName="Tool number (Y1, A1, B2…)" ma:format="Dropdown" ma:internalName="Toolnumber_x0028_Y1_x002c_A1_x002c_B2_x2026__x0029_">
      <xsd:simpleType>
        <xsd:restriction base="dms:Text">
          <xsd:maxLength value="255"/>
        </xsd:restriction>
      </xsd:simpleType>
    </xsd:element>
    <xsd:element name="Sitename" ma:index="39" nillable="true" ma:displayName="Site name" ma:format="Dropdown" ma:internalName="Sitename">
      <xsd:simpleType>
        <xsd:restriction base="dms:Text">
          <xsd:maxLength value="255"/>
        </xsd:restriction>
      </xsd:simpleType>
    </xsd:element>
    <xsd:element name="ProjectStatus" ma:index="40" nillable="true" ma:displayName="Project Status" ma:format="Dropdown" ma:internalName="ProjectStatus">
      <xsd:simpleType>
        <xsd:restriction base="dms:Text">
          <xsd:maxLength value="255"/>
        </xsd:restriction>
      </xsd:simpleType>
    </xsd:element>
    <xsd:element name="PRIORITY" ma:index="41" nillable="true" ma:displayName="PRIORITY" ma:format="Dropdown" ma:internalName="PRIORITY">
      <xsd:simpleType>
        <xsd:restriction base="dms:Text">
          <xsd:maxLength value="255"/>
        </xsd:restriction>
      </xsd:simpleType>
    </xsd:element>
    <xsd:element name="Creationdate" ma:index="42" nillable="true" ma:displayName="Creation date" ma:format="Dropdown" ma:internalName="Creationdate">
      <xsd:simpleType>
        <xsd:restriction base="dms:Text">
          <xsd:maxLength value="255"/>
        </xsd:restriction>
      </xsd:simpleType>
    </xsd:element>
    <xsd:element name="Offercreationdate" ma:index="43" nillable="true" ma:displayName="Offer creation date" ma:format="Dropdown" ma:internalName="Offercreationdate">
      <xsd:simpleType>
        <xsd:restriction base="dms:Text">
          <xsd:maxLength value="255"/>
        </xsd:restriction>
      </xsd:simpleType>
    </xsd:element>
    <xsd:element name="_x0031__x002e_Price" ma:index="44" nillable="true" ma:displayName="1. Price" ma:decimals="2" ma:format="Dropdown" ma:internalName="_x0031__x002e_Price" ma:percentage="FALSE">
      <xsd:simpleType>
        <xsd:restriction base="dms:Number"/>
      </xsd:simpleType>
    </xsd:element>
    <xsd:element name="_x0032__x002e_Price" ma:index="45" nillable="true" ma:displayName="2. Price" ma:decimals="2" ma:format="Dropdown" ma:internalName="_x0032__x002e_Price" ma:percentage="FALSE">
      <xsd:simpleType>
        <xsd:restriction base="dms:Number"/>
      </xsd:simpleType>
    </xsd:element>
    <xsd:element name="_x0033__x002e_Price" ma:index="46" nillable="true" ma:displayName="3. Price" ma:decimals="2" ma:format="Dropdown" ma:internalName="_x0033__x002e_Price" ma:percentage="FALSE">
      <xsd:simpleType>
        <xsd:restriction base="dms:Number"/>
      </xsd:simpleType>
    </xsd:element>
    <xsd:element name="_x0034__x002e_Price" ma:index="47" nillable="true" ma:displayName="4. Price" ma:decimals="2" ma:format="Dropdown" ma:internalName="_x0034__x002e_Price" ma:percentage="FALSE">
      <xsd:simpleType>
        <xsd:restriction base="dms:Number"/>
      </xsd:simpleType>
    </xsd:element>
    <xsd:element name="_x0035__x002e_Price" ma:index="48" nillable="true" ma:displayName="5. Price" ma:decimals="2" ma:format="Dropdown" ma:internalName="_x0035__x002e_Price" ma:percentage="FALSE">
      <xsd:simpleType>
        <xsd:restriction base="dms:Number"/>
      </xsd:simpleType>
    </xsd:element>
    <xsd:element name="_x0036__x002e_Price" ma:index="49" nillable="true" ma:displayName="6. Price" ma:decimals="2" ma:format="Dropdown" ma:internalName="_x0036__x002e_Price" ma:percentage="FALSE">
      <xsd:simpleType>
        <xsd:restriction base="dms:Number"/>
      </xsd:simpleType>
    </xsd:element>
    <xsd:element name="_x0037__x002e_Price" ma:index="50" nillable="true" ma:displayName="7. Price" ma:decimals="2" ma:format="Dropdown" ma:internalName="_x0037__x002e_Price" ma:percentage="FALSE">
      <xsd:simpleType>
        <xsd:restriction base="dms:Number"/>
      </xsd:simpleType>
    </xsd:element>
    <xsd:element name="_x0038__x002e_Price" ma:index="51" nillable="true" ma:displayName="8. Price" ma:decimals="2" ma:format="Dropdown" ma:internalName="_x0038__x002e_Price" ma:percentage="FALSE">
      <xsd:simpleType>
        <xsd:restriction base="dms:Number"/>
      </xsd:simpleType>
    </xsd:element>
    <xsd:element name="_x0039__x002e_Price" ma:index="52" nillable="true" ma:displayName="9. Price" ma:decimals="2" ma:format="Dropdown" ma:internalName="_x0039__x002e_Price" ma:percentage="FALSE">
      <xsd:simpleType>
        <xsd:restriction base="dms:Number"/>
      </xsd:simpleType>
    </xsd:element>
    <xsd:element name="_x0031_0_x002e_Price" ma:index="53" nillable="true" ma:displayName="10. Price" ma:decimals="2" ma:format="Dropdown" ma:internalName="_x0031_0_x002e_Price" ma:percentage="FALSE">
      <xsd:simpleType>
        <xsd:restriction base="dms:Number"/>
      </xsd:simpleType>
    </xsd:element>
    <xsd:element name="_x0031__x002e_Quantity" ma:index="54" nillable="true" ma:displayName="1. Quantity" ma:decimals="0" ma:format="Dropdown" ma:internalName="_x0031__x002e_Quantity" ma:percentage="FALSE">
      <xsd:simpleType>
        <xsd:restriction base="dms:Number"/>
      </xsd:simpleType>
    </xsd:element>
    <xsd:element name="_x0032__x002e_Quantity" ma:index="55" nillable="true" ma:displayName="2. Quantity" ma:decimals="0" ma:format="Dropdown" ma:internalName="_x0032__x002e_Quantity" ma:percentage="FALSE">
      <xsd:simpleType>
        <xsd:restriction base="dms:Number"/>
      </xsd:simpleType>
    </xsd:element>
    <xsd:element name="_x0033__x002e_Quantity" ma:index="56" nillable="true" ma:displayName="3. Quantity" ma:decimals="0" ma:format="Dropdown" ma:internalName="_x0033__x002e_Quantity" ma:percentage="FALSE">
      <xsd:simpleType>
        <xsd:restriction base="dms:Number"/>
      </xsd:simpleType>
    </xsd:element>
    <xsd:element name="_x0034__x002e_Quantity" ma:index="57" nillable="true" ma:displayName="4. Quantity" ma:decimals="0" ma:format="Dropdown" ma:internalName="_x0034__x002e_Quantity" ma:percentage="FALSE">
      <xsd:simpleType>
        <xsd:restriction base="dms:Number"/>
      </xsd:simpleType>
    </xsd:element>
    <xsd:element name="_x0035__x002e_Quantity" ma:index="58" nillable="true" ma:displayName="5. Quantity" ma:decimals="0" ma:format="Dropdown" ma:internalName="_x0035__x002e_Quantity" ma:percentage="FALSE">
      <xsd:simpleType>
        <xsd:restriction base="dms:Number"/>
      </xsd:simpleType>
    </xsd:element>
    <xsd:element name="_x0036__x002e_Quantity" ma:index="59" nillable="true" ma:displayName="6. Quantity" ma:decimals="0" ma:format="Dropdown" ma:internalName="_x0036__x002e_Quantity" ma:percentage="FALSE">
      <xsd:simpleType>
        <xsd:restriction base="dms:Number"/>
      </xsd:simpleType>
    </xsd:element>
    <xsd:element name="_x0037__x002e_Quantity" ma:index="60" nillable="true" ma:displayName="7. Quantity" ma:decimals="0" ma:format="Dropdown" ma:internalName="_x0037__x002e_Quantity" ma:percentage="FALSE">
      <xsd:simpleType>
        <xsd:restriction base="dms:Number"/>
      </xsd:simpleType>
    </xsd:element>
    <xsd:element name="_x0038__x002e_Quantity" ma:index="61" nillable="true" ma:displayName="8. Quantity" ma:decimals="0" ma:format="Dropdown" ma:internalName="_x0038__x002e_Quantity" ma:percentage="FALSE">
      <xsd:simpleType>
        <xsd:restriction base="dms:Number"/>
      </xsd:simpleType>
    </xsd:element>
    <xsd:element name="_x0039__x002e_Quantity" ma:index="62" nillable="true" ma:displayName="9. Quantity" ma:decimals="0" ma:format="Dropdown" ma:internalName="_x0039__x002e_Quantity" ma:percentage="FALSE">
      <xsd:simpleType>
        <xsd:restriction base="dms:Number"/>
      </xsd:simpleType>
    </xsd:element>
    <xsd:element name="_x0031_0_x002e_Quantity" ma:index="63" nillable="true" ma:displayName="10. Quantity" ma:decimals="0" ma:format="Dropdown" ma:internalName="_x0031_0_x002e_Quantity" ma:percentage="FALSE">
      <xsd:simpleType>
        <xsd:restriction base="dms:Number"/>
      </xsd:simpleType>
    </xsd:element>
    <xsd:element name="_x0031__x002e_Total" ma:index="64" nillable="true" ma:displayName="1. Total" ma:decimals="2" ma:format="Dropdown" ma:internalName="_x0031__x002e_Total" ma:percentage="FALSE">
      <xsd:simpleType>
        <xsd:restriction base="dms:Number"/>
      </xsd:simpleType>
    </xsd:element>
    <xsd:element name="_x0032__x002e_Total" ma:index="65" nillable="true" ma:displayName="2. Total" ma:decimals="2" ma:format="Dropdown" ma:internalName="_x0032__x002e_Total" ma:percentage="FALSE">
      <xsd:simpleType>
        <xsd:restriction base="dms:Number"/>
      </xsd:simpleType>
    </xsd:element>
    <xsd:element name="_x0033__x002e_Total" ma:index="66" nillable="true" ma:displayName="3. Total" ma:decimals="2" ma:format="Dropdown" ma:internalName="_x0033__x002e_Total" ma:percentage="FALSE">
      <xsd:simpleType>
        <xsd:restriction base="dms:Number"/>
      </xsd:simpleType>
    </xsd:element>
    <xsd:element name="_x0034__x002e_Total" ma:index="67" nillable="true" ma:displayName="4. Total" ma:decimals="2" ma:format="Dropdown" ma:internalName="_x0034__x002e_Total" ma:percentage="FALSE">
      <xsd:simpleType>
        <xsd:restriction base="dms:Number"/>
      </xsd:simpleType>
    </xsd:element>
    <xsd:element name="_x0035__x002e_Total" ma:index="68" nillable="true" ma:displayName="5. Total" ma:decimals="2" ma:format="Dropdown" ma:internalName="_x0035__x002e_Total" ma:percentage="FALSE">
      <xsd:simpleType>
        <xsd:restriction base="dms:Number"/>
      </xsd:simpleType>
    </xsd:element>
    <xsd:element name="_x0036__x002e_Total" ma:index="69" nillable="true" ma:displayName="6. Total" ma:decimals="2" ma:format="Dropdown" ma:internalName="_x0036__x002e_Total" ma:percentage="FALSE">
      <xsd:simpleType>
        <xsd:restriction base="dms:Number"/>
      </xsd:simpleType>
    </xsd:element>
    <xsd:element name="_x0037__x002e_Total" ma:index="70" nillable="true" ma:displayName="7. Total" ma:decimals="2" ma:format="Dropdown" ma:internalName="_x0037__x002e_Total" ma:percentage="FALSE">
      <xsd:simpleType>
        <xsd:restriction base="dms:Number"/>
      </xsd:simpleType>
    </xsd:element>
    <xsd:element name="_x0038__x002e_Total" ma:index="71" nillable="true" ma:displayName="8. Total" ma:decimals="2" ma:format="Dropdown" ma:internalName="_x0038__x002e_Total" ma:percentage="FALSE">
      <xsd:simpleType>
        <xsd:restriction base="dms:Number"/>
      </xsd:simpleType>
    </xsd:element>
    <xsd:element name="_x0039__x002e_Total" ma:index="72" nillable="true" ma:displayName="9. Total" ma:decimals="2" ma:format="Dropdown" ma:internalName="_x0039__x002e_Total" ma:percentage="FALSE">
      <xsd:simpleType>
        <xsd:restriction base="dms:Number"/>
      </xsd:simpleType>
    </xsd:element>
    <xsd:element name="_x0031_0_x002e_Total" ma:index="73" nillable="true" ma:displayName="10. Total" ma:decimals="2" ma:format="Dropdown" ma:internalName="_x0031_0_x002e_Total" ma:percentage="FALSE">
      <xsd:simpleType>
        <xsd:restriction base="dms:Number"/>
      </xsd:simpleType>
    </xsd:element>
    <xsd:element name="Projectmanagementcost" ma:index="74" nillable="true" ma:displayName="Project management cost" ma:decimals="2" ma:format="Dropdown" ma:internalName="Projectmanagementcost" ma:percentage="FALSE">
      <xsd:simpleType>
        <xsd:restriction base="dms:Number"/>
      </xsd:simpleType>
    </xsd:element>
    <xsd:element name="TotalCAPEXamount" ma:index="75" nillable="true" ma:displayName="Total CAPEX amount" ma:decimals="2" ma:format="Dropdown" ma:internalName="TotalCAPEXamount" ma:percentage="FALSE">
      <xsd:simpleType>
        <xsd:restriction base="dms:Number"/>
      </xsd:simpleType>
    </xsd:element>
    <xsd:element name="Totalcost" ma:index="76" nillable="true" ma:displayName="Total cost" ma:decimals="2" ma:format="Dropdown" ma:internalName="Totalcost" ma:percentage="FALSE">
      <xsd:simpleType>
        <xsd:restriction base="dms:Number"/>
      </xsd:simpleType>
    </xsd:element>
    <xsd:element name="_x0031__x002e_Description" ma:index="77" nillable="true" ma:displayName="1. Description" ma:format="Dropdown" ma:internalName="_x0031__x002e_Description">
      <xsd:simpleType>
        <xsd:restriction base="dms:Text">
          <xsd:maxLength value="255"/>
        </xsd:restriction>
      </xsd:simpleType>
    </xsd:element>
    <xsd:element name="_x0032__x002e_Description" ma:index="78" nillable="true" ma:displayName="2. Description" ma:format="Dropdown" ma:internalName="_x0032__x002e_Description">
      <xsd:simpleType>
        <xsd:restriction base="dms:Text">
          <xsd:maxLength value="255"/>
        </xsd:restriction>
      </xsd:simpleType>
    </xsd:element>
    <xsd:element name="_x0033__x002e_Description" ma:index="79" nillable="true" ma:displayName="3. Description" ma:format="Dropdown" ma:internalName="_x0033__x002e_Description">
      <xsd:simpleType>
        <xsd:restriction base="dms:Text">
          <xsd:maxLength value="255"/>
        </xsd:restriction>
      </xsd:simpleType>
    </xsd:element>
    <xsd:element name="_x0034__x002e_Description" ma:index="80" nillable="true" ma:displayName="4. Description" ma:format="Dropdown" ma:internalName="_x0034__x002e_Description">
      <xsd:simpleType>
        <xsd:restriction base="dms:Text">
          <xsd:maxLength value="255"/>
        </xsd:restriction>
      </xsd:simpleType>
    </xsd:element>
    <xsd:element name="_x0035__x002e_Description" ma:index="81" nillable="true" ma:displayName="5. Description" ma:format="Dropdown" ma:internalName="_x0035__x002e_Description">
      <xsd:simpleType>
        <xsd:restriction base="dms:Text">
          <xsd:maxLength value="255"/>
        </xsd:restriction>
      </xsd:simpleType>
    </xsd:element>
    <xsd:element name="_x0036__x002e_Description" ma:index="82" nillable="true" ma:displayName="6. Description" ma:format="Dropdown" ma:internalName="_x0036__x002e_Description">
      <xsd:simpleType>
        <xsd:restriction base="dms:Text">
          <xsd:maxLength value="255"/>
        </xsd:restriction>
      </xsd:simpleType>
    </xsd:element>
    <xsd:element name="_x0037__x002e_Description" ma:index="83" nillable="true" ma:displayName="7. Description" ma:format="Dropdown" ma:internalName="_x0037__x002e_Description">
      <xsd:simpleType>
        <xsd:restriction base="dms:Text">
          <xsd:maxLength value="255"/>
        </xsd:restriction>
      </xsd:simpleType>
    </xsd:element>
    <xsd:element name="_x0038__x002e_Description" ma:index="84" nillable="true" ma:displayName="8. Description" ma:format="Dropdown" ma:internalName="_x0038__x002e_Description">
      <xsd:simpleType>
        <xsd:restriction base="dms:Text">
          <xsd:maxLength value="255"/>
        </xsd:restriction>
      </xsd:simpleType>
    </xsd:element>
    <xsd:element name="_x0039__x002e_Description" ma:index="85" nillable="true" ma:displayName="9. Description" ma:format="Dropdown" ma:internalName="_x0039__x002e_Description">
      <xsd:simpleType>
        <xsd:restriction base="dms:Text">
          <xsd:maxLength value="255"/>
        </xsd:restriction>
      </xsd:simpleType>
    </xsd:element>
    <xsd:element name="_x0031_0_x002e_Description" ma:index="86" nillable="true" ma:displayName="10. Description" ma:format="Dropdown" ma:internalName="_x0031_0_x002e_Description">
      <xsd:simpleType>
        <xsd:restriction base="dms:Text">
          <xsd:maxLength value="255"/>
        </xsd:restriction>
      </xsd:simpleType>
    </xsd:element>
    <xsd:element name="_x0031_1_x002e_Description" ma:index="87" nillable="true" ma:displayName="11. Description" ma:format="Dropdown" ma:internalName="_x0031_1_x002e_Description">
      <xsd:simpleType>
        <xsd:restriction base="dms:Text">
          <xsd:maxLength value="255"/>
        </xsd:restriction>
      </xsd:simpleType>
    </xsd:element>
    <xsd:element name="_x0031_2_x002e_Description" ma:index="88" nillable="true" ma:displayName="12. Description" ma:format="Dropdown" ma:internalName="_x0031_2_x002e_Description">
      <xsd:simpleType>
        <xsd:restriction base="dms:Text">
          <xsd:maxLength value="255"/>
        </xsd:restriction>
      </xsd:simpleType>
    </xsd:element>
    <xsd:element name="_x0031_3_x002e_Description" ma:index="89" nillable="true" ma:displayName="13. Description" ma:format="Dropdown" ma:internalName="_x0031_3_x002e_Description">
      <xsd:simpleType>
        <xsd:restriction base="dms:Text">
          <xsd:maxLength value="255"/>
        </xsd:restriction>
      </xsd:simpleType>
    </xsd:element>
    <xsd:element name="_x0031_4_x002e_Description" ma:index="90" nillable="true" ma:displayName="14. Description" ma:format="Dropdown" ma:internalName="_x0031_4_x002e_Description">
      <xsd:simpleType>
        <xsd:restriction base="dms:Text">
          <xsd:maxLength value="255"/>
        </xsd:restriction>
      </xsd:simpleType>
    </xsd:element>
    <xsd:element name="_x0031_5_x002e_Description" ma:index="91" nillable="true" ma:displayName="15. Description" ma:format="Dropdown" ma:internalName="_x0031_5_x002e_Description">
      <xsd:simpleType>
        <xsd:restriction base="dms:Text">
          <xsd:maxLength value="255"/>
        </xsd:restriction>
      </xsd:simpleType>
    </xsd:element>
    <xsd:element name="_x0031_1_x002e_Price" ma:index="92" nillable="true" ma:displayName="11. Price" ma:decimals="2" ma:format="Dropdown" ma:internalName="_x0031_1_x002e_Price" ma:percentage="FALSE">
      <xsd:simpleType>
        <xsd:restriction base="dms:Number"/>
      </xsd:simpleType>
    </xsd:element>
    <xsd:element name="_x0031_2_x002e_Price" ma:index="93" nillable="true" ma:displayName="12. Price" ma:decimals="2" ma:format="Dropdown" ma:internalName="_x0031_2_x002e_Price" ma:percentage="FALSE">
      <xsd:simpleType>
        <xsd:restriction base="dms:Number"/>
      </xsd:simpleType>
    </xsd:element>
    <xsd:element name="_x0031_3_x002e_Price" ma:index="94" nillable="true" ma:displayName="13. Price" ma:decimals="2" ma:format="Dropdown" ma:internalName="_x0031_3_x002e_Price" ma:percentage="FALSE">
      <xsd:simpleType>
        <xsd:restriction base="dms:Number"/>
      </xsd:simpleType>
    </xsd:element>
    <xsd:element name="_x0031_4_x002e_Price" ma:index="95" nillable="true" ma:displayName="14. Price" ma:decimals="2" ma:format="Dropdown" ma:internalName="_x0031_4_x002e_Price" ma:percentage="FALSE">
      <xsd:simpleType>
        <xsd:restriction base="dms:Number"/>
      </xsd:simpleType>
    </xsd:element>
    <xsd:element name="_x0031_5_x002e_Price" ma:index="96" nillable="true" ma:displayName="15. Price" ma:decimals="2" ma:format="Dropdown" ma:internalName="_x0031_5_x002e_Price" ma:percentage="FALSE">
      <xsd:simpleType>
        <xsd:restriction base="dms:Number"/>
      </xsd:simpleType>
    </xsd:element>
    <xsd:element name="_x0031_1_x002e_Quantity" ma:index="97" nillable="true" ma:displayName="11. Quantity" ma:decimals="0" ma:format="Dropdown" ma:internalName="_x0031_1_x002e_Quantity" ma:percentage="FALSE">
      <xsd:simpleType>
        <xsd:restriction base="dms:Number"/>
      </xsd:simpleType>
    </xsd:element>
    <xsd:element name="_x0031_2_x002e_Quantity" ma:index="98" nillable="true" ma:displayName="12. Quantity" ma:decimals="0" ma:format="Dropdown" ma:internalName="_x0031_2_x002e_Quantity" ma:percentage="FALSE">
      <xsd:simpleType>
        <xsd:restriction base="dms:Number"/>
      </xsd:simpleType>
    </xsd:element>
    <xsd:element name="_x0031_3_x002e_Quantity" ma:index="99" nillable="true" ma:displayName="13. Quantity" ma:decimals="0" ma:format="Dropdown" ma:internalName="_x0031_3_x002e_Quantity" ma:percentage="FALSE">
      <xsd:simpleType>
        <xsd:restriction base="dms:Number"/>
      </xsd:simpleType>
    </xsd:element>
    <xsd:element name="_x0031_4_x002e_Quantity" ma:index="100" nillable="true" ma:displayName="14. Quantity" ma:decimals="0" ma:format="Dropdown" ma:internalName="_x0031_4_x002e_Quantity" ma:percentage="FALSE">
      <xsd:simpleType>
        <xsd:restriction base="dms:Number"/>
      </xsd:simpleType>
    </xsd:element>
    <xsd:element name="_x0031_5_x002e_Quantity" ma:index="101" nillable="true" ma:displayName="15. Quantity" ma:decimals="0" ma:format="Dropdown" ma:internalName="_x0031_5_x002e_Quantity" ma:percentage="FALSE">
      <xsd:simpleType>
        <xsd:restriction base="dms:Number"/>
      </xsd:simpleType>
    </xsd:element>
    <xsd:element name="_x0031_1_x002e_Total" ma:index="102" nillable="true" ma:displayName="11. Total" ma:decimals="2" ma:format="Dropdown" ma:internalName="_x0031_1_x002e_Total" ma:percentage="FALSE">
      <xsd:simpleType>
        <xsd:restriction base="dms:Number"/>
      </xsd:simpleType>
    </xsd:element>
    <xsd:element name="_x0031_2_x002e_Total" ma:index="103" nillable="true" ma:displayName="12. Total" ma:decimals="2" ma:format="Dropdown" ma:internalName="_x0031_2_x002e_Total" ma:percentage="FALSE">
      <xsd:simpleType>
        <xsd:restriction base="dms:Number"/>
      </xsd:simpleType>
    </xsd:element>
    <xsd:element name="_x0031_3_x002e_Total" ma:index="104" nillable="true" ma:displayName="13. Total" ma:decimals="2" ma:format="Dropdown" ma:internalName="_x0031_3_x002e_Total" ma:percentage="FALSE">
      <xsd:simpleType>
        <xsd:restriction base="dms:Number"/>
      </xsd:simpleType>
    </xsd:element>
    <xsd:element name="_x0031_4_x002e_Total" ma:index="105" nillable="true" ma:displayName="14. Total" ma:decimals="2" ma:format="Dropdown" ma:internalName="_x0031_4_x002e_Total" ma:percentage="FALSE">
      <xsd:simpleType>
        <xsd:restriction base="dms:Number"/>
      </xsd:simpleType>
    </xsd:element>
    <xsd:element name="_x0031_5_x002e_Total" ma:index="106" nillable="true" ma:displayName="15. Total" ma:decimals="2" ma:format="Dropdown" ma:internalName="_x0031_5_x002e_Total" ma:percentage="FALSE">
      <xsd:simpleType>
        <xsd:restriction base="dms:Number"/>
      </xsd:simpleType>
    </xsd:element>
    <xsd:element name="Machiningleadtime" ma:index="107" nillable="true" ma:displayName="Machining lead time" ma:format="Dropdown" ma:internalName="Machiningleadtime">
      <xsd:simpleType>
        <xsd:restriction base="dms:Text">
          <xsd:maxLength value="255"/>
        </xsd:restriction>
      </xsd:simpleType>
    </xsd:element>
    <xsd:element name="Approvaldate" ma:index="108" nillable="true" ma:displayName="Approval date" ma:format="Dropdown" ma:internalName="Approvaldate">
      <xsd:simpleType>
        <xsd:restriction base="dms:Text">
          <xsd:maxLength value="255"/>
        </xsd:restriction>
      </xsd:simpleType>
    </xsd:element>
    <xsd:element name="LeadtimeforPO_x002f_BCIapprovalandsending" ma:index="109" nillable="true" ma:displayName="Lead time for PO/BCI approval and sending" ma:format="Dropdown" ma:internalName="LeadtimeforPO_x002f_BCIapprovalandsending">
      <xsd:simpleType>
        <xsd:restriction base="dms:Text">
          <xsd:maxLength value="255"/>
        </xsd:restriction>
      </xsd:simpleType>
    </xsd:element>
    <xsd:element name="Leadtimeforqualification" ma:index="110" nillable="true" ma:displayName="Lead time for qualification" ma:format="Dropdown" ma:internalName="Leadtimeforqualification">
      <xsd:simpleType>
        <xsd:restriction base="dms:Text">
          <xsd:maxLength value="255"/>
        </xsd:restriction>
      </xsd:simpleType>
    </xsd:element>
    <xsd:element name="Finishoftheproject" ma:index="111" nillable="true" ma:displayName="Finish of the project" ma:format="Dropdown" ma:internalName="Finishoftheproject">
      <xsd:simpleType>
        <xsd:restriction base="dms:Text">
          <xsd:maxLength value="255"/>
        </xsd:restriction>
      </xsd:simpleType>
    </xsd:element>
    <xsd:element name="Finishoftheproject_x0028_official_x0029_" ma:index="112" nillable="true" ma:displayName="Finish of the project (official)" ma:format="Dropdown" ma:internalName="Finishoftheproject_x0028_official_x0029_">
      <xsd:simpleType>
        <xsd:restriction base="dms:Text">
          <xsd:maxLength value="255"/>
        </xsd:restriction>
      </xsd:simpleType>
    </xsd:element>
    <xsd:element name="MachinigAndQualificationTime" ma:index="113" nillable="true" ma:displayName="Machinig And Qualification Time" ma:format="Dropdown" ma:internalName="MachinigAndQualificationTime">
      <xsd:simpleType>
        <xsd:restriction base="dms:Text">
          <xsd:maxLength value="255"/>
        </xsd:restriction>
      </xsd:simpleType>
    </xsd:element>
    <xsd:element name="Machiningstagedone" ma:index="114" nillable="true" ma:displayName="Machining stage done" ma:format="Dropdown" ma:internalName="Machiningstagedone">
      <xsd:simpleType>
        <xsd:restriction base="dms:Text">
          <xsd:maxLength value="255"/>
        </xsd:restriction>
      </xsd:simpleType>
    </xsd:element>
    <xsd:element name="POSentDateestimated" ma:index="115" nillable="true" ma:displayName="PO Sent Date estimated" ma:format="Dropdown" ma:internalName="POSentDateestimated">
      <xsd:simpleType>
        <xsd:restriction base="dms:Text">
          <xsd:maxLength value="255"/>
        </xsd:restriction>
      </xsd:simpleType>
    </xsd:element>
    <xsd:element name="POsentdate" ma:index="116" nillable="true" ma:displayName="PO sent date" ma:format="Dropdown" ma:internalName="POsentdate">
      <xsd:simpleType>
        <xsd:restriction base="dms:Text">
          <xsd:maxLength value="255"/>
        </xsd:restriction>
      </xsd:simpleType>
    </xsd:element>
    <xsd:element name="Finishofmachiningstageandstartqualificationofficial" ma:index="117" nillable="true" ma:displayName="Finish of machining stage and start qualification official" ma:format="Dropdown" ma:internalName="Finishofmachiningstageandstartqualificationofficial">
      <xsd:simpleType>
        <xsd:restriction base="dms:Text">
          <xsd:maxLength value="255"/>
        </xsd:restriction>
      </xsd:simpleType>
    </xsd:element>
    <xsd:element name="MediaServiceSearchProperties" ma:index="11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4bee1c-738c-4b27-9964-cead3ca5d54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eabd7848-357d-496b-9317-aa9bab35b8ad}" ma:internalName="TaxCatchAll" ma:showField="CatchAllData" ma:web="dc4bee1c-738c-4b27-9964-cead3ca5d54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axCatchAll xmlns="dc4bee1c-738c-4b27-9964-cead3ca5d542" xsi:nil="true"/>
    <lcf76f155ced4ddcb4097134ff3c332f xmlns="07ef907c-7023-4580-9165-362d7317d7ef">
      <Terms xmlns="http://schemas.microsoft.com/office/infopath/2007/PartnerControls"/>
    </lcf76f155ced4ddcb4097134ff3c332f>
    <_ip_UnifiedCompliancePolicyProperties xmlns="http://schemas.microsoft.com/sharepoint/v3" xsi:nil="true"/>
    <Project_ xmlns="07ef907c-7023-4580-9165-362d7317d7ef" xsi:nil="true"/>
    <Nameofthepart xmlns="07ef907c-7023-4580-9165-362d7317d7ef">Face Avant </Nameofthepart>
    <Ref_ xmlns="07ef907c-7023-4580-9165-362d7317d7ef">NHA97315</Ref_>
    <Inventory_number_Gormar xmlns="07ef907c-7023-4580-9165-362d7317d7ef">292</Inventory_number_Gormar>
    <Documentsfolder xmlns="07ef907c-7023-4580-9165-362d7317d7ef" xsi:nil="true"/>
    <Typeofservice xmlns="07ef907c-7023-4580-9165-362d7317d7ef">Repair</Typeofservice>
    <Plantowner xmlns="07ef907c-7023-4580-9165-362d7317d7ef">SE-Ales</Plantowner>
    <Descriptionoftheissue xmlns="07ef907c-7023-4580-9165-362d7317d7ef">Worn - out seal gates and torpedos</Descriptionoftheissue>
    <Partimpacted xmlns="07ef907c-7023-4580-9165-362d7317d7ef">No</Partimpacted>
    <GeneralToolCondition xmlns="07ef907c-7023-4580-9165-362d7317d7ef">Good</GeneralToolCondition>
    <SEinventorynumber xmlns="07ef907c-7023-4580-9165-362d7317d7ef">-</SEinventorynumber>
    <Toolnumber_x0028_Y1_x002c_A1_x002c_B2_x2026__x0029_ xmlns="07ef907c-7023-4580-9165-362d7317d7ef">-</Toolnumber_x0028_Y1_x002c_A1_x002c_B2_x2026__x0029_>
    <Sitename xmlns="07ef907c-7023-4580-9165-362d7317d7ef">FR27</Sitename>
    <ProjectStatus xmlns="07ef907c-7023-4580-9165-362d7317d7ef">APPROVED BY STS</ProjectStatus>
    <PRIORITY xmlns="07ef907c-7023-4580-9165-362d7317d7ef">HIGH</PRIORITY>
    <Creationdate xmlns="07ef907c-7023-4580-9165-362d7317d7ef">2025-10-22</Creationdate>
    <Offercreationdate xmlns="07ef907c-7023-4580-9165-362d7317d7ef">2025-10-23</Offercreationdate>
    <_x0032__x002e_Price xmlns="07ef907c-7023-4580-9165-362d7317d7ef">545</_x0032__x002e_Price>
    <_x0037__x002e_Price xmlns="07ef907c-7023-4580-9165-362d7317d7ef" xsi:nil="true"/>
    <_x0038__x002e_Price xmlns="07ef907c-7023-4580-9165-362d7317d7ef" xsi:nil="true"/>
    <_x0033__x002e_Quantity xmlns="07ef907c-7023-4580-9165-362d7317d7ef">1</_x0033__x002e_Quantity>
    <_x0034__x002e_Quantity xmlns="07ef907c-7023-4580-9165-362d7317d7ef" xsi:nil="true"/>
    <_x0039__x002e_Quantity xmlns="07ef907c-7023-4580-9165-362d7317d7ef" xsi:nil="true"/>
    <_x0032__x002e_Total xmlns="07ef907c-7023-4580-9165-362d7317d7ef">2180</_x0032__x002e_Total>
    <_x0037__x002e_Total xmlns="07ef907c-7023-4580-9165-362d7317d7ef">0</_x0037__x002e_Total>
    <_x0038__x002e_Total xmlns="07ef907c-7023-4580-9165-362d7317d7ef">0</_x0038__x002e_Total>
    <_x0033__x002e_Price xmlns="07ef907c-7023-4580-9165-362d7317d7ef">450</_x0033__x002e_Price>
    <_x0039__x002e_Price xmlns="07ef907c-7023-4580-9165-362d7317d7ef" xsi:nil="true"/>
    <_x0035__x002e_Quantity xmlns="07ef907c-7023-4580-9165-362d7317d7ef" xsi:nil="true"/>
    <_x0031__x002e_Total xmlns="07ef907c-7023-4580-9165-362d7317d7ef">1960</_x0031__x002e_Total>
    <_x0036__x002e_Total xmlns="07ef907c-7023-4580-9165-362d7317d7ef">0</_x0036__x002e_Total>
    <_x0034__x002e_Price xmlns="07ef907c-7023-4580-9165-362d7317d7ef" xsi:nil="true"/>
    <_x0031__x002e_Quantity xmlns="07ef907c-7023-4580-9165-362d7317d7ef">4</_x0031__x002e_Quantity>
    <_x0035__x002e_Total xmlns="07ef907c-7023-4580-9165-362d7317d7ef">0</_x0035__x002e_Total>
    <_x0031_0_x002e_Price xmlns="07ef907c-7023-4580-9165-362d7317d7ef" xsi:nil="true"/>
    <_x0035__x002e_Price xmlns="07ef907c-7023-4580-9165-362d7317d7ef" xsi:nil="true"/>
    <_x0036__x002e_Quantity xmlns="07ef907c-7023-4580-9165-362d7317d7ef" xsi:nil="true"/>
    <_x0034__x002e_Total xmlns="07ef907c-7023-4580-9165-362d7317d7ef">0</_x0034__x002e_Total>
    <_x0031_0_x002e_Total xmlns="07ef907c-7023-4580-9165-362d7317d7ef">0</_x0031_0_x002e_Total>
    <_x0031__x002e_Price xmlns="07ef907c-7023-4580-9165-362d7317d7ef">490</_x0031__x002e_Price>
    <_x0036__x002e_Price xmlns="07ef907c-7023-4580-9165-362d7317d7ef" xsi:nil="true"/>
    <_x0032__x002e_Quantity xmlns="07ef907c-7023-4580-9165-362d7317d7ef">4</_x0032__x002e_Quantity>
    <_x0037__x002e_Quantity xmlns="07ef907c-7023-4580-9165-362d7317d7ef" xsi:nil="true"/>
    <_x0038__x002e_Quantity xmlns="07ef907c-7023-4580-9165-362d7317d7ef" xsi:nil="true"/>
    <_x0031_0_x002e_Quantity xmlns="07ef907c-7023-4580-9165-362d7317d7ef" xsi:nil="true"/>
    <_x0033__x002e_Total xmlns="07ef907c-7023-4580-9165-362d7317d7ef">450</_x0033__x002e_Total>
    <_x0039__x002e_Total xmlns="07ef907c-7023-4580-9165-362d7317d7ef">0</_x0039__x002e_Total>
    <Projectmanagementcost xmlns="07ef907c-7023-4580-9165-362d7317d7ef">459</Projectmanagementcost>
    <TotalCAPEXamount xmlns="07ef907c-7023-4580-9165-362d7317d7ef">5049</TotalCAPEXamount>
    <Totalcost xmlns="07ef907c-7023-4580-9165-362d7317d7ef">4590</Totalcost>
    <_x0031_4_x002e_Quantity xmlns="07ef907c-7023-4580-9165-362d7317d7ef" xsi:nil="true"/>
    <_x0031_3_x002e_Total xmlns="07ef907c-7023-4580-9165-362d7317d7ef">0</_x0031_3_x002e_Total>
    <_x0036__x002e_Description xmlns="07ef907c-7023-4580-9165-362d7317d7ef" xsi:nil="true"/>
    <_x0031_2_x002e_Price xmlns="07ef907c-7023-4580-9165-362d7317d7ef" xsi:nil="true"/>
    <_x0031_5_x002e_Price xmlns="07ef907c-7023-4580-9165-362d7317d7ef" xsi:nil="true"/>
    <_x0031_2_x002e_Description xmlns="07ef907c-7023-4580-9165-362d7317d7ef" xsi:nil="true"/>
    <_x0031_3_x002e_Quantity xmlns="07ef907c-7023-4580-9165-362d7317d7ef" xsi:nil="true"/>
    <_x0031_2_x002e_Total xmlns="07ef907c-7023-4580-9165-362d7317d7ef">0</_x0031_2_x002e_Total>
    <_x0031_5_x002e_Total xmlns="07ef907c-7023-4580-9165-362d7317d7ef">0</_x0031_5_x002e_Total>
    <_x0031__x002e_Description xmlns="07ef907c-7023-4580-9165-362d7317d7ef">New Seal Gate TSM315</_x0031__x002e_Description>
    <_x0031_1_x002e_Price xmlns="07ef907c-7023-4580-9165-362d7317d7ef" xsi:nil="true"/>
    <_x0031_4_x002e_Price xmlns="07ef907c-7023-4580-9165-362d7317d7ef" xsi:nil="true"/>
    <_x0031_2_x002e_Quantity xmlns="07ef907c-7023-4580-9165-362d7317d7ef" xsi:nil="true"/>
    <_x0031_1_x002e_Total xmlns="07ef907c-7023-4580-9165-362d7317d7ef">0</_x0031_1_x002e_Total>
    <_x0031_4_x002e_Total xmlns="07ef907c-7023-4580-9165-362d7317d7ef">0</_x0031_4_x002e_Total>
    <_x0035__x002e_Description xmlns="07ef907c-7023-4580-9165-362d7317d7ef" xsi:nil="true"/>
    <_x0031_1_x002e_Description xmlns="07ef907c-7023-4580-9165-362d7317d7ef" xsi:nil="true"/>
    <_x0031_1_x002e_Quantity xmlns="07ef907c-7023-4580-9165-362d7317d7ef" xsi:nil="true"/>
    <_x0033__x002e_Description xmlns="07ef907c-7023-4580-9165-362d7317d7ef">Dismounting fitting assembly and test</_x0033__x002e_Description>
    <_x0034__x002e_Description xmlns="07ef907c-7023-4580-9165-362d7317d7ef" xsi:nil="true"/>
    <_x0039__x002e_Description xmlns="07ef907c-7023-4580-9165-362d7317d7ef" xsi:nil="true"/>
    <_x0031_0_x002e_Description xmlns="07ef907c-7023-4580-9165-362d7317d7ef" xsi:nil="true"/>
    <_x0031_5_x002e_Description xmlns="07ef907c-7023-4580-9165-362d7317d7ef" xsi:nil="true"/>
    <_x0031_5_x002e_Quantity xmlns="07ef907c-7023-4580-9165-362d7317d7ef" xsi:nil="true"/>
    <_x0032__x002e_Description xmlns="07ef907c-7023-4580-9165-362d7317d7ef">New Torpedo TPM082</_x0032__x002e_Description>
    <_x0037__x002e_Description xmlns="07ef907c-7023-4580-9165-362d7317d7ef" xsi:nil="true"/>
    <_x0038__x002e_Description xmlns="07ef907c-7023-4580-9165-362d7317d7ef" xsi:nil="true"/>
    <_x0031_3_x002e_Price xmlns="07ef907c-7023-4580-9165-362d7317d7ef" xsi:nil="true"/>
    <_x0031_3_x002e_Description xmlns="07ef907c-7023-4580-9165-362d7317d7ef" xsi:nil="true"/>
    <_x0031_4_x002e_Description xmlns="07ef907c-7023-4580-9165-362d7317d7ef" xsi:nil="true"/>
    <Machiningleadtime xmlns="07ef907c-7023-4580-9165-362d7317d7ef">12</Machiningleadtime>
    <Leadtimeforqualification xmlns="07ef907c-7023-4580-9165-362d7317d7ef">5</Leadtimeforqualification>
    <Approvaldate xmlns="07ef907c-7023-4580-9165-362d7317d7ef">2025-10-31</Approvaldate>
    <LeadtimeforPO_x002f_BCIapprovalandsending xmlns="07ef907c-7023-4580-9165-362d7317d7ef">5</LeadtimeforPO_x002f_BCIapprovalandsending>
    <Finishoftheproject_x0028_official_x0029_ xmlns="07ef907c-7023-4580-9165-362d7317d7ef"> </Finishoftheproject_x0028_official_x0029_>
    <Finishoftheproject xmlns="07ef907c-7023-4580-9165-362d7317d7ef">2025-12-02</Finishoftheproject>
    <MachinigAndQualificationTime xmlns="07ef907c-7023-4580-9165-362d7317d7ef">17</MachinigAndQualificationTime>
    <Machiningstagedone xmlns="07ef907c-7023-4580-9165-362d7317d7ef">2025-11-25</Machiningstagedone>
    <POSentDateestimated xmlns="07ef907c-7023-4580-9165-362d7317d7ef">2025-11-07</POSentDateestimated>
    <Finishofmachiningstageandstartqualificationofficial xmlns="07ef907c-7023-4580-9165-362d7317d7ef"> </Finishofmachiningstageandstartqualificationofficial>
    <POsentdate xmlns="07ef907c-7023-4580-9165-362d7317d7ef"> </POsentdate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64542E-02BF-45FD-82FB-ABCDF581805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E62341-00D0-4B75-9081-C11B6DBB00B5}"/>
</file>

<file path=customXml/itemProps3.xml><?xml version="1.0" encoding="utf-8"?>
<ds:datastoreItem xmlns:ds="http://schemas.openxmlformats.org/officeDocument/2006/customXml" ds:itemID="{09930F25-5C00-4495-BDBD-3047D96DA48F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dc4bee1c-738c-4b27-9964-cead3ca5d542"/>
    <ds:schemaRef ds:uri="07ef907c-7023-4580-9165-362d7317d7ef"/>
  </ds:schemaRefs>
</ds:datastoreItem>
</file>

<file path=customXml/itemProps4.xml><?xml version="1.0" encoding="utf-8"?>
<ds:datastoreItem xmlns:ds="http://schemas.openxmlformats.org/officeDocument/2006/customXml" ds:itemID="{DEFFEED4-108B-4CCB-9EA6-F537DF73392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23f93e5f-d3c2-49a7-ba94-15405423c204}" enabled="1" method="Standard" siteId="{6e51e1ad-c54b-4b39-b598-0ffe9ae68fe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{C7B0637A-0459-4700-804E-D881D646105A}tf02911896_win32.dotx</Template>
  <TotalTime>0</TotalTime>
  <Pages>3</Pages>
  <Words>378</Words>
  <Characters>2157</Characters>
  <Application>Microsoft Office Word</Application>
  <DocSecurity>0</DocSecurity>
  <Lines>17</Lines>
  <Paragraphs>5</Paragraphs>
  <ScaleCrop>false</ScaleCrop>
  <Manager/>
  <Company/>
  <LinksUpToDate>false</LinksUpToDate>
  <CharactersWithSpaces>2530</CharactersWithSpaces>
  <SharedDoc>false</SharedDoc>
  <HyperlinkBase>09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784_292</dc:title>
  <dc:subject>02</dc:subject>
  <dc:creator/>
  <cp:keywords>07</cp:keywords>
  <dc:description>08</dc:description>
  <cp:lastModifiedBy/>
  <cp:revision>3</cp:revision>
  <dcterms:created xsi:type="dcterms:W3CDTF">2023-04-05T17:42:00Z</dcterms:created>
  <dcterms:modified xsi:type="dcterms:W3CDTF">2025-08-05T15:13:00Z</dcterms:modified>
  <cp:category>06</cp:category>
  <cp:contentStatus>09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0x010100FA591B388A1C434DB498850B5BC905E3</vt:lpwstr>
  </property>
  <property fmtid="{D5CDD505-2E9C-101B-9397-08002B2CF9AE}" pid="3" name="Project">
    <vt:lpwstr>Please add project name </vt:lpwstr>
  </property>
  <property fmtid="{D5CDD505-2E9C-101B-9397-08002B2CF9AE}" pid="4" name="MediaServiceImageTags">
    <vt:lpwstr/>
  </property>
  <property fmtid="{D5CDD505-2E9C-101B-9397-08002B2CF9AE}" pid="5" name="Pic1">
    <vt:lpwstr>http://www.abv.bg, </vt:lpwstr>
  </property>
  <property fmtid="{D5CDD505-2E9C-101B-9397-08002B2CF9AE}" pid="6" name="MSIP_Label_23f93e5f-d3c2-49a7-ba94-15405423c204_Enabled">
    <vt:lpwstr>true</vt:lpwstr>
  </property>
  <property fmtid="{D5CDD505-2E9C-101B-9397-08002B2CF9AE}" pid="7" name="MSIP_Label_23f93e5f-d3c2-49a7-ba94-15405423c204_SetDate">
    <vt:lpwstr>2023-10-20T14:51:09Z</vt:lpwstr>
  </property>
  <property fmtid="{D5CDD505-2E9C-101B-9397-08002B2CF9AE}" pid="8" name="MSIP_Label_23f93e5f-d3c2-49a7-ba94-15405423c204_Method">
    <vt:lpwstr>Standard</vt:lpwstr>
  </property>
  <property fmtid="{D5CDD505-2E9C-101B-9397-08002B2CF9AE}" pid="9" name="MSIP_Label_23f93e5f-d3c2-49a7-ba94-15405423c204_Name">
    <vt:lpwstr>SE Internal</vt:lpwstr>
  </property>
  <property fmtid="{D5CDD505-2E9C-101B-9397-08002B2CF9AE}" pid="10" name="MSIP_Label_23f93e5f-d3c2-49a7-ba94-15405423c204_SiteId">
    <vt:lpwstr>6e51e1ad-c54b-4b39-b598-0ffe9ae68fef</vt:lpwstr>
  </property>
  <property fmtid="{D5CDD505-2E9C-101B-9397-08002B2CF9AE}" pid="11" name="MSIP_Label_23f93e5f-d3c2-49a7-ba94-15405423c204_ActionId">
    <vt:lpwstr>206024fa-4188-4e9a-a212-aa0209022ec9</vt:lpwstr>
  </property>
  <property fmtid="{D5CDD505-2E9C-101B-9397-08002B2CF9AE}" pid="12" name="MSIP_Label_23f93e5f-d3c2-49a7-ba94-15405423c204_ContentBits">
    <vt:lpwstr>2</vt:lpwstr>
  </property>
</Properties>
</file>